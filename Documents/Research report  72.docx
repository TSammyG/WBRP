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3.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custom.xml" ContentType="application/vnd.openxmlformats-officedocument.custom-properties+xml"/>
  <Override PartName="/customXml/itemProps1.xml" ContentType="application/vnd.openxmlformats-officedocument.customXmlProperties+xml"/>
  <Override PartName="/docProps/core.xml" ContentType="application/vnd.openxmlformats-package.core-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2AAE" w:rsidRDefault="0015795D" w:rsidP="00AA2AAE">
      <w:pPr>
        <w:shd w:val="clear" w:color="auto" w:fill="1F497D"/>
      </w:pPr>
      <w:r>
        <w:rPr>
          <w:noProof/>
          <w:lang w:val="en-GB" w:eastAsia="en-GB"/>
        </w:rPr>
        <w:drawing>
          <wp:anchor distT="0" distB="0" distL="114300" distR="114300" simplePos="0" relativeHeight="251661312" behindDoc="0" locked="0" layoutInCell="1" allowOverlap="1" wp14:anchorId="145F3AF3" wp14:editId="246540D7">
            <wp:simplePos x="0" y="0"/>
            <wp:positionH relativeFrom="margin">
              <wp:align>right</wp:align>
            </wp:positionH>
            <wp:positionV relativeFrom="paragraph">
              <wp:posOffset>370205</wp:posOffset>
            </wp:positionV>
            <wp:extent cx="1245870" cy="4921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OB-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45870" cy="492125"/>
                    </a:xfrm>
                    <a:prstGeom prst="rect">
                      <a:avLst/>
                    </a:prstGeom>
                  </pic:spPr>
                </pic:pic>
              </a:graphicData>
            </a:graphic>
          </wp:anchor>
        </w:drawing>
      </w:r>
    </w:p>
    <w:p w:rsidR="00AA2AAE" w:rsidRDefault="00AA2AAE" w:rsidP="00AA2AAE">
      <w:pPr>
        <w:jc w:val="right"/>
      </w:pPr>
      <w:r>
        <w:rPr>
          <w:noProof/>
          <w:lang w:val="en-GB" w:eastAsia="en-GB"/>
        </w:rPr>
        <w:drawing>
          <wp:inline distT="0" distB="0" distL="0" distR="0" wp14:anchorId="10C98267" wp14:editId="1D9C686F">
            <wp:extent cx="1271008" cy="527004"/>
            <wp:effectExtent l="0" t="0" r="571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th College Logo (Small).png"/>
                    <pic:cNvPicPr/>
                  </pic:nvPicPr>
                  <pic:blipFill>
                    <a:blip r:embed="rId12">
                      <a:extLst>
                        <a:ext uri="{28A0092B-C50C-407E-A947-70E740481C1C}">
                          <a14:useLocalDpi xmlns:a14="http://schemas.microsoft.com/office/drawing/2010/main" val="0"/>
                        </a:ext>
                      </a:extLst>
                    </a:blip>
                    <a:stretch>
                      <a:fillRect/>
                    </a:stretch>
                  </pic:blipFill>
                  <pic:spPr>
                    <a:xfrm>
                      <a:off x="0" y="0"/>
                      <a:ext cx="1333777" cy="553030"/>
                    </a:xfrm>
                    <a:prstGeom prst="rect">
                      <a:avLst/>
                    </a:prstGeom>
                  </pic:spPr>
                </pic:pic>
              </a:graphicData>
            </a:graphic>
          </wp:inline>
        </w:drawing>
      </w:r>
      <w:r>
        <w:br w:type="textWrapping" w:clear="all"/>
      </w:r>
    </w:p>
    <w:p w:rsidR="00AA2AAE" w:rsidRDefault="00AA2AAE" w:rsidP="00AA2AAE"/>
    <w:p w:rsidR="00AA2AAE" w:rsidRDefault="00222C3E" w:rsidP="005B2A44">
      <w:pPr>
        <w:jc w:val="center"/>
        <w:rPr>
          <w:b/>
          <w:sz w:val="72"/>
        </w:rPr>
      </w:pPr>
      <w:r>
        <w:rPr>
          <w:b/>
          <w:sz w:val="72"/>
        </w:rPr>
        <w:t>Research Project</w:t>
      </w:r>
    </w:p>
    <w:p w:rsidR="00D45D99" w:rsidRPr="00D45D99" w:rsidRDefault="00524B03" w:rsidP="005B2A44">
      <w:pPr>
        <w:jc w:val="center"/>
        <w:rPr>
          <w:b/>
          <w:sz w:val="52"/>
        </w:rPr>
      </w:pPr>
      <w:r>
        <w:rPr>
          <w:b/>
          <w:sz w:val="52"/>
        </w:rPr>
        <w:t>Report</w:t>
      </w:r>
    </w:p>
    <w:p w:rsidR="00AA2AAE" w:rsidRPr="005B2A44" w:rsidRDefault="00AA2AAE" w:rsidP="005B2A44">
      <w:pPr>
        <w:jc w:val="center"/>
        <w:rPr>
          <w:b/>
          <w:color w:val="002060"/>
          <w:sz w:val="32"/>
        </w:rPr>
      </w:pPr>
      <w:bookmarkStart w:id="0" w:name="_Toc502844433"/>
      <w:r w:rsidRPr="005B2A44">
        <w:rPr>
          <w:b/>
          <w:color w:val="002060"/>
          <w:sz w:val="32"/>
        </w:rPr>
        <w:t xml:space="preserve">BSc Applied Computing – </w:t>
      </w:r>
      <w:r w:rsidR="00F675B3">
        <w:rPr>
          <w:b/>
          <w:color w:val="002060"/>
          <w:sz w:val="32"/>
        </w:rPr>
        <w:t>LP30483</w:t>
      </w:r>
      <w:r w:rsidRPr="005B2A44">
        <w:rPr>
          <w:b/>
          <w:color w:val="002060"/>
          <w:sz w:val="32"/>
        </w:rPr>
        <w:t>A</w:t>
      </w:r>
      <w:bookmarkEnd w:id="0"/>
      <w:r w:rsidR="00524B03">
        <w:rPr>
          <w:b/>
          <w:color w:val="002060"/>
          <w:sz w:val="32"/>
        </w:rPr>
        <w:t>3</w:t>
      </w:r>
    </w:p>
    <w:p w:rsidR="00AA2AAE" w:rsidRDefault="00AA2AAE" w:rsidP="005B2A44"/>
    <w:p w:rsidR="00AA2AAE" w:rsidRDefault="001C2B7B" w:rsidP="001C2B7B">
      <w:pPr>
        <w:jc w:val="center"/>
        <w:rPr>
          <w:rFonts w:cs="Arial"/>
          <w:sz w:val="28"/>
        </w:rPr>
      </w:pPr>
      <w:r>
        <w:rPr>
          <w:rFonts w:cs="Arial"/>
          <w:sz w:val="28"/>
        </w:rPr>
        <w:t>Word Count:</w:t>
      </w:r>
      <w:r w:rsidR="001D47EA">
        <w:rPr>
          <w:rFonts w:cs="Arial"/>
          <w:sz w:val="28"/>
        </w:rPr>
        <w:t xml:space="preserve"> 7625</w:t>
      </w:r>
    </w:p>
    <w:p w:rsidR="00AA2AAE" w:rsidRDefault="00AA2AAE" w:rsidP="00AA2AAE">
      <w:pPr>
        <w:jc w:val="center"/>
        <w:rPr>
          <w:rFonts w:cs="Arial"/>
          <w:sz w:val="28"/>
        </w:rPr>
      </w:pPr>
    </w:p>
    <w:p w:rsidR="00AA2AAE" w:rsidRDefault="00AA2AAE" w:rsidP="00AA2AAE">
      <w:pPr>
        <w:pBdr>
          <w:top w:val="single" w:sz="4" w:space="1" w:color="auto"/>
          <w:left w:val="single" w:sz="4" w:space="4" w:color="auto"/>
          <w:bottom w:val="single" w:sz="4" w:space="2" w:color="auto"/>
          <w:right w:val="single" w:sz="4" w:space="4" w:color="auto"/>
        </w:pBdr>
        <w:rPr>
          <w:b/>
          <w:sz w:val="20"/>
        </w:rPr>
      </w:pPr>
      <w:r>
        <w:rPr>
          <w:b/>
          <w:sz w:val="20"/>
        </w:rPr>
        <w:t>CHEATING AND PLAGIARISM DECLARATION</w:t>
      </w:r>
    </w:p>
    <w:p w:rsidR="00AA2AAE" w:rsidRDefault="00AA2AAE" w:rsidP="00AA2AAE">
      <w:pPr>
        <w:pBdr>
          <w:top w:val="single" w:sz="4" w:space="1" w:color="auto"/>
          <w:left w:val="single" w:sz="4" w:space="4" w:color="auto"/>
          <w:bottom w:val="single" w:sz="4" w:space="2" w:color="auto"/>
          <w:right w:val="single" w:sz="4" w:space="4" w:color="auto"/>
        </w:pBdr>
      </w:pPr>
    </w:p>
    <w:p w:rsidR="00AA2AAE" w:rsidRDefault="00AA2AAE" w:rsidP="00AA2AAE">
      <w:pPr>
        <w:pBdr>
          <w:top w:val="single" w:sz="4" w:space="1" w:color="auto"/>
          <w:left w:val="single" w:sz="4" w:space="4" w:color="auto"/>
          <w:bottom w:val="single" w:sz="4" w:space="2" w:color="auto"/>
          <w:right w:val="single" w:sz="4" w:space="4" w:color="auto"/>
        </w:pBdr>
        <w:rPr>
          <w:b/>
        </w:rPr>
      </w:pPr>
      <w:r>
        <w:rPr>
          <w:b/>
        </w:rPr>
        <w:t>I confirm the following</w:t>
      </w:r>
    </w:p>
    <w:p w:rsidR="00AA2AAE" w:rsidRDefault="00AA2AAE" w:rsidP="00AA2AAE">
      <w:pPr>
        <w:pBdr>
          <w:top w:val="single" w:sz="4" w:space="1" w:color="auto"/>
          <w:left w:val="single" w:sz="4" w:space="4" w:color="auto"/>
          <w:bottom w:val="single" w:sz="4" w:space="2" w:color="auto"/>
          <w:right w:val="single" w:sz="4" w:space="4" w:color="auto"/>
        </w:pBdr>
      </w:pPr>
    </w:p>
    <w:p w:rsidR="00AA2AAE" w:rsidRDefault="00AA2AAE" w:rsidP="00AA2AAE">
      <w:pPr>
        <w:pBdr>
          <w:top w:val="single" w:sz="4" w:space="1" w:color="auto"/>
          <w:left w:val="single" w:sz="4" w:space="4" w:color="auto"/>
          <w:bottom w:val="single" w:sz="4" w:space="2" w:color="auto"/>
          <w:right w:val="single" w:sz="4" w:space="4" w:color="auto"/>
        </w:pBdr>
        <w:rPr>
          <w:i/>
          <w:sz w:val="20"/>
        </w:rPr>
      </w:pPr>
      <w:r>
        <w:rPr>
          <w:i/>
          <w:sz w:val="20"/>
        </w:rPr>
        <w:t xml:space="preserve">I have read and understood the following sources that explain cheating and plagiarism; </w:t>
      </w:r>
    </w:p>
    <w:p w:rsidR="00AA2AAE" w:rsidRDefault="00AA2AAE" w:rsidP="00AA2AAE">
      <w:pPr>
        <w:pBdr>
          <w:top w:val="single" w:sz="4" w:space="1" w:color="auto"/>
          <w:left w:val="single" w:sz="4" w:space="4" w:color="auto"/>
          <w:bottom w:val="single" w:sz="4" w:space="2" w:color="auto"/>
          <w:right w:val="single" w:sz="4" w:space="4" w:color="auto"/>
        </w:pBdr>
        <w:rPr>
          <w:i/>
          <w:sz w:val="20"/>
        </w:rPr>
      </w:pPr>
      <w:r>
        <w:rPr>
          <w:i/>
          <w:sz w:val="20"/>
        </w:rPr>
        <w:t xml:space="preserve">the University of Bath website at </w:t>
      </w:r>
      <w:hyperlink r:id="rId13" w:history="1">
        <w:r>
          <w:rPr>
            <w:rStyle w:val="Hyperlink"/>
            <w:rFonts w:eastAsiaTheme="majorEastAsia"/>
            <w:i/>
            <w:sz w:val="20"/>
          </w:rPr>
          <w:t>http://www.bath.ac.uk/library/help/infoguides/plagiarism.html</w:t>
        </w:r>
      </w:hyperlink>
    </w:p>
    <w:p w:rsidR="00AA2AAE" w:rsidRDefault="00AA2AAE" w:rsidP="00AA2AAE">
      <w:pPr>
        <w:pBdr>
          <w:top w:val="single" w:sz="4" w:space="1" w:color="auto"/>
          <w:left w:val="single" w:sz="4" w:space="4" w:color="auto"/>
          <w:bottom w:val="single" w:sz="4" w:space="2" w:color="auto"/>
          <w:right w:val="single" w:sz="4" w:space="4" w:color="auto"/>
        </w:pBdr>
        <w:rPr>
          <w:i/>
          <w:sz w:val="20"/>
        </w:rPr>
      </w:pPr>
      <w:r>
        <w:rPr>
          <w:i/>
          <w:sz w:val="20"/>
        </w:rPr>
        <w:t>and my programme handbook.</w:t>
      </w:r>
    </w:p>
    <w:p w:rsidR="00AA2AAE" w:rsidRDefault="00AA2AAE" w:rsidP="00AA2AAE">
      <w:pPr>
        <w:pBdr>
          <w:top w:val="single" w:sz="4" w:space="1" w:color="auto"/>
          <w:left w:val="single" w:sz="4" w:space="4" w:color="auto"/>
          <w:bottom w:val="single" w:sz="4" w:space="2" w:color="auto"/>
          <w:right w:val="single" w:sz="4" w:space="4" w:color="auto"/>
        </w:pBdr>
        <w:rPr>
          <w:i/>
          <w:sz w:val="20"/>
        </w:rPr>
      </w:pPr>
    </w:p>
    <w:p w:rsidR="00AA2AAE" w:rsidRPr="00BB6D1D" w:rsidRDefault="00AA2AAE" w:rsidP="00AA2AAE">
      <w:pPr>
        <w:pBdr>
          <w:top w:val="single" w:sz="4" w:space="1" w:color="auto"/>
          <w:left w:val="single" w:sz="4" w:space="4" w:color="auto"/>
          <w:bottom w:val="single" w:sz="4" w:space="2" w:color="auto"/>
          <w:right w:val="single" w:sz="4" w:space="4" w:color="auto"/>
        </w:pBdr>
        <w:rPr>
          <w:i/>
          <w:sz w:val="20"/>
        </w:rPr>
      </w:pPr>
      <w:r>
        <w:rPr>
          <w:i/>
          <w:sz w:val="20"/>
        </w:rPr>
        <w:t>To the best of my knowledge, my work does not contain plagiarised material.</w:t>
      </w:r>
    </w:p>
    <w:p w:rsidR="00AA2AAE" w:rsidRDefault="00AA2AAE" w:rsidP="00AA2AAE">
      <w:pPr>
        <w:pBdr>
          <w:top w:val="single" w:sz="4" w:space="1" w:color="auto"/>
          <w:left w:val="single" w:sz="4" w:space="4" w:color="auto"/>
          <w:bottom w:val="single" w:sz="4" w:space="2" w:color="auto"/>
          <w:right w:val="single" w:sz="4" w:space="4" w:color="auto"/>
        </w:pBdr>
        <w:rPr>
          <w:b/>
          <w:sz w:val="20"/>
        </w:rPr>
      </w:pPr>
      <w:r>
        <w:rPr>
          <w:b/>
          <w:sz w:val="20"/>
        </w:rPr>
        <w:t xml:space="preserve">SIGNATURE: </w:t>
      </w:r>
    </w:p>
    <w:p w:rsidR="00AA2AAE" w:rsidRPr="00364525" w:rsidRDefault="00AA2AAE" w:rsidP="00AA2AAE">
      <w:pPr>
        <w:pBdr>
          <w:top w:val="single" w:sz="4" w:space="1" w:color="auto"/>
          <w:left w:val="single" w:sz="4" w:space="4" w:color="auto"/>
          <w:bottom w:val="single" w:sz="4" w:space="2" w:color="auto"/>
          <w:right w:val="single" w:sz="4" w:space="4" w:color="auto"/>
        </w:pBdr>
        <w:rPr>
          <w:b/>
          <w:sz w:val="20"/>
        </w:rPr>
      </w:pPr>
      <w:r>
        <w:rPr>
          <w:b/>
          <w:sz w:val="20"/>
        </w:rPr>
        <w:t xml:space="preserve">NAME: </w:t>
      </w:r>
    </w:p>
    <w:p w:rsidR="00AA2AAE" w:rsidRDefault="00AA2AAE" w:rsidP="00AA2AAE">
      <w:pPr>
        <w:shd w:val="clear" w:color="auto" w:fill="1F497D"/>
        <w:jc w:val="center"/>
        <w:rPr>
          <w:rFonts w:cs="Arial"/>
          <w:sz w:val="28"/>
        </w:rPr>
      </w:pPr>
    </w:p>
    <w:p w:rsidR="00AA2AAE" w:rsidRDefault="00AA2AAE" w:rsidP="00AA2AAE">
      <w:pPr>
        <w:shd w:val="clear" w:color="auto" w:fill="1F497D"/>
        <w:rPr>
          <w:rFonts w:cs="Arial"/>
          <w:sz w:val="28"/>
        </w:rPr>
        <w:sectPr w:rsidR="00AA2AAE">
          <w:headerReference w:type="first" r:id="rId14"/>
          <w:footerReference w:type="first" r:id="rId15"/>
          <w:pgSz w:w="11906" w:h="16838"/>
          <w:pgMar w:top="1440" w:right="1440" w:bottom="1440" w:left="1440" w:header="708" w:footer="708" w:gutter="0"/>
          <w:cols w:space="708"/>
          <w:docGrid w:linePitch="360"/>
        </w:sectPr>
      </w:pPr>
    </w:p>
    <w:p w:rsidR="00AA2AAE" w:rsidRDefault="00442D68" w:rsidP="00442D68">
      <w:pPr>
        <w:pStyle w:val="Heading1"/>
      </w:pPr>
      <w:bookmarkStart w:id="1" w:name="_Abstract"/>
      <w:bookmarkStart w:id="2" w:name="_Toc507077543"/>
      <w:bookmarkStart w:id="3" w:name="_Toc514072179"/>
      <w:bookmarkEnd w:id="1"/>
      <w:r>
        <w:lastRenderedPageBreak/>
        <w:t>Abstract</w:t>
      </w:r>
      <w:bookmarkEnd w:id="2"/>
      <w:bookmarkEnd w:id="3"/>
    </w:p>
    <w:p w:rsidR="00F83568" w:rsidRDefault="00E92605" w:rsidP="00442D68">
      <w:pPr>
        <w:rPr>
          <w:b/>
          <w:sz w:val="32"/>
        </w:rPr>
      </w:pPr>
      <w:r>
        <w:rPr>
          <w:b/>
          <w:sz w:val="32"/>
        </w:rPr>
        <w:t>Are personal smart devices a viable tool for learning and should they be used within classrooms to better teach students?</w:t>
      </w:r>
    </w:p>
    <w:p w:rsidR="00E92605" w:rsidRDefault="00E92605" w:rsidP="00442D68">
      <w:pPr>
        <w:rPr>
          <w:sz w:val="24"/>
        </w:rPr>
      </w:pPr>
      <w:r>
        <w:rPr>
          <w:sz w:val="24"/>
        </w:rPr>
        <w:t>The purpose of</w:t>
      </w:r>
      <w:r w:rsidR="00722A40">
        <w:rPr>
          <w:sz w:val="24"/>
        </w:rPr>
        <w:t xml:space="preserve"> this study was to evaluate the use of mobile devices as learning tools both inside and out of the classroom, experiments were conducted in coordination with research to discover if there was a missed opportunity for mobile devices to be more heavily implemented into learning as most mobile devices are banned for use in educational establishments due to the nature of their use.</w:t>
      </w:r>
    </w:p>
    <w:p w:rsidR="00722A40" w:rsidRDefault="00722A40" w:rsidP="00442D68">
      <w:pPr>
        <w:rPr>
          <w:sz w:val="24"/>
        </w:rPr>
      </w:pPr>
      <w:r>
        <w:rPr>
          <w:sz w:val="24"/>
        </w:rPr>
        <w:t xml:space="preserve">Research on previous studies looked at the use of personal mobile devices as a tool for learning in different aspects, as many of the studies used the </w:t>
      </w:r>
      <w:r w:rsidR="002C170E">
        <w:rPr>
          <w:sz w:val="24"/>
        </w:rPr>
        <w:t xml:space="preserve">devices in </w:t>
      </w:r>
      <w:r w:rsidR="005003C2">
        <w:rPr>
          <w:sz w:val="24"/>
        </w:rPr>
        <w:t>different scenarios. Research for this project shows the potential for learning when using different devices shown by data collected such as surveys and quiz scores.</w:t>
      </w:r>
    </w:p>
    <w:p w:rsidR="002C170E" w:rsidRDefault="002C170E" w:rsidP="00442D68">
      <w:pPr>
        <w:rPr>
          <w:sz w:val="24"/>
        </w:rPr>
      </w:pPr>
      <w:r>
        <w:rPr>
          <w:sz w:val="24"/>
        </w:rPr>
        <w:t>With conclusive results showing that the use of mobile devices for learning hav</w:t>
      </w:r>
      <w:r w:rsidR="005003C2">
        <w:rPr>
          <w:sz w:val="24"/>
        </w:rPr>
        <w:t xml:space="preserve">e benefited students </w:t>
      </w:r>
      <w:r w:rsidR="00AF5C81">
        <w:rPr>
          <w:sz w:val="24"/>
        </w:rPr>
        <w:t>as many whom took the quizzes scored highly</w:t>
      </w:r>
      <w:r w:rsidR="00CC6D48">
        <w:rPr>
          <w:sz w:val="24"/>
        </w:rPr>
        <w:t xml:space="preserve"> </w:t>
      </w:r>
      <w:r w:rsidR="00312988">
        <w:rPr>
          <w:sz w:val="24"/>
        </w:rPr>
        <w:t xml:space="preserve">however many of these students preferred the </w:t>
      </w:r>
      <w:r w:rsidR="00312988" w:rsidRPr="001D47EA">
        <w:rPr>
          <w:noProof/>
          <w:sz w:val="24"/>
        </w:rPr>
        <w:t>computer</w:t>
      </w:r>
      <w:r w:rsidR="001D47EA">
        <w:rPr>
          <w:noProof/>
          <w:sz w:val="24"/>
        </w:rPr>
        <w:t>-</w:t>
      </w:r>
      <w:r w:rsidR="00312988" w:rsidRPr="001D47EA">
        <w:rPr>
          <w:noProof/>
          <w:sz w:val="24"/>
        </w:rPr>
        <w:t>based</w:t>
      </w:r>
      <w:r w:rsidR="00312988">
        <w:rPr>
          <w:sz w:val="24"/>
        </w:rPr>
        <w:t xml:space="preserve"> alternative because of its features.</w:t>
      </w:r>
    </w:p>
    <w:p w:rsidR="00E92605" w:rsidRPr="00E92605" w:rsidRDefault="00CC6D48" w:rsidP="00442D68">
      <w:pPr>
        <w:rPr>
          <w:sz w:val="24"/>
        </w:rPr>
      </w:pPr>
      <w:r>
        <w:rPr>
          <w:sz w:val="24"/>
        </w:rPr>
        <w:t xml:space="preserve">With possible </w:t>
      </w:r>
      <w:r w:rsidR="00E92605">
        <w:rPr>
          <w:sz w:val="24"/>
        </w:rPr>
        <w:t>implications of the results</w:t>
      </w:r>
      <w:r>
        <w:rPr>
          <w:sz w:val="24"/>
        </w:rPr>
        <w:t xml:space="preserve"> leading to the establishment of a specific educational revision website </w:t>
      </w:r>
      <w:r w:rsidR="00312988">
        <w:rPr>
          <w:sz w:val="24"/>
        </w:rPr>
        <w:t>for the College, being accessible from both computer and mobile devices to provide a higher level of accessibility to students.</w:t>
      </w:r>
    </w:p>
    <w:p w:rsidR="00F83568" w:rsidRDefault="00F83568" w:rsidP="00442D68"/>
    <w:p w:rsidR="00F83568" w:rsidRPr="00442D68" w:rsidRDefault="00F83568" w:rsidP="00442D68"/>
    <w:p w:rsidR="00AA2AAE" w:rsidRDefault="00AA2AAE" w:rsidP="004E1AED">
      <w:pPr>
        <w:pStyle w:val="Title"/>
        <w:rPr>
          <w:sz w:val="44"/>
        </w:rPr>
      </w:pPr>
    </w:p>
    <w:p w:rsidR="00AA2AAE" w:rsidRDefault="00AA2AAE" w:rsidP="004E1AED">
      <w:pPr>
        <w:pStyle w:val="Title"/>
        <w:rPr>
          <w:sz w:val="44"/>
        </w:rPr>
      </w:pPr>
    </w:p>
    <w:p w:rsidR="00AA2AAE" w:rsidRDefault="00AA2AAE" w:rsidP="004E1AED">
      <w:pPr>
        <w:pStyle w:val="Title"/>
        <w:rPr>
          <w:sz w:val="44"/>
        </w:rPr>
      </w:pPr>
    </w:p>
    <w:p w:rsidR="00AA2AAE" w:rsidRDefault="00AA2AAE" w:rsidP="004E1AED">
      <w:pPr>
        <w:pStyle w:val="Title"/>
        <w:rPr>
          <w:sz w:val="44"/>
        </w:rPr>
      </w:pPr>
    </w:p>
    <w:p w:rsidR="00AA2AAE" w:rsidRDefault="00AA2AAE" w:rsidP="004E1AED">
      <w:pPr>
        <w:pStyle w:val="Title"/>
        <w:rPr>
          <w:sz w:val="44"/>
        </w:rPr>
      </w:pPr>
    </w:p>
    <w:p w:rsidR="00AA2AAE" w:rsidRDefault="00AA2AAE" w:rsidP="004E1AED">
      <w:pPr>
        <w:pStyle w:val="Title"/>
        <w:rPr>
          <w:sz w:val="44"/>
        </w:rPr>
      </w:pPr>
    </w:p>
    <w:p w:rsidR="00AA2AAE" w:rsidRDefault="00AA2AAE" w:rsidP="004E1AED">
      <w:pPr>
        <w:pStyle w:val="Title"/>
        <w:rPr>
          <w:sz w:val="44"/>
        </w:rPr>
      </w:pPr>
    </w:p>
    <w:p w:rsidR="00442D68" w:rsidRDefault="00442D68" w:rsidP="004E1AED">
      <w:pPr>
        <w:pStyle w:val="Title"/>
        <w:rPr>
          <w:sz w:val="44"/>
        </w:rPr>
        <w:sectPr w:rsidR="00442D68" w:rsidSect="004E1AED">
          <w:footerReference w:type="default" r:id="rId16"/>
          <w:pgSz w:w="12240" w:h="15840"/>
          <w:pgMar w:top="1440" w:right="1440" w:bottom="1440" w:left="1440" w:header="720" w:footer="720" w:gutter="0"/>
          <w:cols w:space="720"/>
          <w:titlePg/>
          <w:docGrid w:linePitch="299"/>
        </w:sectPr>
      </w:pPr>
    </w:p>
    <w:sdt>
      <w:sdtPr>
        <w:rPr>
          <w:rFonts w:eastAsiaTheme="minorEastAsia" w:cstheme="minorBidi"/>
          <w:caps w:val="0"/>
          <w:color w:val="auto"/>
          <w:spacing w:val="0"/>
        </w:rPr>
        <w:id w:val="1155733703"/>
        <w:docPartObj>
          <w:docPartGallery w:val="Table of Contents"/>
          <w:docPartUnique/>
        </w:docPartObj>
      </w:sdtPr>
      <w:sdtEndPr>
        <w:rPr>
          <w:b/>
          <w:bCs/>
          <w:noProof/>
        </w:rPr>
      </w:sdtEndPr>
      <w:sdtContent>
        <w:p w:rsidR="001D47EA" w:rsidRDefault="001D47EA">
          <w:pPr>
            <w:pStyle w:val="TOCHeading"/>
          </w:pPr>
          <w:r>
            <w:t>Contents</w:t>
          </w:r>
        </w:p>
        <w:p w:rsidR="007A66AC" w:rsidRDefault="001D47EA">
          <w:pPr>
            <w:pStyle w:val="TOC1"/>
            <w:tabs>
              <w:tab w:val="right" w:leader="dot" w:pos="9350"/>
            </w:tabs>
            <w:rPr>
              <w:rFonts w:asciiTheme="minorHAnsi" w:hAnsiTheme="minorHAnsi"/>
              <w:noProof/>
              <w:lang w:val="en-GB" w:eastAsia="en-GB"/>
            </w:rPr>
          </w:pPr>
          <w:r>
            <w:fldChar w:fldCharType="begin"/>
          </w:r>
          <w:r>
            <w:instrText xml:space="preserve"> TOC \o "1-3" \h \z \u </w:instrText>
          </w:r>
          <w:r>
            <w:fldChar w:fldCharType="separate"/>
          </w:r>
          <w:hyperlink w:anchor="_Toc514072179" w:history="1">
            <w:r w:rsidR="007A66AC" w:rsidRPr="004957A9">
              <w:rPr>
                <w:rStyle w:val="Hyperlink"/>
                <w:noProof/>
              </w:rPr>
              <w:t>Abstract</w:t>
            </w:r>
            <w:r w:rsidR="007A66AC">
              <w:rPr>
                <w:noProof/>
                <w:webHidden/>
              </w:rPr>
              <w:tab/>
            </w:r>
            <w:r w:rsidR="007A66AC">
              <w:rPr>
                <w:noProof/>
                <w:webHidden/>
              </w:rPr>
              <w:fldChar w:fldCharType="begin"/>
            </w:r>
            <w:r w:rsidR="007A66AC">
              <w:rPr>
                <w:noProof/>
                <w:webHidden/>
              </w:rPr>
              <w:instrText xml:space="preserve"> PAGEREF _Toc514072179 \h </w:instrText>
            </w:r>
            <w:r w:rsidR="007A66AC">
              <w:rPr>
                <w:noProof/>
                <w:webHidden/>
              </w:rPr>
            </w:r>
            <w:r w:rsidR="007A66AC">
              <w:rPr>
                <w:noProof/>
                <w:webHidden/>
              </w:rPr>
              <w:fldChar w:fldCharType="separate"/>
            </w:r>
            <w:r w:rsidR="007A66AC">
              <w:rPr>
                <w:noProof/>
                <w:webHidden/>
              </w:rPr>
              <w:t>2</w:t>
            </w:r>
            <w:r w:rsidR="007A66AC">
              <w:rPr>
                <w:noProof/>
                <w:webHidden/>
              </w:rPr>
              <w:fldChar w:fldCharType="end"/>
            </w:r>
          </w:hyperlink>
        </w:p>
        <w:p w:rsidR="007A66AC" w:rsidRDefault="00414E93">
          <w:pPr>
            <w:pStyle w:val="TOC1"/>
            <w:tabs>
              <w:tab w:val="right" w:leader="dot" w:pos="9350"/>
            </w:tabs>
            <w:rPr>
              <w:rFonts w:asciiTheme="minorHAnsi" w:hAnsiTheme="minorHAnsi"/>
              <w:noProof/>
              <w:lang w:val="en-GB" w:eastAsia="en-GB"/>
            </w:rPr>
          </w:pPr>
          <w:hyperlink w:anchor="_Toc514072180" w:history="1">
            <w:r w:rsidR="007A66AC" w:rsidRPr="004957A9">
              <w:rPr>
                <w:rStyle w:val="Hyperlink"/>
                <w:noProof/>
              </w:rPr>
              <w:t>Introduction</w:t>
            </w:r>
            <w:r w:rsidR="007A66AC">
              <w:rPr>
                <w:noProof/>
                <w:webHidden/>
              </w:rPr>
              <w:tab/>
            </w:r>
            <w:r w:rsidR="007A66AC">
              <w:rPr>
                <w:noProof/>
                <w:webHidden/>
              </w:rPr>
              <w:fldChar w:fldCharType="begin"/>
            </w:r>
            <w:r w:rsidR="007A66AC">
              <w:rPr>
                <w:noProof/>
                <w:webHidden/>
              </w:rPr>
              <w:instrText xml:space="preserve"> PAGEREF _Toc514072180 \h </w:instrText>
            </w:r>
            <w:r w:rsidR="007A66AC">
              <w:rPr>
                <w:noProof/>
                <w:webHidden/>
              </w:rPr>
            </w:r>
            <w:r w:rsidR="007A66AC">
              <w:rPr>
                <w:noProof/>
                <w:webHidden/>
              </w:rPr>
              <w:fldChar w:fldCharType="separate"/>
            </w:r>
            <w:r w:rsidR="007A66AC">
              <w:rPr>
                <w:noProof/>
                <w:webHidden/>
              </w:rPr>
              <w:t>6</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181" w:history="1">
            <w:r w:rsidR="007A66AC" w:rsidRPr="004957A9">
              <w:rPr>
                <w:rStyle w:val="Hyperlink"/>
                <w:noProof/>
              </w:rPr>
              <w:t>Project Overview</w:t>
            </w:r>
            <w:r w:rsidR="007A66AC">
              <w:rPr>
                <w:noProof/>
                <w:webHidden/>
              </w:rPr>
              <w:tab/>
            </w:r>
            <w:r w:rsidR="007A66AC">
              <w:rPr>
                <w:noProof/>
                <w:webHidden/>
              </w:rPr>
              <w:fldChar w:fldCharType="begin"/>
            </w:r>
            <w:r w:rsidR="007A66AC">
              <w:rPr>
                <w:noProof/>
                <w:webHidden/>
              </w:rPr>
              <w:instrText xml:space="preserve"> PAGEREF _Toc514072181 \h </w:instrText>
            </w:r>
            <w:r w:rsidR="007A66AC">
              <w:rPr>
                <w:noProof/>
                <w:webHidden/>
              </w:rPr>
            </w:r>
            <w:r w:rsidR="007A66AC">
              <w:rPr>
                <w:noProof/>
                <w:webHidden/>
              </w:rPr>
              <w:fldChar w:fldCharType="separate"/>
            </w:r>
            <w:r w:rsidR="007A66AC">
              <w:rPr>
                <w:noProof/>
                <w:webHidden/>
              </w:rPr>
              <w:t>6</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182" w:history="1">
            <w:r w:rsidR="007A66AC" w:rsidRPr="004957A9">
              <w:rPr>
                <w:rStyle w:val="Hyperlink"/>
                <w:noProof/>
              </w:rPr>
              <w:t>Stage 1</w:t>
            </w:r>
            <w:r w:rsidR="007A66AC">
              <w:rPr>
                <w:noProof/>
                <w:webHidden/>
              </w:rPr>
              <w:tab/>
            </w:r>
            <w:r w:rsidR="007A66AC">
              <w:rPr>
                <w:noProof/>
                <w:webHidden/>
              </w:rPr>
              <w:fldChar w:fldCharType="begin"/>
            </w:r>
            <w:r w:rsidR="007A66AC">
              <w:rPr>
                <w:noProof/>
                <w:webHidden/>
              </w:rPr>
              <w:instrText xml:space="preserve"> PAGEREF _Toc514072182 \h </w:instrText>
            </w:r>
            <w:r w:rsidR="007A66AC">
              <w:rPr>
                <w:noProof/>
                <w:webHidden/>
              </w:rPr>
            </w:r>
            <w:r w:rsidR="007A66AC">
              <w:rPr>
                <w:noProof/>
                <w:webHidden/>
              </w:rPr>
              <w:fldChar w:fldCharType="separate"/>
            </w:r>
            <w:r w:rsidR="007A66AC">
              <w:rPr>
                <w:noProof/>
                <w:webHidden/>
              </w:rPr>
              <w:t>6</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183" w:history="1">
            <w:r w:rsidR="007A66AC" w:rsidRPr="004957A9">
              <w:rPr>
                <w:rStyle w:val="Hyperlink"/>
                <w:noProof/>
              </w:rPr>
              <w:t>Stage 2</w:t>
            </w:r>
            <w:r w:rsidR="007A66AC">
              <w:rPr>
                <w:noProof/>
                <w:webHidden/>
              </w:rPr>
              <w:tab/>
            </w:r>
            <w:r w:rsidR="007A66AC">
              <w:rPr>
                <w:noProof/>
                <w:webHidden/>
              </w:rPr>
              <w:fldChar w:fldCharType="begin"/>
            </w:r>
            <w:r w:rsidR="007A66AC">
              <w:rPr>
                <w:noProof/>
                <w:webHidden/>
              </w:rPr>
              <w:instrText xml:space="preserve"> PAGEREF _Toc514072183 \h </w:instrText>
            </w:r>
            <w:r w:rsidR="007A66AC">
              <w:rPr>
                <w:noProof/>
                <w:webHidden/>
              </w:rPr>
            </w:r>
            <w:r w:rsidR="007A66AC">
              <w:rPr>
                <w:noProof/>
                <w:webHidden/>
              </w:rPr>
              <w:fldChar w:fldCharType="separate"/>
            </w:r>
            <w:r w:rsidR="007A66AC">
              <w:rPr>
                <w:noProof/>
                <w:webHidden/>
              </w:rPr>
              <w:t>6</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184" w:history="1">
            <w:r w:rsidR="007A66AC" w:rsidRPr="004957A9">
              <w:rPr>
                <w:rStyle w:val="Hyperlink"/>
                <w:noProof/>
              </w:rPr>
              <w:t>Stage 3</w:t>
            </w:r>
            <w:r w:rsidR="007A66AC">
              <w:rPr>
                <w:noProof/>
                <w:webHidden/>
              </w:rPr>
              <w:tab/>
            </w:r>
            <w:r w:rsidR="007A66AC">
              <w:rPr>
                <w:noProof/>
                <w:webHidden/>
              </w:rPr>
              <w:fldChar w:fldCharType="begin"/>
            </w:r>
            <w:r w:rsidR="007A66AC">
              <w:rPr>
                <w:noProof/>
                <w:webHidden/>
              </w:rPr>
              <w:instrText xml:space="preserve"> PAGEREF _Toc514072184 \h </w:instrText>
            </w:r>
            <w:r w:rsidR="007A66AC">
              <w:rPr>
                <w:noProof/>
                <w:webHidden/>
              </w:rPr>
            </w:r>
            <w:r w:rsidR="007A66AC">
              <w:rPr>
                <w:noProof/>
                <w:webHidden/>
              </w:rPr>
              <w:fldChar w:fldCharType="separate"/>
            </w:r>
            <w:r w:rsidR="007A66AC">
              <w:rPr>
                <w:noProof/>
                <w:webHidden/>
              </w:rPr>
              <w:t>7</w:t>
            </w:r>
            <w:r w:rsidR="007A66AC">
              <w:rPr>
                <w:noProof/>
                <w:webHidden/>
              </w:rPr>
              <w:fldChar w:fldCharType="end"/>
            </w:r>
          </w:hyperlink>
        </w:p>
        <w:p w:rsidR="007A66AC" w:rsidRDefault="00414E93">
          <w:pPr>
            <w:pStyle w:val="TOC1"/>
            <w:tabs>
              <w:tab w:val="right" w:leader="dot" w:pos="9350"/>
            </w:tabs>
            <w:rPr>
              <w:rFonts w:asciiTheme="minorHAnsi" w:hAnsiTheme="minorHAnsi"/>
              <w:noProof/>
              <w:lang w:val="en-GB" w:eastAsia="en-GB"/>
            </w:rPr>
          </w:pPr>
          <w:hyperlink w:anchor="_Toc514072185" w:history="1">
            <w:r w:rsidR="007A66AC" w:rsidRPr="004957A9">
              <w:rPr>
                <w:rStyle w:val="Hyperlink"/>
                <w:noProof/>
              </w:rPr>
              <w:t>Project Methodology</w:t>
            </w:r>
            <w:r w:rsidR="007A66AC">
              <w:rPr>
                <w:noProof/>
                <w:webHidden/>
              </w:rPr>
              <w:tab/>
            </w:r>
            <w:r w:rsidR="007A66AC">
              <w:rPr>
                <w:noProof/>
                <w:webHidden/>
              </w:rPr>
              <w:fldChar w:fldCharType="begin"/>
            </w:r>
            <w:r w:rsidR="007A66AC">
              <w:rPr>
                <w:noProof/>
                <w:webHidden/>
              </w:rPr>
              <w:instrText xml:space="preserve"> PAGEREF _Toc514072185 \h </w:instrText>
            </w:r>
            <w:r w:rsidR="007A66AC">
              <w:rPr>
                <w:noProof/>
                <w:webHidden/>
              </w:rPr>
            </w:r>
            <w:r w:rsidR="007A66AC">
              <w:rPr>
                <w:noProof/>
                <w:webHidden/>
              </w:rPr>
              <w:fldChar w:fldCharType="separate"/>
            </w:r>
            <w:r w:rsidR="007A66AC">
              <w:rPr>
                <w:noProof/>
                <w:webHidden/>
              </w:rPr>
              <w:t>7</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186" w:history="1">
            <w:r w:rsidR="007A66AC" w:rsidRPr="004957A9">
              <w:rPr>
                <w:rStyle w:val="Hyperlink"/>
                <w:noProof/>
              </w:rPr>
              <w:t>Research conducted</w:t>
            </w:r>
            <w:r w:rsidR="007A66AC">
              <w:rPr>
                <w:noProof/>
                <w:webHidden/>
              </w:rPr>
              <w:tab/>
            </w:r>
            <w:r w:rsidR="007A66AC">
              <w:rPr>
                <w:noProof/>
                <w:webHidden/>
              </w:rPr>
              <w:fldChar w:fldCharType="begin"/>
            </w:r>
            <w:r w:rsidR="007A66AC">
              <w:rPr>
                <w:noProof/>
                <w:webHidden/>
              </w:rPr>
              <w:instrText xml:space="preserve"> PAGEREF _Toc514072186 \h </w:instrText>
            </w:r>
            <w:r w:rsidR="007A66AC">
              <w:rPr>
                <w:noProof/>
                <w:webHidden/>
              </w:rPr>
            </w:r>
            <w:r w:rsidR="007A66AC">
              <w:rPr>
                <w:noProof/>
                <w:webHidden/>
              </w:rPr>
              <w:fldChar w:fldCharType="separate"/>
            </w:r>
            <w:r w:rsidR="007A66AC">
              <w:rPr>
                <w:noProof/>
                <w:webHidden/>
              </w:rPr>
              <w:t>7</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187" w:history="1">
            <w:r w:rsidR="007A66AC" w:rsidRPr="004957A9">
              <w:rPr>
                <w:rStyle w:val="Hyperlink"/>
                <w:noProof/>
              </w:rPr>
              <w:t>Project Research</w:t>
            </w:r>
            <w:r w:rsidR="007A66AC">
              <w:rPr>
                <w:noProof/>
                <w:webHidden/>
              </w:rPr>
              <w:tab/>
            </w:r>
            <w:r w:rsidR="007A66AC">
              <w:rPr>
                <w:noProof/>
                <w:webHidden/>
              </w:rPr>
              <w:fldChar w:fldCharType="begin"/>
            </w:r>
            <w:r w:rsidR="007A66AC">
              <w:rPr>
                <w:noProof/>
                <w:webHidden/>
              </w:rPr>
              <w:instrText xml:space="preserve"> PAGEREF _Toc514072187 \h </w:instrText>
            </w:r>
            <w:r w:rsidR="007A66AC">
              <w:rPr>
                <w:noProof/>
                <w:webHidden/>
              </w:rPr>
            </w:r>
            <w:r w:rsidR="007A66AC">
              <w:rPr>
                <w:noProof/>
                <w:webHidden/>
              </w:rPr>
              <w:fldChar w:fldCharType="separate"/>
            </w:r>
            <w:r w:rsidR="007A66AC">
              <w:rPr>
                <w:noProof/>
                <w:webHidden/>
              </w:rPr>
              <w:t>7</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188" w:history="1">
            <w:r w:rsidR="007A66AC" w:rsidRPr="004957A9">
              <w:rPr>
                <w:rStyle w:val="Hyperlink"/>
                <w:noProof/>
              </w:rPr>
              <w:t>Project Stakeholders</w:t>
            </w:r>
            <w:r w:rsidR="007A66AC">
              <w:rPr>
                <w:noProof/>
                <w:webHidden/>
              </w:rPr>
              <w:tab/>
            </w:r>
            <w:r w:rsidR="007A66AC">
              <w:rPr>
                <w:noProof/>
                <w:webHidden/>
              </w:rPr>
              <w:fldChar w:fldCharType="begin"/>
            </w:r>
            <w:r w:rsidR="007A66AC">
              <w:rPr>
                <w:noProof/>
                <w:webHidden/>
              </w:rPr>
              <w:instrText xml:space="preserve"> PAGEREF _Toc514072188 \h </w:instrText>
            </w:r>
            <w:r w:rsidR="007A66AC">
              <w:rPr>
                <w:noProof/>
                <w:webHidden/>
              </w:rPr>
            </w:r>
            <w:r w:rsidR="007A66AC">
              <w:rPr>
                <w:noProof/>
                <w:webHidden/>
              </w:rPr>
              <w:fldChar w:fldCharType="separate"/>
            </w:r>
            <w:r w:rsidR="007A66AC">
              <w:rPr>
                <w:noProof/>
                <w:webHidden/>
              </w:rPr>
              <w:t>8</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189" w:history="1">
            <w:r w:rsidR="007A66AC" w:rsidRPr="004957A9">
              <w:rPr>
                <w:rStyle w:val="Hyperlink"/>
                <w:noProof/>
              </w:rPr>
              <w:t>Literature Review</w:t>
            </w:r>
            <w:r w:rsidR="007A66AC">
              <w:rPr>
                <w:noProof/>
                <w:webHidden/>
              </w:rPr>
              <w:tab/>
            </w:r>
            <w:r w:rsidR="007A66AC">
              <w:rPr>
                <w:noProof/>
                <w:webHidden/>
              </w:rPr>
              <w:fldChar w:fldCharType="begin"/>
            </w:r>
            <w:r w:rsidR="007A66AC">
              <w:rPr>
                <w:noProof/>
                <w:webHidden/>
              </w:rPr>
              <w:instrText xml:space="preserve"> PAGEREF _Toc514072189 \h </w:instrText>
            </w:r>
            <w:r w:rsidR="007A66AC">
              <w:rPr>
                <w:noProof/>
                <w:webHidden/>
              </w:rPr>
            </w:r>
            <w:r w:rsidR="007A66AC">
              <w:rPr>
                <w:noProof/>
                <w:webHidden/>
              </w:rPr>
              <w:fldChar w:fldCharType="separate"/>
            </w:r>
            <w:r w:rsidR="007A66AC">
              <w:rPr>
                <w:noProof/>
                <w:webHidden/>
              </w:rPr>
              <w:t>8</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190" w:history="1">
            <w:r w:rsidR="007A66AC" w:rsidRPr="004957A9">
              <w:rPr>
                <w:rStyle w:val="Hyperlink"/>
                <w:noProof/>
              </w:rPr>
              <w:t>Sample groups and type of studies</w:t>
            </w:r>
            <w:r w:rsidR="007A66AC">
              <w:rPr>
                <w:noProof/>
                <w:webHidden/>
              </w:rPr>
              <w:tab/>
            </w:r>
            <w:r w:rsidR="007A66AC">
              <w:rPr>
                <w:noProof/>
                <w:webHidden/>
              </w:rPr>
              <w:fldChar w:fldCharType="begin"/>
            </w:r>
            <w:r w:rsidR="007A66AC">
              <w:rPr>
                <w:noProof/>
                <w:webHidden/>
              </w:rPr>
              <w:instrText xml:space="preserve"> PAGEREF _Toc514072190 \h </w:instrText>
            </w:r>
            <w:r w:rsidR="007A66AC">
              <w:rPr>
                <w:noProof/>
                <w:webHidden/>
              </w:rPr>
            </w:r>
            <w:r w:rsidR="007A66AC">
              <w:rPr>
                <w:noProof/>
                <w:webHidden/>
              </w:rPr>
              <w:fldChar w:fldCharType="separate"/>
            </w:r>
            <w:r w:rsidR="007A66AC">
              <w:rPr>
                <w:noProof/>
                <w:webHidden/>
              </w:rPr>
              <w:t>9</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191" w:history="1">
            <w:r w:rsidR="007A66AC" w:rsidRPr="004957A9">
              <w:rPr>
                <w:rStyle w:val="Hyperlink"/>
                <w:noProof/>
              </w:rPr>
              <w:t>Software solutions Used</w:t>
            </w:r>
            <w:r w:rsidR="007A66AC">
              <w:rPr>
                <w:noProof/>
                <w:webHidden/>
              </w:rPr>
              <w:tab/>
            </w:r>
            <w:r w:rsidR="007A66AC">
              <w:rPr>
                <w:noProof/>
                <w:webHidden/>
              </w:rPr>
              <w:fldChar w:fldCharType="begin"/>
            </w:r>
            <w:r w:rsidR="007A66AC">
              <w:rPr>
                <w:noProof/>
                <w:webHidden/>
              </w:rPr>
              <w:instrText xml:space="preserve"> PAGEREF _Toc514072191 \h </w:instrText>
            </w:r>
            <w:r w:rsidR="007A66AC">
              <w:rPr>
                <w:noProof/>
                <w:webHidden/>
              </w:rPr>
            </w:r>
            <w:r w:rsidR="007A66AC">
              <w:rPr>
                <w:noProof/>
                <w:webHidden/>
              </w:rPr>
              <w:fldChar w:fldCharType="separate"/>
            </w:r>
            <w:r w:rsidR="007A66AC">
              <w:rPr>
                <w:noProof/>
                <w:webHidden/>
              </w:rPr>
              <w:t>11</w:t>
            </w:r>
            <w:r w:rsidR="007A66AC">
              <w:rPr>
                <w:noProof/>
                <w:webHidden/>
              </w:rPr>
              <w:fldChar w:fldCharType="end"/>
            </w:r>
          </w:hyperlink>
        </w:p>
        <w:p w:rsidR="007A66AC" w:rsidRDefault="00414E93">
          <w:pPr>
            <w:pStyle w:val="TOC1"/>
            <w:tabs>
              <w:tab w:val="right" w:leader="dot" w:pos="9350"/>
            </w:tabs>
            <w:rPr>
              <w:rFonts w:asciiTheme="minorHAnsi" w:hAnsiTheme="minorHAnsi"/>
              <w:noProof/>
              <w:lang w:val="en-GB" w:eastAsia="en-GB"/>
            </w:rPr>
          </w:pPr>
          <w:hyperlink w:anchor="_Toc514072192" w:history="1">
            <w:r w:rsidR="007A66AC" w:rsidRPr="004957A9">
              <w:rPr>
                <w:rStyle w:val="Hyperlink"/>
                <w:noProof/>
              </w:rPr>
              <w:t>Software Development</w:t>
            </w:r>
            <w:r w:rsidR="007A66AC">
              <w:rPr>
                <w:noProof/>
                <w:webHidden/>
              </w:rPr>
              <w:tab/>
            </w:r>
            <w:r w:rsidR="007A66AC">
              <w:rPr>
                <w:noProof/>
                <w:webHidden/>
              </w:rPr>
              <w:fldChar w:fldCharType="begin"/>
            </w:r>
            <w:r w:rsidR="007A66AC">
              <w:rPr>
                <w:noProof/>
                <w:webHidden/>
              </w:rPr>
              <w:instrText xml:space="preserve"> PAGEREF _Toc514072192 \h </w:instrText>
            </w:r>
            <w:r w:rsidR="007A66AC">
              <w:rPr>
                <w:noProof/>
                <w:webHidden/>
              </w:rPr>
            </w:r>
            <w:r w:rsidR="007A66AC">
              <w:rPr>
                <w:noProof/>
                <w:webHidden/>
              </w:rPr>
              <w:fldChar w:fldCharType="separate"/>
            </w:r>
            <w:r w:rsidR="007A66AC">
              <w:rPr>
                <w:noProof/>
                <w:webHidden/>
              </w:rPr>
              <w:t>11</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193" w:history="1">
            <w:r w:rsidR="007A66AC" w:rsidRPr="004957A9">
              <w:rPr>
                <w:rStyle w:val="Hyperlink"/>
                <w:noProof/>
              </w:rPr>
              <w:t>Requirements Capture</w:t>
            </w:r>
            <w:r w:rsidR="007A66AC">
              <w:rPr>
                <w:noProof/>
                <w:webHidden/>
              </w:rPr>
              <w:tab/>
            </w:r>
            <w:r w:rsidR="007A66AC">
              <w:rPr>
                <w:noProof/>
                <w:webHidden/>
              </w:rPr>
              <w:fldChar w:fldCharType="begin"/>
            </w:r>
            <w:r w:rsidR="007A66AC">
              <w:rPr>
                <w:noProof/>
                <w:webHidden/>
              </w:rPr>
              <w:instrText xml:space="preserve"> PAGEREF _Toc514072193 \h </w:instrText>
            </w:r>
            <w:r w:rsidR="007A66AC">
              <w:rPr>
                <w:noProof/>
                <w:webHidden/>
              </w:rPr>
            </w:r>
            <w:r w:rsidR="007A66AC">
              <w:rPr>
                <w:noProof/>
                <w:webHidden/>
              </w:rPr>
              <w:fldChar w:fldCharType="separate"/>
            </w:r>
            <w:r w:rsidR="007A66AC">
              <w:rPr>
                <w:noProof/>
                <w:webHidden/>
              </w:rPr>
              <w:t>12</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194" w:history="1">
            <w:r w:rsidR="007A66AC" w:rsidRPr="004957A9">
              <w:rPr>
                <w:rStyle w:val="Hyperlink"/>
                <w:noProof/>
              </w:rPr>
              <w:t>Client/Product Requirements</w:t>
            </w:r>
            <w:r w:rsidR="007A66AC">
              <w:rPr>
                <w:noProof/>
                <w:webHidden/>
              </w:rPr>
              <w:tab/>
            </w:r>
            <w:r w:rsidR="007A66AC">
              <w:rPr>
                <w:noProof/>
                <w:webHidden/>
              </w:rPr>
              <w:fldChar w:fldCharType="begin"/>
            </w:r>
            <w:r w:rsidR="007A66AC">
              <w:rPr>
                <w:noProof/>
                <w:webHidden/>
              </w:rPr>
              <w:instrText xml:space="preserve"> PAGEREF _Toc514072194 \h </w:instrText>
            </w:r>
            <w:r w:rsidR="007A66AC">
              <w:rPr>
                <w:noProof/>
                <w:webHidden/>
              </w:rPr>
            </w:r>
            <w:r w:rsidR="007A66AC">
              <w:rPr>
                <w:noProof/>
                <w:webHidden/>
              </w:rPr>
              <w:fldChar w:fldCharType="separate"/>
            </w:r>
            <w:r w:rsidR="007A66AC">
              <w:rPr>
                <w:noProof/>
                <w:webHidden/>
              </w:rPr>
              <w:t>12</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195" w:history="1">
            <w:r w:rsidR="007A66AC" w:rsidRPr="004957A9">
              <w:rPr>
                <w:rStyle w:val="Hyperlink"/>
                <w:noProof/>
              </w:rPr>
              <w:t>Aims, Objectives and deliverables</w:t>
            </w:r>
            <w:r w:rsidR="007A66AC">
              <w:rPr>
                <w:noProof/>
                <w:webHidden/>
              </w:rPr>
              <w:tab/>
            </w:r>
            <w:r w:rsidR="007A66AC">
              <w:rPr>
                <w:noProof/>
                <w:webHidden/>
              </w:rPr>
              <w:fldChar w:fldCharType="begin"/>
            </w:r>
            <w:r w:rsidR="007A66AC">
              <w:rPr>
                <w:noProof/>
                <w:webHidden/>
              </w:rPr>
              <w:instrText xml:space="preserve"> PAGEREF _Toc514072195 \h </w:instrText>
            </w:r>
            <w:r w:rsidR="007A66AC">
              <w:rPr>
                <w:noProof/>
                <w:webHidden/>
              </w:rPr>
            </w:r>
            <w:r w:rsidR="007A66AC">
              <w:rPr>
                <w:noProof/>
                <w:webHidden/>
              </w:rPr>
              <w:fldChar w:fldCharType="separate"/>
            </w:r>
            <w:r w:rsidR="007A66AC">
              <w:rPr>
                <w:noProof/>
                <w:webHidden/>
              </w:rPr>
              <w:t>12</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196" w:history="1">
            <w:r w:rsidR="007A66AC" w:rsidRPr="004957A9">
              <w:rPr>
                <w:rStyle w:val="Hyperlink"/>
                <w:noProof/>
              </w:rPr>
              <w:t>Project Requirements</w:t>
            </w:r>
            <w:r w:rsidR="007A66AC">
              <w:rPr>
                <w:noProof/>
                <w:webHidden/>
              </w:rPr>
              <w:tab/>
            </w:r>
            <w:r w:rsidR="007A66AC">
              <w:rPr>
                <w:noProof/>
                <w:webHidden/>
              </w:rPr>
              <w:fldChar w:fldCharType="begin"/>
            </w:r>
            <w:r w:rsidR="007A66AC">
              <w:rPr>
                <w:noProof/>
                <w:webHidden/>
              </w:rPr>
              <w:instrText xml:space="preserve"> PAGEREF _Toc514072196 \h </w:instrText>
            </w:r>
            <w:r w:rsidR="007A66AC">
              <w:rPr>
                <w:noProof/>
                <w:webHidden/>
              </w:rPr>
            </w:r>
            <w:r w:rsidR="007A66AC">
              <w:rPr>
                <w:noProof/>
                <w:webHidden/>
              </w:rPr>
              <w:fldChar w:fldCharType="separate"/>
            </w:r>
            <w:r w:rsidR="007A66AC">
              <w:rPr>
                <w:noProof/>
                <w:webHidden/>
              </w:rPr>
              <w:t>13</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197" w:history="1">
            <w:r w:rsidR="007A66AC" w:rsidRPr="004957A9">
              <w:rPr>
                <w:rStyle w:val="Hyperlink"/>
                <w:noProof/>
              </w:rPr>
              <w:t>Research Requirements</w:t>
            </w:r>
            <w:r w:rsidR="007A66AC">
              <w:rPr>
                <w:noProof/>
                <w:webHidden/>
              </w:rPr>
              <w:tab/>
            </w:r>
            <w:r w:rsidR="007A66AC">
              <w:rPr>
                <w:noProof/>
                <w:webHidden/>
              </w:rPr>
              <w:fldChar w:fldCharType="begin"/>
            </w:r>
            <w:r w:rsidR="007A66AC">
              <w:rPr>
                <w:noProof/>
                <w:webHidden/>
              </w:rPr>
              <w:instrText xml:space="preserve"> PAGEREF _Toc514072197 \h </w:instrText>
            </w:r>
            <w:r w:rsidR="007A66AC">
              <w:rPr>
                <w:noProof/>
                <w:webHidden/>
              </w:rPr>
            </w:r>
            <w:r w:rsidR="007A66AC">
              <w:rPr>
                <w:noProof/>
                <w:webHidden/>
              </w:rPr>
              <w:fldChar w:fldCharType="separate"/>
            </w:r>
            <w:r w:rsidR="007A66AC">
              <w:rPr>
                <w:noProof/>
                <w:webHidden/>
              </w:rPr>
              <w:t>14</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198" w:history="1">
            <w:r w:rsidR="007A66AC" w:rsidRPr="004957A9">
              <w:rPr>
                <w:rStyle w:val="Hyperlink"/>
                <w:noProof/>
              </w:rPr>
              <w:t>Design Decisions and ImplEmentation</w:t>
            </w:r>
            <w:r w:rsidR="007A66AC">
              <w:rPr>
                <w:noProof/>
                <w:webHidden/>
              </w:rPr>
              <w:tab/>
            </w:r>
            <w:r w:rsidR="007A66AC">
              <w:rPr>
                <w:noProof/>
                <w:webHidden/>
              </w:rPr>
              <w:fldChar w:fldCharType="begin"/>
            </w:r>
            <w:r w:rsidR="007A66AC">
              <w:rPr>
                <w:noProof/>
                <w:webHidden/>
              </w:rPr>
              <w:instrText xml:space="preserve"> PAGEREF _Toc514072198 \h </w:instrText>
            </w:r>
            <w:r w:rsidR="007A66AC">
              <w:rPr>
                <w:noProof/>
                <w:webHidden/>
              </w:rPr>
            </w:r>
            <w:r w:rsidR="007A66AC">
              <w:rPr>
                <w:noProof/>
                <w:webHidden/>
              </w:rPr>
              <w:fldChar w:fldCharType="separate"/>
            </w:r>
            <w:r w:rsidR="007A66AC">
              <w:rPr>
                <w:noProof/>
                <w:webHidden/>
              </w:rPr>
              <w:t>14</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199" w:history="1">
            <w:r w:rsidR="007A66AC" w:rsidRPr="004957A9">
              <w:rPr>
                <w:rStyle w:val="Hyperlink"/>
                <w:noProof/>
              </w:rPr>
              <w:t>Initial application design</w:t>
            </w:r>
            <w:r w:rsidR="007A66AC">
              <w:rPr>
                <w:noProof/>
                <w:webHidden/>
              </w:rPr>
              <w:tab/>
            </w:r>
            <w:r w:rsidR="007A66AC">
              <w:rPr>
                <w:noProof/>
                <w:webHidden/>
              </w:rPr>
              <w:fldChar w:fldCharType="begin"/>
            </w:r>
            <w:r w:rsidR="007A66AC">
              <w:rPr>
                <w:noProof/>
                <w:webHidden/>
              </w:rPr>
              <w:instrText xml:space="preserve"> PAGEREF _Toc514072199 \h </w:instrText>
            </w:r>
            <w:r w:rsidR="007A66AC">
              <w:rPr>
                <w:noProof/>
                <w:webHidden/>
              </w:rPr>
            </w:r>
            <w:r w:rsidR="007A66AC">
              <w:rPr>
                <w:noProof/>
                <w:webHidden/>
              </w:rPr>
              <w:fldChar w:fldCharType="separate"/>
            </w:r>
            <w:r w:rsidR="007A66AC">
              <w:rPr>
                <w:noProof/>
                <w:webHidden/>
              </w:rPr>
              <w:t>15</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200" w:history="1">
            <w:r w:rsidR="007A66AC" w:rsidRPr="004957A9">
              <w:rPr>
                <w:rStyle w:val="Hyperlink"/>
                <w:noProof/>
              </w:rPr>
              <w:t>Website Design</w:t>
            </w:r>
            <w:r w:rsidR="007A66AC">
              <w:rPr>
                <w:noProof/>
                <w:webHidden/>
              </w:rPr>
              <w:tab/>
            </w:r>
            <w:r w:rsidR="007A66AC">
              <w:rPr>
                <w:noProof/>
                <w:webHidden/>
              </w:rPr>
              <w:fldChar w:fldCharType="begin"/>
            </w:r>
            <w:r w:rsidR="007A66AC">
              <w:rPr>
                <w:noProof/>
                <w:webHidden/>
              </w:rPr>
              <w:instrText xml:space="preserve"> PAGEREF _Toc514072200 \h </w:instrText>
            </w:r>
            <w:r w:rsidR="007A66AC">
              <w:rPr>
                <w:noProof/>
                <w:webHidden/>
              </w:rPr>
            </w:r>
            <w:r w:rsidR="007A66AC">
              <w:rPr>
                <w:noProof/>
                <w:webHidden/>
              </w:rPr>
              <w:fldChar w:fldCharType="separate"/>
            </w:r>
            <w:r w:rsidR="007A66AC">
              <w:rPr>
                <w:noProof/>
                <w:webHidden/>
              </w:rPr>
              <w:t>16</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201" w:history="1">
            <w:r w:rsidR="007A66AC" w:rsidRPr="004957A9">
              <w:rPr>
                <w:rStyle w:val="Hyperlink"/>
                <w:noProof/>
              </w:rPr>
              <w:t>Database Design</w:t>
            </w:r>
            <w:r w:rsidR="007A66AC">
              <w:rPr>
                <w:noProof/>
                <w:webHidden/>
              </w:rPr>
              <w:tab/>
            </w:r>
            <w:r w:rsidR="007A66AC">
              <w:rPr>
                <w:noProof/>
                <w:webHidden/>
              </w:rPr>
              <w:fldChar w:fldCharType="begin"/>
            </w:r>
            <w:r w:rsidR="007A66AC">
              <w:rPr>
                <w:noProof/>
                <w:webHidden/>
              </w:rPr>
              <w:instrText xml:space="preserve"> PAGEREF _Toc514072201 \h </w:instrText>
            </w:r>
            <w:r w:rsidR="007A66AC">
              <w:rPr>
                <w:noProof/>
                <w:webHidden/>
              </w:rPr>
            </w:r>
            <w:r w:rsidR="007A66AC">
              <w:rPr>
                <w:noProof/>
                <w:webHidden/>
              </w:rPr>
              <w:fldChar w:fldCharType="separate"/>
            </w:r>
            <w:r w:rsidR="007A66AC">
              <w:rPr>
                <w:noProof/>
                <w:webHidden/>
              </w:rPr>
              <w:t>20</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202" w:history="1">
            <w:r w:rsidR="007A66AC" w:rsidRPr="004957A9">
              <w:rPr>
                <w:rStyle w:val="Hyperlink"/>
                <w:noProof/>
              </w:rPr>
              <w:t>Final Website Design (Desktop and mobile)</w:t>
            </w:r>
            <w:r w:rsidR="007A66AC">
              <w:rPr>
                <w:noProof/>
                <w:webHidden/>
              </w:rPr>
              <w:tab/>
            </w:r>
            <w:r w:rsidR="007A66AC">
              <w:rPr>
                <w:noProof/>
                <w:webHidden/>
              </w:rPr>
              <w:fldChar w:fldCharType="begin"/>
            </w:r>
            <w:r w:rsidR="007A66AC">
              <w:rPr>
                <w:noProof/>
                <w:webHidden/>
              </w:rPr>
              <w:instrText xml:space="preserve"> PAGEREF _Toc514072202 \h </w:instrText>
            </w:r>
            <w:r w:rsidR="007A66AC">
              <w:rPr>
                <w:noProof/>
                <w:webHidden/>
              </w:rPr>
            </w:r>
            <w:r w:rsidR="007A66AC">
              <w:rPr>
                <w:noProof/>
                <w:webHidden/>
              </w:rPr>
              <w:fldChar w:fldCharType="separate"/>
            </w:r>
            <w:r w:rsidR="007A66AC">
              <w:rPr>
                <w:noProof/>
                <w:webHidden/>
              </w:rPr>
              <w:t>22</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203" w:history="1">
            <w:r w:rsidR="007A66AC" w:rsidRPr="004957A9">
              <w:rPr>
                <w:rStyle w:val="Hyperlink"/>
                <w:noProof/>
              </w:rPr>
              <w:t>Testing and Validation</w:t>
            </w:r>
            <w:r w:rsidR="007A66AC">
              <w:rPr>
                <w:noProof/>
                <w:webHidden/>
              </w:rPr>
              <w:tab/>
            </w:r>
            <w:r w:rsidR="007A66AC">
              <w:rPr>
                <w:noProof/>
                <w:webHidden/>
              </w:rPr>
              <w:fldChar w:fldCharType="begin"/>
            </w:r>
            <w:r w:rsidR="007A66AC">
              <w:rPr>
                <w:noProof/>
                <w:webHidden/>
              </w:rPr>
              <w:instrText xml:space="preserve"> PAGEREF _Toc514072203 \h </w:instrText>
            </w:r>
            <w:r w:rsidR="007A66AC">
              <w:rPr>
                <w:noProof/>
                <w:webHidden/>
              </w:rPr>
            </w:r>
            <w:r w:rsidR="007A66AC">
              <w:rPr>
                <w:noProof/>
                <w:webHidden/>
              </w:rPr>
              <w:fldChar w:fldCharType="separate"/>
            </w:r>
            <w:r w:rsidR="007A66AC">
              <w:rPr>
                <w:noProof/>
                <w:webHidden/>
              </w:rPr>
              <w:t>23</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204" w:history="1">
            <w:r w:rsidR="007A66AC" w:rsidRPr="004957A9">
              <w:rPr>
                <w:rStyle w:val="Hyperlink"/>
                <w:noProof/>
              </w:rPr>
              <w:t>Project management</w:t>
            </w:r>
            <w:r w:rsidR="007A66AC">
              <w:rPr>
                <w:noProof/>
                <w:webHidden/>
              </w:rPr>
              <w:tab/>
            </w:r>
            <w:r w:rsidR="007A66AC">
              <w:rPr>
                <w:noProof/>
                <w:webHidden/>
              </w:rPr>
              <w:fldChar w:fldCharType="begin"/>
            </w:r>
            <w:r w:rsidR="007A66AC">
              <w:rPr>
                <w:noProof/>
                <w:webHidden/>
              </w:rPr>
              <w:instrText xml:space="preserve"> PAGEREF _Toc514072204 \h </w:instrText>
            </w:r>
            <w:r w:rsidR="007A66AC">
              <w:rPr>
                <w:noProof/>
                <w:webHidden/>
              </w:rPr>
            </w:r>
            <w:r w:rsidR="007A66AC">
              <w:rPr>
                <w:noProof/>
                <w:webHidden/>
              </w:rPr>
              <w:fldChar w:fldCharType="separate"/>
            </w:r>
            <w:r w:rsidR="007A66AC">
              <w:rPr>
                <w:noProof/>
                <w:webHidden/>
              </w:rPr>
              <w:t>26</w:t>
            </w:r>
            <w:r w:rsidR="007A66AC">
              <w:rPr>
                <w:noProof/>
                <w:webHidden/>
              </w:rPr>
              <w:fldChar w:fldCharType="end"/>
            </w:r>
          </w:hyperlink>
        </w:p>
        <w:p w:rsidR="007A66AC" w:rsidRDefault="00414E93">
          <w:pPr>
            <w:pStyle w:val="TOC1"/>
            <w:tabs>
              <w:tab w:val="right" w:leader="dot" w:pos="9350"/>
            </w:tabs>
            <w:rPr>
              <w:rFonts w:asciiTheme="minorHAnsi" w:hAnsiTheme="minorHAnsi"/>
              <w:noProof/>
              <w:lang w:val="en-GB" w:eastAsia="en-GB"/>
            </w:rPr>
          </w:pPr>
          <w:hyperlink w:anchor="_Toc514072205" w:history="1">
            <w:r w:rsidR="007A66AC" w:rsidRPr="004957A9">
              <w:rPr>
                <w:rStyle w:val="Hyperlink"/>
                <w:noProof/>
              </w:rPr>
              <w:t>Data collection and Collation</w:t>
            </w:r>
            <w:r w:rsidR="007A66AC">
              <w:rPr>
                <w:noProof/>
                <w:webHidden/>
              </w:rPr>
              <w:tab/>
            </w:r>
            <w:r w:rsidR="007A66AC">
              <w:rPr>
                <w:noProof/>
                <w:webHidden/>
              </w:rPr>
              <w:fldChar w:fldCharType="begin"/>
            </w:r>
            <w:r w:rsidR="007A66AC">
              <w:rPr>
                <w:noProof/>
                <w:webHidden/>
              </w:rPr>
              <w:instrText xml:space="preserve"> PAGEREF _Toc514072205 \h </w:instrText>
            </w:r>
            <w:r w:rsidR="007A66AC">
              <w:rPr>
                <w:noProof/>
                <w:webHidden/>
              </w:rPr>
            </w:r>
            <w:r w:rsidR="007A66AC">
              <w:rPr>
                <w:noProof/>
                <w:webHidden/>
              </w:rPr>
              <w:fldChar w:fldCharType="separate"/>
            </w:r>
            <w:r w:rsidR="007A66AC">
              <w:rPr>
                <w:noProof/>
                <w:webHidden/>
              </w:rPr>
              <w:t>26</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206" w:history="1">
            <w:r w:rsidR="007A66AC" w:rsidRPr="004957A9">
              <w:rPr>
                <w:rStyle w:val="Hyperlink"/>
                <w:noProof/>
              </w:rPr>
              <w:t>Data Types</w:t>
            </w:r>
            <w:r w:rsidR="007A66AC">
              <w:rPr>
                <w:noProof/>
                <w:webHidden/>
              </w:rPr>
              <w:tab/>
            </w:r>
            <w:r w:rsidR="007A66AC">
              <w:rPr>
                <w:noProof/>
                <w:webHidden/>
              </w:rPr>
              <w:fldChar w:fldCharType="begin"/>
            </w:r>
            <w:r w:rsidR="007A66AC">
              <w:rPr>
                <w:noProof/>
                <w:webHidden/>
              </w:rPr>
              <w:instrText xml:space="preserve"> PAGEREF _Toc514072206 \h </w:instrText>
            </w:r>
            <w:r w:rsidR="007A66AC">
              <w:rPr>
                <w:noProof/>
                <w:webHidden/>
              </w:rPr>
            </w:r>
            <w:r w:rsidR="007A66AC">
              <w:rPr>
                <w:noProof/>
                <w:webHidden/>
              </w:rPr>
              <w:fldChar w:fldCharType="separate"/>
            </w:r>
            <w:r w:rsidR="007A66AC">
              <w:rPr>
                <w:noProof/>
                <w:webHidden/>
              </w:rPr>
              <w:t>26</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207" w:history="1">
            <w:r w:rsidR="007A66AC" w:rsidRPr="004957A9">
              <w:rPr>
                <w:rStyle w:val="Hyperlink"/>
                <w:noProof/>
              </w:rPr>
              <w:t>Collection Methods</w:t>
            </w:r>
            <w:r w:rsidR="007A66AC">
              <w:rPr>
                <w:noProof/>
                <w:webHidden/>
              </w:rPr>
              <w:tab/>
            </w:r>
            <w:r w:rsidR="007A66AC">
              <w:rPr>
                <w:noProof/>
                <w:webHidden/>
              </w:rPr>
              <w:fldChar w:fldCharType="begin"/>
            </w:r>
            <w:r w:rsidR="007A66AC">
              <w:rPr>
                <w:noProof/>
                <w:webHidden/>
              </w:rPr>
              <w:instrText xml:space="preserve"> PAGEREF _Toc514072207 \h </w:instrText>
            </w:r>
            <w:r w:rsidR="007A66AC">
              <w:rPr>
                <w:noProof/>
                <w:webHidden/>
              </w:rPr>
            </w:r>
            <w:r w:rsidR="007A66AC">
              <w:rPr>
                <w:noProof/>
                <w:webHidden/>
              </w:rPr>
              <w:fldChar w:fldCharType="separate"/>
            </w:r>
            <w:r w:rsidR="007A66AC">
              <w:rPr>
                <w:noProof/>
                <w:webHidden/>
              </w:rPr>
              <w:t>27</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208" w:history="1">
            <w:r w:rsidR="007A66AC" w:rsidRPr="004957A9">
              <w:rPr>
                <w:rStyle w:val="Hyperlink"/>
                <w:noProof/>
              </w:rPr>
              <w:t>Verification of data</w:t>
            </w:r>
            <w:r w:rsidR="007A66AC">
              <w:rPr>
                <w:noProof/>
                <w:webHidden/>
              </w:rPr>
              <w:tab/>
            </w:r>
            <w:r w:rsidR="007A66AC">
              <w:rPr>
                <w:noProof/>
                <w:webHidden/>
              </w:rPr>
              <w:fldChar w:fldCharType="begin"/>
            </w:r>
            <w:r w:rsidR="007A66AC">
              <w:rPr>
                <w:noProof/>
                <w:webHidden/>
              </w:rPr>
              <w:instrText xml:space="preserve"> PAGEREF _Toc514072208 \h </w:instrText>
            </w:r>
            <w:r w:rsidR="007A66AC">
              <w:rPr>
                <w:noProof/>
                <w:webHidden/>
              </w:rPr>
            </w:r>
            <w:r w:rsidR="007A66AC">
              <w:rPr>
                <w:noProof/>
                <w:webHidden/>
              </w:rPr>
              <w:fldChar w:fldCharType="separate"/>
            </w:r>
            <w:r w:rsidR="007A66AC">
              <w:rPr>
                <w:noProof/>
                <w:webHidden/>
              </w:rPr>
              <w:t>27</w:t>
            </w:r>
            <w:r w:rsidR="007A66AC">
              <w:rPr>
                <w:noProof/>
                <w:webHidden/>
              </w:rPr>
              <w:fldChar w:fldCharType="end"/>
            </w:r>
          </w:hyperlink>
        </w:p>
        <w:p w:rsidR="007A66AC" w:rsidRDefault="00414E93">
          <w:pPr>
            <w:pStyle w:val="TOC1"/>
            <w:tabs>
              <w:tab w:val="right" w:leader="dot" w:pos="9350"/>
            </w:tabs>
            <w:rPr>
              <w:rFonts w:asciiTheme="minorHAnsi" w:hAnsiTheme="minorHAnsi"/>
              <w:noProof/>
              <w:lang w:val="en-GB" w:eastAsia="en-GB"/>
            </w:rPr>
          </w:pPr>
          <w:hyperlink w:anchor="_Toc514072209" w:history="1">
            <w:r w:rsidR="007A66AC" w:rsidRPr="004957A9">
              <w:rPr>
                <w:rStyle w:val="Hyperlink"/>
                <w:noProof/>
              </w:rPr>
              <w:t>Data analysis</w:t>
            </w:r>
            <w:r w:rsidR="007A66AC">
              <w:rPr>
                <w:noProof/>
                <w:webHidden/>
              </w:rPr>
              <w:tab/>
            </w:r>
            <w:r w:rsidR="007A66AC">
              <w:rPr>
                <w:noProof/>
                <w:webHidden/>
              </w:rPr>
              <w:fldChar w:fldCharType="begin"/>
            </w:r>
            <w:r w:rsidR="007A66AC">
              <w:rPr>
                <w:noProof/>
                <w:webHidden/>
              </w:rPr>
              <w:instrText xml:space="preserve"> PAGEREF _Toc514072209 \h </w:instrText>
            </w:r>
            <w:r w:rsidR="007A66AC">
              <w:rPr>
                <w:noProof/>
                <w:webHidden/>
              </w:rPr>
            </w:r>
            <w:r w:rsidR="007A66AC">
              <w:rPr>
                <w:noProof/>
                <w:webHidden/>
              </w:rPr>
              <w:fldChar w:fldCharType="separate"/>
            </w:r>
            <w:r w:rsidR="007A66AC">
              <w:rPr>
                <w:noProof/>
                <w:webHidden/>
              </w:rPr>
              <w:t>27</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210" w:history="1">
            <w:r w:rsidR="007A66AC" w:rsidRPr="004957A9">
              <w:rPr>
                <w:rStyle w:val="Hyperlink"/>
                <w:noProof/>
              </w:rPr>
              <w:t>Analysis Procedures</w:t>
            </w:r>
            <w:r w:rsidR="007A66AC">
              <w:rPr>
                <w:noProof/>
                <w:webHidden/>
              </w:rPr>
              <w:tab/>
            </w:r>
            <w:r w:rsidR="007A66AC">
              <w:rPr>
                <w:noProof/>
                <w:webHidden/>
              </w:rPr>
              <w:fldChar w:fldCharType="begin"/>
            </w:r>
            <w:r w:rsidR="007A66AC">
              <w:rPr>
                <w:noProof/>
                <w:webHidden/>
              </w:rPr>
              <w:instrText xml:space="preserve"> PAGEREF _Toc514072210 \h </w:instrText>
            </w:r>
            <w:r w:rsidR="007A66AC">
              <w:rPr>
                <w:noProof/>
                <w:webHidden/>
              </w:rPr>
            </w:r>
            <w:r w:rsidR="007A66AC">
              <w:rPr>
                <w:noProof/>
                <w:webHidden/>
              </w:rPr>
              <w:fldChar w:fldCharType="separate"/>
            </w:r>
            <w:r w:rsidR="007A66AC">
              <w:rPr>
                <w:noProof/>
                <w:webHidden/>
              </w:rPr>
              <w:t>27</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211" w:history="1">
            <w:r w:rsidR="007A66AC" w:rsidRPr="004957A9">
              <w:rPr>
                <w:rStyle w:val="Hyperlink"/>
                <w:noProof/>
              </w:rPr>
              <w:t>Results</w:t>
            </w:r>
            <w:r w:rsidR="007A66AC">
              <w:rPr>
                <w:noProof/>
                <w:webHidden/>
              </w:rPr>
              <w:tab/>
            </w:r>
            <w:r w:rsidR="007A66AC">
              <w:rPr>
                <w:noProof/>
                <w:webHidden/>
              </w:rPr>
              <w:fldChar w:fldCharType="begin"/>
            </w:r>
            <w:r w:rsidR="007A66AC">
              <w:rPr>
                <w:noProof/>
                <w:webHidden/>
              </w:rPr>
              <w:instrText xml:space="preserve"> PAGEREF _Toc514072211 \h </w:instrText>
            </w:r>
            <w:r w:rsidR="007A66AC">
              <w:rPr>
                <w:noProof/>
                <w:webHidden/>
              </w:rPr>
            </w:r>
            <w:r w:rsidR="007A66AC">
              <w:rPr>
                <w:noProof/>
                <w:webHidden/>
              </w:rPr>
              <w:fldChar w:fldCharType="separate"/>
            </w:r>
            <w:r w:rsidR="007A66AC">
              <w:rPr>
                <w:noProof/>
                <w:webHidden/>
              </w:rPr>
              <w:t>29</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212" w:history="1">
            <w:r w:rsidR="007A66AC" w:rsidRPr="004957A9">
              <w:rPr>
                <w:rStyle w:val="Hyperlink"/>
                <w:noProof/>
              </w:rPr>
              <w:t>Initial design survey Results</w:t>
            </w:r>
            <w:r w:rsidR="007A66AC">
              <w:rPr>
                <w:noProof/>
                <w:webHidden/>
              </w:rPr>
              <w:tab/>
            </w:r>
            <w:r w:rsidR="007A66AC">
              <w:rPr>
                <w:noProof/>
                <w:webHidden/>
              </w:rPr>
              <w:fldChar w:fldCharType="begin"/>
            </w:r>
            <w:r w:rsidR="007A66AC">
              <w:rPr>
                <w:noProof/>
                <w:webHidden/>
              </w:rPr>
              <w:instrText xml:space="preserve"> PAGEREF _Toc514072212 \h </w:instrText>
            </w:r>
            <w:r w:rsidR="007A66AC">
              <w:rPr>
                <w:noProof/>
                <w:webHidden/>
              </w:rPr>
            </w:r>
            <w:r w:rsidR="007A66AC">
              <w:rPr>
                <w:noProof/>
                <w:webHidden/>
              </w:rPr>
              <w:fldChar w:fldCharType="separate"/>
            </w:r>
            <w:r w:rsidR="007A66AC">
              <w:rPr>
                <w:noProof/>
                <w:webHidden/>
              </w:rPr>
              <w:t>29</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213" w:history="1">
            <w:r w:rsidR="007A66AC" w:rsidRPr="004957A9">
              <w:rPr>
                <w:rStyle w:val="Hyperlink"/>
                <w:noProof/>
              </w:rPr>
              <w:t>Final product survey Results</w:t>
            </w:r>
            <w:r w:rsidR="007A66AC">
              <w:rPr>
                <w:noProof/>
                <w:webHidden/>
              </w:rPr>
              <w:tab/>
            </w:r>
            <w:r w:rsidR="007A66AC">
              <w:rPr>
                <w:noProof/>
                <w:webHidden/>
              </w:rPr>
              <w:fldChar w:fldCharType="begin"/>
            </w:r>
            <w:r w:rsidR="007A66AC">
              <w:rPr>
                <w:noProof/>
                <w:webHidden/>
              </w:rPr>
              <w:instrText xml:space="preserve"> PAGEREF _Toc514072213 \h </w:instrText>
            </w:r>
            <w:r w:rsidR="007A66AC">
              <w:rPr>
                <w:noProof/>
                <w:webHidden/>
              </w:rPr>
            </w:r>
            <w:r w:rsidR="007A66AC">
              <w:rPr>
                <w:noProof/>
                <w:webHidden/>
              </w:rPr>
              <w:fldChar w:fldCharType="separate"/>
            </w:r>
            <w:r w:rsidR="007A66AC">
              <w:rPr>
                <w:noProof/>
                <w:webHidden/>
              </w:rPr>
              <w:t>35</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214" w:history="1">
            <w:r w:rsidR="007A66AC" w:rsidRPr="004957A9">
              <w:rPr>
                <w:rStyle w:val="Hyperlink"/>
                <w:noProof/>
              </w:rPr>
              <w:t>Database Score Results</w:t>
            </w:r>
            <w:r w:rsidR="007A66AC">
              <w:rPr>
                <w:noProof/>
                <w:webHidden/>
              </w:rPr>
              <w:tab/>
            </w:r>
            <w:r w:rsidR="007A66AC">
              <w:rPr>
                <w:noProof/>
                <w:webHidden/>
              </w:rPr>
              <w:fldChar w:fldCharType="begin"/>
            </w:r>
            <w:r w:rsidR="007A66AC">
              <w:rPr>
                <w:noProof/>
                <w:webHidden/>
              </w:rPr>
              <w:instrText xml:space="preserve"> PAGEREF _Toc514072214 \h </w:instrText>
            </w:r>
            <w:r w:rsidR="007A66AC">
              <w:rPr>
                <w:noProof/>
                <w:webHidden/>
              </w:rPr>
            </w:r>
            <w:r w:rsidR="007A66AC">
              <w:rPr>
                <w:noProof/>
                <w:webHidden/>
              </w:rPr>
              <w:fldChar w:fldCharType="separate"/>
            </w:r>
            <w:r w:rsidR="007A66AC">
              <w:rPr>
                <w:noProof/>
                <w:webHidden/>
              </w:rPr>
              <w:t>40</w:t>
            </w:r>
            <w:r w:rsidR="007A66AC">
              <w:rPr>
                <w:noProof/>
                <w:webHidden/>
              </w:rPr>
              <w:fldChar w:fldCharType="end"/>
            </w:r>
          </w:hyperlink>
        </w:p>
        <w:p w:rsidR="007A66AC" w:rsidRDefault="00414E93">
          <w:pPr>
            <w:pStyle w:val="TOC1"/>
            <w:tabs>
              <w:tab w:val="right" w:leader="dot" w:pos="9350"/>
            </w:tabs>
            <w:rPr>
              <w:rFonts w:asciiTheme="minorHAnsi" w:hAnsiTheme="minorHAnsi"/>
              <w:noProof/>
              <w:lang w:val="en-GB" w:eastAsia="en-GB"/>
            </w:rPr>
          </w:pPr>
          <w:hyperlink w:anchor="_Toc514072215" w:history="1">
            <w:r w:rsidR="007A66AC" w:rsidRPr="004957A9">
              <w:rPr>
                <w:rStyle w:val="Hyperlink"/>
                <w:noProof/>
              </w:rPr>
              <w:t>Interpretation of analysed results</w:t>
            </w:r>
            <w:r w:rsidR="007A66AC">
              <w:rPr>
                <w:noProof/>
                <w:webHidden/>
              </w:rPr>
              <w:tab/>
            </w:r>
            <w:r w:rsidR="007A66AC">
              <w:rPr>
                <w:noProof/>
                <w:webHidden/>
              </w:rPr>
              <w:fldChar w:fldCharType="begin"/>
            </w:r>
            <w:r w:rsidR="007A66AC">
              <w:rPr>
                <w:noProof/>
                <w:webHidden/>
              </w:rPr>
              <w:instrText xml:space="preserve"> PAGEREF _Toc514072215 \h </w:instrText>
            </w:r>
            <w:r w:rsidR="007A66AC">
              <w:rPr>
                <w:noProof/>
                <w:webHidden/>
              </w:rPr>
            </w:r>
            <w:r w:rsidR="007A66AC">
              <w:rPr>
                <w:noProof/>
                <w:webHidden/>
              </w:rPr>
              <w:fldChar w:fldCharType="separate"/>
            </w:r>
            <w:r w:rsidR="007A66AC">
              <w:rPr>
                <w:noProof/>
                <w:webHidden/>
              </w:rPr>
              <w:t>41</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216" w:history="1">
            <w:r w:rsidR="007A66AC" w:rsidRPr="004957A9">
              <w:rPr>
                <w:rStyle w:val="Hyperlink"/>
                <w:noProof/>
              </w:rPr>
              <w:t>Survey Results</w:t>
            </w:r>
            <w:r w:rsidR="007A66AC">
              <w:rPr>
                <w:noProof/>
                <w:webHidden/>
              </w:rPr>
              <w:tab/>
            </w:r>
            <w:r w:rsidR="007A66AC">
              <w:rPr>
                <w:noProof/>
                <w:webHidden/>
              </w:rPr>
              <w:fldChar w:fldCharType="begin"/>
            </w:r>
            <w:r w:rsidR="007A66AC">
              <w:rPr>
                <w:noProof/>
                <w:webHidden/>
              </w:rPr>
              <w:instrText xml:space="preserve"> PAGEREF _Toc514072216 \h </w:instrText>
            </w:r>
            <w:r w:rsidR="007A66AC">
              <w:rPr>
                <w:noProof/>
                <w:webHidden/>
              </w:rPr>
            </w:r>
            <w:r w:rsidR="007A66AC">
              <w:rPr>
                <w:noProof/>
                <w:webHidden/>
              </w:rPr>
              <w:fldChar w:fldCharType="separate"/>
            </w:r>
            <w:r w:rsidR="007A66AC">
              <w:rPr>
                <w:noProof/>
                <w:webHidden/>
              </w:rPr>
              <w:t>41</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217" w:history="1">
            <w:r w:rsidR="007A66AC" w:rsidRPr="004957A9">
              <w:rPr>
                <w:rStyle w:val="Hyperlink"/>
                <w:noProof/>
              </w:rPr>
              <w:t>Quiz Scores</w:t>
            </w:r>
            <w:r w:rsidR="007A66AC">
              <w:rPr>
                <w:noProof/>
                <w:webHidden/>
              </w:rPr>
              <w:tab/>
            </w:r>
            <w:r w:rsidR="007A66AC">
              <w:rPr>
                <w:noProof/>
                <w:webHidden/>
              </w:rPr>
              <w:fldChar w:fldCharType="begin"/>
            </w:r>
            <w:r w:rsidR="007A66AC">
              <w:rPr>
                <w:noProof/>
                <w:webHidden/>
              </w:rPr>
              <w:instrText xml:space="preserve"> PAGEREF _Toc514072217 \h </w:instrText>
            </w:r>
            <w:r w:rsidR="007A66AC">
              <w:rPr>
                <w:noProof/>
                <w:webHidden/>
              </w:rPr>
            </w:r>
            <w:r w:rsidR="007A66AC">
              <w:rPr>
                <w:noProof/>
                <w:webHidden/>
              </w:rPr>
              <w:fldChar w:fldCharType="separate"/>
            </w:r>
            <w:r w:rsidR="007A66AC">
              <w:rPr>
                <w:noProof/>
                <w:webHidden/>
              </w:rPr>
              <w:t>43</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218" w:history="1">
            <w:r w:rsidR="007A66AC" w:rsidRPr="004957A9">
              <w:rPr>
                <w:rStyle w:val="Hyperlink"/>
                <w:noProof/>
              </w:rPr>
              <w:t>Significant issues with results</w:t>
            </w:r>
            <w:r w:rsidR="007A66AC">
              <w:rPr>
                <w:noProof/>
                <w:webHidden/>
              </w:rPr>
              <w:tab/>
            </w:r>
            <w:r w:rsidR="007A66AC">
              <w:rPr>
                <w:noProof/>
                <w:webHidden/>
              </w:rPr>
              <w:fldChar w:fldCharType="begin"/>
            </w:r>
            <w:r w:rsidR="007A66AC">
              <w:rPr>
                <w:noProof/>
                <w:webHidden/>
              </w:rPr>
              <w:instrText xml:space="preserve"> PAGEREF _Toc514072218 \h </w:instrText>
            </w:r>
            <w:r w:rsidR="007A66AC">
              <w:rPr>
                <w:noProof/>
                <w:webHidden/>
              </w:rPr>
            </w:r>
            <w:r w:rsidR="007A66AC">
              <w:rPr>
                <w:noProof/>
                <w:webHidden/>
              </w:rPr>
              <w:fldChar w:fldCharType="separate"/>
            </w:r>
            <w:r w:rsidR="007A66AC">
              <w:rPr>
                <w:noProof/>
                <w:webHidden/>
              </w:rPr>
              <w:t>43</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219" w:history="1">
            <w:r w:rsidR="007A66AC" w:rsidRPr="004957A9">
              <w:rPr>
                <w:rStyle w:val="Hyperlink"/>
                <w:noProof/>
              </w:rPr>
              <w:t>Results comparison</w:t>
            </w:r>
            <w:r w:rsidR="007A66AC">
              <w:rPr>
                <w:noProof/>
                <w:webHidden/>
              </w:rPr>
              <w:tab/>
            </w:r>
            <w:r w:rsidR="007A66AC">
              <w:rPr>
                <w:noProof/>
                <w:webHidden/>
              </w:rPr>
              <w:fldChar w:fldCharType="begin"/>
            </w:r>
            <w:r w:rsidR="007A66AC">
              <w:rPr>
                <w:noProof/>
                <w:webHidden/>
              </w:rPr>
              <w:instrText xml:space="preserve"> PAGEREF _Toc514072219 \h </w:instrText>
            </w:r>
            <w:r w:rsidR="007A66AC">
              <w:rPr>
                <w:noProof/>
                <w:webHidden/>
              </w:rPr>
            </w:r>
            <w:r w:rsidR="007A66AC">
              <w:rPr>
                <w:noProof/>
                <w:webHidden/>
              </w:rPr>
              <w:fldChar w:fldCharType="separate"/>
            </w:r>
            <w:r w:rsidR="007A66AC">
              <w:rPr>
                <w:noProof/>
                <w:webHidden/>
              </w:rPr>
              <w:t>43</w:t>
            </w:r>
            <w:r w:rsidR="007A66AC">
              <w:rPr>
                <w:noProof/>
                <w:webHidden/>
              </w:rPr>
              <w:fldChar w:fldCharType="end"/>
            </w:r>
          </w:hyperlink>
        </w:p>
        <w:p w:rsidR="007A66AC" w:rsidRDefault="00414E93">
          <w:pPr>
            <w:pStyle w:val="TOC1"/>
            <w:tabs>
              <w:tab w:val="right" w:leader="dot" w:pos="9350"/>
            </w:tabs>
            <w:rPr>
              <w:rFonts w:asciiTheme="minorHAnsi" w:hAnsiTheme="minorHAnsi"/>
              <w:noProof/>
              <w:lang w:val="en-GB" w:eastAsia="en-GB"/>
            </w:rPr>
          </w:pPr>
          <w:hyperlink w:anchor="_Toc514072220" w:history="1">
            <w:r w:rsidR="007A66AC" w:rsidRPr="004957A9">
              <w:rPr>
                <w:rStyle w:val="Hyperlink"/>
                <w:noProof/>
              </w:rPr>
              <w:t>Conclusion</w:t>
            </w:r>
            <w:r w:rsidR="007A66AC">
              <w:rPr>
                <w:noProof/>
                <w:webHidden/>
              </w:rPr>
              <w:tab/>
            </w:r>
            <w:r w:rsidR="007A66AC">
              <w:rPr>
                <w:noProof/>
                <w:webHidden/>
              </w:rPr>
              <w:fldChar w:fldCharType="begin"/>
            </w:r>
            <w:r w:rsidR="007A66AC">
              <w:rPr>
                <w:noProof/>
                <w:webHidden/>
              </w:rPr>
              <w:instrText xml:space="preserve"> PAGEREF _Toc514072220 \h </w:instrText>
            </w:r>
            <w:r w:rsidR="007A66AC">
              <w:rPr>
                <w:noProof/>
                <w:webHidden/>
              </w:rPr>
            </w:r>
            <w:r w:rsidR="007A66AC">
              <w:rPr>
                <w:noProof/>
                <w:webHidden/>
              </w:rPr>
              <w:fldChar w:fldCharType="separate"/>
            </w:r>
            <w:r w:rsidR="007A66AC">
              <w:rPr>
                <w:noProof/>
                <w:webHidden/>
              </w:rPr>
              <w:t>44</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221" w:history="1">
            <w:r w:rsidR="007A66AC" w:rsidRPr="004957A9">
              <w:rPr>
                <w:rStyle w:val="Hyperlink"/>
                <w:noProof/>
              </w:rPr>
              <w:t>Further Improvements</w:t>
            </w:r>
            <w:r w:rsidR="007A66AC">
              <w:rPr>
                <w:noProof/>
                <w:webHidden/>
              </w:rPr>
              <w:tab/>
            </w:r>
            <w:r w:rsidR="007A66AC">
              <w:rPr>
                <w:noProof/>
                <w:webHidden/>
              </w:rPr>
              <w:fldChar w:fldCharType="begin"/>
            </w:r>
            <w:r w:rsidR="007A66AC">
              <w:rPr>
                <w:noProof/>
                <w:webHidden/>
              </w:rPr>
              <w:instrText xml:space="preserve"> PAGEREF _Toc514072221 \h </w:instrText>
            </w:r>
            <w:r w:rsidR="007A66AC">
              <w:rPr>
                <w:noProof/>
                <w:webHidden/>
              </w:rPr>
            </w:r>
            <w:r w:rsidR="007A66AC">
              <w:rPr>
                <w:noProof/>
                <w:webHidden/>
              </w:rPr>
              <w:fldChar w:fldCharType="separate"/>
            </w:r>
            <w:r w:rsidR="007A66AC">
              <w:rPr>
                <w:noProof/>
                <w:webHidden/>
              </w:rPr>
              <w:t>44</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222" w:history="1">
            <w:r w:rsidR="007A66AC" w:rsidRPr="004957A9">
              <w:rPr>
                <w:rStyle w:val="Hyperlink"/>
                <w:noProof/>
              </w:rPr>
              <w:t>Personal Evaluation</w:t>
            </w:r>
            <w:r w:rsidR="007A66AC">
              <w:rPr>
                <w:noProof/>
                <w:webHidden/>
              </w:rPr>
              <w:tab/>
            </w:r>
            <w:r w:rsidR="007A66AC">
              <w:rPr>
                <w:noProof/>
                <w:webHidden/>
              </w:rPr>
              <w:fldChar w:fldCharType="begin"/>
            </w:r>
            <w:r w:rsidR="007A66AC">
              <w:rPr>
                <w:noProof/>
                <w:webHidden/>
              </w:rPr>
              <w:instrText xml:space="preserve"> PAGEREF _Toc514072222 \h </w:instrText>
            </w:r>
            <w:r w:rsidR="007A66AC">
              <w:rPr>
                <w:noProof/>
                <w:webHidden/>
              </w:rPr>
            </w:r>
            <w:r w:rsidR="007A66AC">
              <w:rPr>
                <w:noProof/>
                <w:webHidden/>
              </w:rPr>
              <w:fldChar w:fldCharType="separate"/>
            </w:r>
            <w:r w:rsidR="007A66AC">
              <w:rPr>
                <w:noProof/>
                <w:webHidden/>
              </w:rPr>
              <w:t>45</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223" w:history="1">
            <w:r w:rsidR="007A66AC" w:rsidRPr="004957A9">
              <w:rPr>
                <w:rStyle w:val="Hyperlink"/>
                <w:noProof/>
              </w:rPr>
              <w:t>Sponsor EVALUATION OF Project</w:t>
            </w:r>
            <w:r w:rsidR="007A66AC">
              <w:rPr>
                <w:noProof/>
                <w:webHidden/>
              </w:rPr>
              <w:tab/>
            </w:r>
            <w:r w:rsidR="007A66AC">
              <w:rPr>
                <w:noProof/>
                <w:webHidden/>
              </w:rPr>
              <w:fldChar w:fldCharType="begin"/>
            </w:r>
            <w:r w:rsidR="007A66AC">
              <w:rPr>
                <w:noProof/>
                <w:webHidden/>
              </w:rPr>
              <w:instrText xml:space="preserve"> PAGEREF _Toc514072223 \h </w:instrText>
            </w:r>
            <w:r w:rsidR="007A66AC">
              <w:rPr>
                <w:noProof/>
                <w:webHidden/>
              </w:rPr>
            </w:r>
            <w:r w:rsidR="007A66AC">
              <w:rPr>
                <w:noProof/>
                <w:webHidden/>
              </w:rPr>
              <w:fldChar w:fldCharType="separate"/>
            </w:r>
            <w:r w:rsidR="007A66AC">
              <w:rPr>
                <w:noProof/>
                <w:webHidden/>
              </w:rPr>
              <w:t>46</w:t>
            </w:r>
            <w:r w:rsidR="007A66AC">
              <w:rPr>
                <w:noProof/>
                <w:webHidden/>
              </w:rPr>
              <w:fldChar w:fldCharType="end"/>
            </w:r>
          </w:hyperlink>
        </w:p>
        <w:p w:rsidR="007A66AC" w:rsidRDefault="00414E93">
          <w:pPr>
            <w:pStyle w:val="TOC1"/>
            <w:tabs>
              <w:tab w:val="right" w:leader="dot" w:pos="9350"/>
            </w:tabs>
            <w:rPr>
              <w:rFonts w:asciiTheme="minorHAnsi" w:hAnsiTheme="minorHAnsi"/>
              <w:noProof/>
              <w:lang w:val="en-GB" w:eastAsia="en-GB"/>
            </w:rPr>
          </w:pPr>
          <w:hyperlink w:anchor="_Toc514072224" w:history="1">
            <w:r w:rsidR="007A66AC" w:rsidRPr="004957A9">
              <w:rPr>
                <w:rStyle w:val="Hyperlink"/>
                <w:noProof/>
              </w:rPr>
              <w:t>References</w:t>
            </w:r>
            <w:r w:rsidR="007A66AC">
              <w:rPr>
                <w:noProof/>
                <w:webHidden/>
              </w:rPr>
              <w:tab/>
            </w:r>
            <w:r w:rsidR="007A66AC">
              <w:rPr>
                <w:noProof/>
                <w:webHidden/>
              </w:rPr>
              <w:fldChar w:fldCharType="begin"/>
            </w:r>
            <w:r w:rsidR="007A66AC">
              <w:rPr>
                <w:noProof/>
                <w:webHidden/>
              </w:rPr>
              <w:instrText xml:space="preserve"> PAGEREF _Toc514072224 \h </w:instrText>
            </w:r>
            <w:r w:rsidR="007A66AC">
              <w:rPr>
                <w:noProof/>
                <w:webHidden/>
              </w:rPr>
            </w:r>
            <w:r w:rsidR="007A66AC">
              <w:rPr>
                <w:noProof/>
                <w:webHidden/>
              </w:rPr>
              <w:fldChar w:fldCharType="separate"/>
            </w:r>
            <w:r w:rsidR="007A66AC">
              <w:rPr>
                <w:noProof/>
                <w:webHidden/>
              </w:rPr>
              <w:t>48</w:t>
            </w:r>
            <w:r w:rsidR="007A66AC">
              <w:rPr>
                <w:noProof/>
                <w:webHidden/>
              </w:rPr>
              <w:fldChar w:fldCharType="end"/>
            </w:r>
          </w:hyperlink>
        </w:p>
        <w:p w:rsidR="007A66AC" w:rsidRDefault="00414E93">
          <w:pPr>
            <w:pStyle w:val="TOC1"/>
            <w:tabs>
              <w:tab w:val="right" w:leader="dot" w:pos="9350"/>
            </w:tabs>
            <w:rPr>
              <w:rFonts w:asciiTheme="minorHAnsi" w:hAnsiTheme="minorHAnsi"/>
              <w:noProof/>
              <w:lang w:val="en-GB" w:eastAsia="en-GB"/>
            </w:rPr>
          </w:pPr>
          <w:hyperlink w:anchor="_Toc514072225" w:history="1">
            <w:r w:rsidR="007A66AC" w:rsidRPr="004957A9">
              <w:rPr>
                <w:rStyle w:val="Hyperlink"/>
                <w:noProof/>
              </w:rPr>
              <w:t>Bibliography</w:t>
            </w:r>
            <w:r w:rsidR="007A66AC">
              <w:rPr>
                <w:noProof/>
                <w:webHidden/>
              </w:rPr>
              <w:tab/>
            </w:r>
            <w:r w:rsidR="007A66AC">
              <w:rPr>
                <w:noProof/>
                <w:webHidden/>
              </w:rPr>
              <w:fldChar w:fldCharType="begin"/>
            </w:r>
            <w:r w:rsidR="007A66AC">
              <w:rPr>
                <w:noProof/>
                <w:webHidden/>
              </w:rPr>
              <w:instrText xml:space="preserve"> PAGEREF _Toc514072225 \h </w:instrText>
            </w:r>
            <w:r w:rsidR="007A66AC">
              <w:rPr>
                <w:noProof/>
                <w:webHidden/>
              </w:rPr>
            </w:r>
            <w:r w:rsidR="007A66AC">
              <w:rPr>
                <w:noProof/>
                <w:webHidden/>
              </w:rPr>
              <w:fldChar w:fldCharType="separate"/>
            </w:r>
            <w:r w:rsidR="007A66AC">
              <w:rPr>
                <w:noProof/>
                <w:webHidden/>
              </w:rPr>
              <w:t>50</w:t>
            </w:r>
            <w:r w:rsidR="007A66AC">
              <w:rPr>
                <w:noProof/>
                <w:webHidden/>
              </w:rPr>
              <w:fldChar w:fldCharType="end"/>
            </w:r>
          </w:hyperlink>
        </w:p>
        <w:p w:rsidR="007A66AC" w:rsidRDefault="00414E93">
          <w:pPr>
            <w:pStyle w:val="TOC1"/>
            <w:tabs>
              <w:tab w:val="right" w:leader="dot" w:pos="9350"/>
            </w:tabs>
            <w:rPr>
              <w:rFonts w:asciiTheme="minorHAnsi" w:hAnsiTheme="minorHAnsi"/>
              <w:noProof/>
              <w:lang w:val="en-GB" w:eastAsia="en-GB"/>
            </w:rPr>
          </w:pPr>
          <w:hyperlink w:anchor="_Toc514072226" w:history="1">
            <w:r w:rsidR="007A66AC" w:rsidRPr="004957A9">
              <w:rPr>
                <w:rStyle w:val="Hyperlink"/>
                <w:noProof/>
              </w:rPr>
              <w:t>Appendices</w:t>
            </w:r>
            <w:r w:rsidR="007A66AC">
              <w:rPr>
                <w:noProof/>
                <w:webHidden/>
              </w:rPr>
              <w:tab/>
            </w:r>
            <w:r w:rsidR="007A66AC">
              <w:rPr>
                <w:noProof/>
                <w:webHidden/>
              </w:rPr>
              <w:fldChar w:fldCharType="begin"/>
            </w:r>
            <w:r w:rsidR="007A66AC">
              <w:rPr>
                <w:noProof/>
                <w:webHidden/>
              </w:rPr>
              <w:instrText xml:space="preserve"> PAGEREF _Toc514072226 \h </w:instrText>
            </w:r>
            <w:r w:rsidR="007A66AC">
              <w:rPr>
                <w:noProof/>
                <w:webHidden/>
              </w:rPr>
            </w:r>
            <w:r w:rsidR="007A66AC">
              <w:rPr>
                <w:noProof/>
                <w:webHidden/>
              </w:rPr>
              <w:fldChar w:fldCharType="separate"/>
            </w:r>
            <w:r w:rsidR="007A66AC">
              <w:rPr>
                <w:noProof/>
                <w:webHidden/>
              </w:rPr>
              <w:t>59</w:t>
            </w:r>
            <w:r w:rsidR="007A66AC">
              <w:rPr>
                <w:noProof/>
                <w:webHidden/>
              </w:rPr>
              <w:fldChar w:fldCharType="end"/>
            </w:r>
          </w:hyperlink>
        </w:p>
        <w:p w:rsidR="007A66AC" w:rsidRDefault="00414E93">
          <w:pPr>
            <w:pStyle w:val="TOC1"/>
            <w:tabs>
              <w:tab w:val="right" w:leader="dot" w:pos="9350"/>
            </w:tabs>
            <w:rPr>
              <w:rFonts w:asciiTheme="minorHAnsi" w:hAnsiTheme="minorHAnsi"/>
              <w:noProof/>
              <w:lang w:val="en-GB" w:eastAsia="en-GB"/>
            </w:rPr>
          </w:pPr>
          <w:hyperlink w:anchor="_Toc514072227" w:history="1">
            <w:r w:rsidR="007A66AC" w:rsidRPr="004957A9">
              <w:rPr>
                <w:rStyle w:val="Hyperlink"/>
                <w:noProof/>
              </w:rPr>
              <w:t>Section 1</w:t>
            </w:r>
            <w:r w:rsidR="007A66AC">
              <w:rPr>
                <w:noProof/>
                <w:webHidden/>
              </w:rPr>
              <w:tab/>
            </w:r>
            <w:r w:rsidR="007A66AC">
              <w:rPr>
                <w:noProof/>
                <w:webHidden/>
              </w:rPr>
              <w:fldChar w:fldCharType="begin"/>
            </w:r>
            <w:r w:rsidR="007A66AC">
              <w:rPr>
                <w:noProof/>
                <w:webHidden/>
              </w:rPr>
              <w:instrText xml:space="preserve"> PAGEREF _Toc514072227 \h </w:instrText>
            </w:r>
            <w:r w:rsidR="007A66AC">
              <w:rPr>
                <w:noProof/>
                <w:webHidden/>
              </w:rPr>
            </w:r>
            <w:r w:rsidR="007A66AC">
              <w:rPr>
                <w:noProof/>
                <w:webHidden/>
              </w:rPr>
              <w:fldChar w:fldCharType="separate"/>
            </w:r>
            <w:r w:rsidR="007A66AC">
              <w:rPr>
                <w:noProof/>
                <w:webHidden/>
              </w:rPr>
              <w:t>59</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228" w:history="1">
            <w:r w:rsidR="007A66AC" w:rsidRPr="004957A9">
              <w:rPr>
                <w:rStyle w:val="Hyperlink"/>
                <w:noProof/>
              </w:rPr>
              <w:t>Use Case Diagram</w:t>
            </w:r>
            <w:r w:rsidR="007A66AC">
              <w:rPr>
                <w:noProof/>
                <w:webHidden/>
              </w:rPr>
              <w:tab/>
            </w:r>
            <w:r w:rsidR="007A66AC">
              <w:rPr>
                <w:noProof/>
                <w:webHidden/>
              </w:rPr>
              <w:fldChar w:fldCharType="begin"/>
            </w:r>
            <w:r w:rsidR="007A66AC">
              <w:rPr>
                <w:noProof/>
                <w:webHidden/>
              </w:rPr>
              <w:instrText xml:space="preserve"> PAGEREF _Toc514072228 \h </w:instrText>
            </w:r>
            <w:r w:rsidR="007A66AC">
              <w:rPr>
                <w:noProof/>
                <w:webHidden/>
              </w:rPr>
            </w:r>
            <w:r w:rsidR="007A66AC">
              <w:rPr>
                <w:noProof/>
                <w:webHidden/>
              </w:rPr>
              <w:fldChar w:fldCharType="separate"/>
            </w:r>
            <w:r w:rsidR="007A66AC">
              <w:rPr>
                <w:noProof/>
                <w:webHidden/>
              </w:rPr>
              <w:t>59</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229" w:history="1">
            <w:r w:rsidR="007A66AC" w:rsidRPr="004957A9">
              <w:rPr>
                <w:rStyle w:val="Hyperlink"/>
                <w:noProof/>
              </w:rPr>
              <w:t>Prince2 Project Processes</w:t>
            </w:r>
            <w:r w:rsidR="007A66AC">
              <w:rPr>
                <w:noProof/>
                <w:webHidden/>
              </w:rPr>
              <w:tab/>
            </w:r>
            <w:r w:rsidR="007A66AC">
              <w:rPr>
                <w:noProof/>
                <w:webHidden/>
              </w:rPr>
              <w:fldChar w:fldCharType="begin"/>
            </w:r>
            <w:r w:rsidR="007A66AC">
              <w:rPr>
                <w:noProof/>
                <w:webHidden/>
              </w:rPr>
              <w:instrText xml:space="preserve"> PAGEREF _Toc514072229 \h </w:instrText>
            </w:r>
            <w:r w:rsidR="007A66AC">
              <w:rPr>
                <w:noProof/>
                <w:webHidden/>
              </w:rPr>
            </w:r>
            <w:r w:rsidR="007A66AC">
              <w:rPr>
                <w:noProof/>
                <w:webHidden/>
              </w:rPr>
              <w:fldChar w:fldCharType="separate"/>
            </w:r>
            <w:r w:rsidR="007A66AC">
              <w:rPr>
                <w:noProof/>
                <w:webHidden/>
              </w:rPr>
              <w:t>59</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230" w:history="1">
            <w:r w:rsidR="007A66AC" w:rsidRPr="004957A9">
              <w:rPr>
                <w:rStyle w:val="Hyperlink"/>
                <w:noProof/>
              </w:rPr>
              <w:t>Application Flow Chart/Site Map</w:t>
            </w:r>
            <w:r w:rsidR="007A66AC">
              <w:rPr>
                <w:noProof/>
                <w:webHidden/>
              </w:rPr>
              <w:tab/>
            </w:r>
            <w:r w:rsidR="007A66AC">
              <w:rPr>
                <w:noProof/>
                <w:webHidden/>
              </w:rPr>
              <w:fldChar w:fldCharType="begin"/>
            </w:r>
            <w:r w:rsidR="007A66AC">
              <w:rPr>
                <w:noProof/>
                <w:webHidden/>
              </w:rPr>
              <w:instrText xml:space="preserve"> PAGEREF _Toc514072230 \h </w:instrText>
            </w:r>
            <w:r w:rsidR="007A66AC">
              <w:rPr>
                <w:noProof/>
                <w:webHidden/>
              </w:rPr>
            </w:r>
            <w:r w:rsidR="007A66AC">
              <w:rPr>
                <w:noProof/>
                <w:webHidden/>
              </w:rPr>
              <w:fldChar w:fldCharType="separate"/>
            </w:r>
            <w:r w:rsidR="007A66AC">
              <w:rPr>
                <w:noProof/>
                <w:webHidden/>
              </w:rPr>
              <w:t>60</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231" w:history="1">
            <w:r w:rsidR="007A66AC" w:rsidRPr="004957A9">
              <w:rPr>
                <w:rStyle w:val="Hyperlink"/>
                <w:noProof/>
              </w:rPr>
              <w:t xml:space="preserve">Lesson Plan Mobile Phone Use </w:t>
            </w:r>
            <w:r w:rsidR="007A66AC" w:rsidRPr="004957A9">
              <w:rPr>
                <w:rStyle w:val="Hyperlink"/>
                <w:noProof/>
                <w:lang w:val="en-GB"/>
              </w:rPr>
              <w:t>(Sakunthala Y. Ekanayake, 2014)</w:t>
            </w:r>
            <w:r w:rsidR="007A66AC">
              <w:rPr>
                <w:noProof/>
                <w:webHidden/>
              </w:rPr>
              <w:tab/>
            </w:r>
            <w:r w:rsidR="007A66AC">
              <w:rPr>
                <w:noProof/>
                <w:webHidden/>
              </w:rPr>
              <w:fldChar w:fldCharType="begin"/>
            </w:r>
            <w:r w:rsidR="007A66AC">
              <w:rPr>
                <w:noProof/>
                <w:webHidden/>
              </w:rPr>
              <w:instrText xml:space="preserve"> PAGEREF _Toc514072231 \h </w:instrText>
            </w:r>
            <w:r w:rsidR="007A66AC">
              <w:rPr>
                <w:noProof/>
                <w:webHidden/>
              </w:rPr>
            </w:r>
            <w:r w:rsidR="007A66AC">
              <w:rPr>
                <w:noProof/>
                <w:webHidden/>
              </w:rPr>
              <w:fldChar w:fldCharType="separate"/>
            </w:r>
            <w:r w:rsidR="007A66AC">
              <w:rPr>
                <w:noProof/>
                <w:webHidden/>
              </w:rPr>
              <w:t>60</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232" w:history="1">
            <w:r w:rsidR="007A66AC" w:rsidRPr="004957A9">
              <w:rPr>
                <w:rStyle w:val="Hyperlink"/>
                <w:noProof/>
              </w:rPr>
              <w:t>Reasons for introducing mobile technology to fieldwork teaching (Katharine E.Welsh, 2013)</w:t>
            </w:r>
            <w:r w:rsidR="007A66AC">
              <w:rPr>
                <w:noProof/>
                <w:webHidden/>
              </w:rPr>
              <w:tab/>
            </w:r>
            <w:r w:rsidR="007A66AC">
              <w:rPr>
                <w:noProof/>
                <w:webHidden/>
              </w:rPr>
              <w:fldChar w:fldCharType="begin"/>
            </w:r>
            <w:r w:rsidR="007A66AC">
              <w:rPr>
                <w:noProof/>
                <w:webHidden/>
              </w:rPr>
              <w:instrText xml:space="preserve"> PAGEREF _Toc514072232 \h </w:instrText>
            </w:r>
            <w:r w:rsidR="007A66AC">
              <w:rPr>
                <w:noProof/>
                <w:webHidden/>
              </w:rPr>
            </w:r>
            <w:r w:rsidR="007A66AC">
              <w:rPr>
                <w:noProof/>
                <w:webHidden/>
              </w:rPr>
              <w:fldChar w:fldCharType="separate"/>
            </w:r>
            <w:r w:rsidR="007A66AC">
              <w:rPr>
                <w:noProof/>
                <w:webHidden/>
              </w:rPr>
              <w:t>61</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233" w:history="1">
            <w:r w:rsidR="007A66AC" w:rsidRPr="004957A9">
              <w:rPr>
                <w:rStyle w:val="Hyperlink"/>
                <w:noProof/>
              </w:rPr>
              <w:t>Project Initiation Form</w:t>
            </w:r>
            <w:r w:rsidR="007A66AC">
              <w:rPr>
                <w:noProof/>
                <w:webHidden/>
              </w:rPr>
              <w:tab/>
            </w:r>
            <w:r w:rsidR="007A66AC">
              <w:rPr>
                <w:noProof/>
                <w:webHidden/>
              </w:rPr>
              <w:fldChar w:fldCharType="begin"/>
            </w:r>
            <w:r w:rsidR="007A66AC">
              <w:rPr>
                <w:noProof/>
                <w:webHidden/>
              </w:rPr>
              <w:instrText xml:space="preserve"> PAGEREF _Toc514072233 \h </w:instrText>
            </w:r>
            <w:r w:rsidR="007A66AC">
              <w:rPr>
                <w:noProof/>
                <w:webHidden/>
              </w:rPr>
            </w:r>
            <w:r w:rsidR="007A66AC">
              <w:rPr>
                <w:noProof/>
                <w:webHidden/>
              </w:rPr>
              <w:fldChar w:fldCharType="separate"/>
            </w:r>
            <w:r w:rsidR="007A66AC">
              <w:rPr>
                <w:noProof/>
                <w:webHidden/>
              </w:rPr>
              <w:t>61</w:t>
            </w:r>
            <w:r w:rsidR="007A66AC">
              <w:rPr>
                <w:noProof/>
                <w:webHidden/>
              </w:rPr>
              <w:fldChar w:fldCharType="end"/>
            </w:r>
          </w:hyperlink>
        </w:p>
        <w:p w:rsidR="007A66AC" w:rsidRDefault="00414E93">
          <w:pPr>
            <w:pStyle w:val="TOC1"/>
            <w:tabs>
              <w:tab w:val="right" w:leader="dot" w:pos="9350"/>
            </w:tabs>
            <w:rPr>
              <w:rFonts w:asciiTheme="minorHAnsi" w:hAnsiTheme="minorHAnsi"/>
              <w:noProof/>
              <w:lang w:val="en-GB" w:eastAsia="en-GB"/>
            </w:rPr>
          </w:pPr>
          <w:hyperlink w:anchor="_Toc514072234" w:history="1">
            <w:r w:rsidR="007A66AC" w:rsidRPr="004957A9">
              <w:rPr>
                <w:rStyle w:val="Hyperlink"/>
                <w:noProof/>
              </w:rPr>
              <w:t>Section 2.</w:t>
            </w:r>
            <w:r w:rsidR="007A66AC">
              <w:rPr>
                <w:noProof/>
                <w:webHidden/>
              </w:rPr>
              <w:tab/>
            </w:r>
            <w:r w:rsidR="007A66AC">
              <w:rPr>
                <w:noProof/>
                <w:webHidden/>
              </w:rPr>
              <w:fldChar w:fldCharType="begin"/>
            </w:r>
            <w:r w:rsidR="007A66AC">
              <w:rPr>
                <w:noProof/>
                <w:webHidden/>
              </w:rPr>
              <w:instrText xml:space="preserve"> PAGEREF _Toc514072234 \h </w:instrText>
            </w:r>
            <w:r w:rsidR="007A66AC">
              <w:rPr>
                <w:noProof/>
                <w:webHidden/>
              </w:rPr>
            </w:r>
            <w:r w:rsidR="007A66AC">
              <w:rPr>
                <w:noProof/>
                <w:webHidden/>
              </w:rPr>
              <w:fldChar w:fldCharType="separate"/>
            </w:r>
            <w:r w:rsidR="007A66AC">
              <w:rPr>
                <w:noProof/>
                <w:webHidden/>
              </w:rPr>
              <w:t>62</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235" w:history="1">
            <w:r w:rsidR="007A66AC" w:rsidRPr="004957A9">
              <w:rPr>
                <w:rStyle w:val="Hyperlink"/>
                <w:noProof/>
              </w:rPr>
              <w:t>User Manual</w:t>
            </w:r>
            <w:r w:rsidR="007A66AC">
              <w:rPr>
                <w:noProof/>
                <w:webHidden/>
              </w:rPr>
              <w:tab/>
            </w:r>
            <w:r w:rsidR="007A66AC">
              <w:rPr>
                <w:noProof/>
                <w:webHidden/>
              </w:rPr>
              <w:fldChar w:fldCharType="begin"/>
            </w:r>
            <w:r w:rsidR="007A66AC">
              <w:rPr>
                <w:noProof/>
                <w:webHidden/>
              </w:rPr>
              <w:instrText xml:space="preserve"> PAGEREF _Toc514072235 \h </w:instrText>
            </w:r>
            <w:r w:rsidR="007A66AC">
              <w:rPr>
                <w:noProof/>
                <w:webHidden/>
              </w:rPr>
            </w:r>
            <w:r w:rsidR="007A66AC">
              <w:rPr>
                <w:noProof/>
                <w:webHidden/>
              </w:rPr>
              <w:fldChar w:fldCharType="separate"/>
            </w:r>
            <w:r w:rsidR="007A66AC">
              <w:rPr>
                <w:noProof/>
                <w:webHidden/>
              </w:rPr>
              <w:t>62</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236" w:history="1">
            <w:r w:rsidR="007A66AC" w:rsidRPr="004957A9">
              <w:rPr>
                <w:rStyle w:val="Hyperlink"/>
                <w:noProof/>
              </w:rPr>
              <w:t>Student User Manual</w:t>
            </w:r>
            <w:r w:rsidR="007A66AC">
              <w:rPr>
                <w:noProof/>
                <w:webHidden/>
              </w:rPr>
              <w:tab/>
            </w:r>
            <w:r w:rsidR="007A66AC">
              <w:rPr>
                <w:noProof/>
                <w:webHidden/>
              </w:rPr>
              <w:fldChar w:fldCharType="begin"/>
            </w:r>
            <w:r w:rsidR="007A66AC">
              <w:rPr>
                <w:noProof/>
                <w:webHidden/>
              </w:rPr>
              <w:instrText xml:space="preserve"> PAGEREF _Toc514072236 \h </w:instrText>
            </w:r>
            <w:r w:rsidR="007A66AC">
              <w:rPr>
                <w:noProof/>
                <w:webHidden/>
              </w:rPr>
            </w:r>
            <w:r w:rsidR="007A66AC">
              <w:rPr>
                <w:noProof/>
                <w:webHidden/>
              </w:rPr>
              <w:fldChar w:fldCharType="separate"/>
            </w:r>
            <w:r w:rsidR="007A66AC">
              <w:rPr>
                <w:noProof/>
                <w:webHidden/>
              </w:rPr>
              <w:t>62</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237" w:history="1">
            <w:r w:rsidR="007A66AC" w:rsidRPr="004957A9">
              <w:rPr>
                <w:rStyle w:val="Hyperlink"/>
                <w:noProof/>
              </w:rPr>
              <w:t>Quiz Guide</w:t>
            </w:r>
            <w:r w:rsidR="007A66AC">
              <w:rPr>
                <w:noProof/>
                <w:webHidden/>
              </w:rPr>
              <w:tab/>
            </w:r>
            <w:r w:rsidR="007A66AC">
              <w:rPr>
                <w:noProof/>
                <w:webHidden/>
              </w:rPr>
              <w:fldChar w:fldCharType="begin"/>
            </w:r>
            <w:r w:rsidR="007A66AC">
              <w:rPr>
                <w:noProof/>
                <w:webHidden/>
              </w:rPr>
              <w:instrText xml:space="preserve"> PAGEREF _Toc514072237 \h </w:instrText>
            </w:r>
            <w:r w:rsidR="007A66AC">
              <w:rPr>
                <w:noProof/>
                <w:webHidden/>
              </w:rPr>
            </w:r>
            <w:r w:rsidR="007A66AC">
              <w:rPr>
                <w:noProof/>
                <w:webHidden/>
              </w:rPr>
              <w:fldChar w:fldCharType="separate"/>
            </w:r>
            <w:r w:rsidR="007A66AC">
              <w:rPr>
                <w:noProof/>
                <w:webHidden/>
              </w:rPr>
              <w:t>63</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238" w:history="1">
            <w:r w:rsidR="007A66AC" w:rsidRPr="004957A9">
              <w:rPr>
                <w:rStyle w:val="Hyperlink"/>
                <w:noProof/>
              </w:rPr>
              <w:t>Navigation Guide</w:t>
            </w:r>
            <w:r w:rsidR="007A66AC">
              <w:rPr>
                <w:noProof/>
                <w:webHidden/>
              </w:rPr>
              <w:tab/>
            </w:r>
            <w:r w:rsidR="007A66AC">
              <w:rPr>
                <w:noProof/>
                <w:webHidden/>
              </w:rPr>
              <w:fldChar w:fldCharType="begin"/>
            </w:r>
            <w:r w:rsidR="007A66AC">
              <w:rPr>
                <w:noProof/>
                <w:webHidden/>
              </w:rPr>
              <w:instrText xml:space="preserve"> PAGEREF _Toc514072238 \h </w:instrText>
            </w:r>
            <w:r w:rsidR="007A66AC">
              <w:rPr>
                <w:noProof/>
                <w:webHidden/>
              </w:rPr>
            </w:r>
            <w:r w:rsidR="007A66AC">
              <w:rPr>
                <w:noProof/>
                <w:webHidden/>
              </w:rPr>
              <w:fldChar w:fldCharType="separate"/>
            </w:r>
            <w:r w:rsidR="007A66AC">
              <w:rPr>
                <w:noProof/>
                <w:webHidden/>
              </w:rPr>
              <w:t>63</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239" w:history="1">
            <w:r w:rsidR="007A66AC" w:rsidRPr="004957A9">
              <w:rPr>
                <w:rStyle w:val="Hyperlink"/>
                <w:noProof/>
              </w:rPr>
              <w:t>Teacher User Manual</w:t>
            </w:r>
            <w:r w:rsidR="007A66AC">
              <w:rPr>
                <w:noProof/>
                <w:webHidden/>
              </w:rPr>
              <w:tab/>
            </w:r>
            <w:r w:rsidR="007A66AC">
              <w:rPr>
                <w:noProof/>
                <w:webHidden/>
              </w:rPr>
              <w:fldChar w:fldCharType="begin"/>
            </w:r>
            <w:r w:rsidR="007A66AC">
              <w:rPr>
                <w:noProof/>
                <w:webHidden/>
              </w:rPr>
              <w:instrText xml:space="preserve"> PAGEREF _Toc514072239 \h </w:instrText>
            </w:r>
            <w:r w:rsidR="007A66AC">
              <w:rPr>
                <w:noProof/>
                <w:webHidden/>
              </w:rPr>
            </w:r>
            <w:r w:rsidR="007A66AC">
              <w:rPr>
                <w:noProof/>
                <w:webHidden/>
              </w:rPr>
              <w:fldChar w:fldCharType="separate"/>
            </w:r>
            <w:r w:rsidR="007A66AC">
              <w:rPr>
                <w:noProof/>
                <w:webHidden/>
              </w:rPr>
              <w:t>63</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240" w:history="1">
            <w:r w:rsidR="007A66AC" w:rsidRPr="004957A9">
              <w:rPr>
                <w:rStyle w:val="Hyperlink"/>
                <w:noProof/>
              </w:rPr>
              <w:t>Edit Questions Guide</w:t>
            </w:r>
            <w:r w:rsidR="007A66AC">
              <w:rPr>
                <w:noProof/>
                <w:webHidden/>
              </w:rPr>
              <w:tab/>
            </w:r>
            <w:r w:rsidR="007A66AC">
              <w:rPr>
                <w:noProof/>
                <w:webHidden/>
              </w:rPr>
              <w:fldChar w:fldCharType="begin"/>
            </w:r>
            <w:r w:rsidR="007A66AC">
              <w:rPr>
                <w:noProof/>
                <w:webHidden/>
              </w:rPr>
              <w:instrText xml:space="preserve"> PAGEREF _Toc514072240 \h </w:instrText>
            </w:r>
            <w:r w:rsidR="007A66AC">
              <w:rPr>
                <w:noProof/>
                <w:webHidden/>
              </w:rPr>
            </w:r>
            <w:r w:rsidR="007A66AC">
              <w:rPr>
                <w:noProof/>
                <w:webHidden/>
              </w:rPr>
              <w:fldChar w:fldCharType="separate"/>
            </w:r>
            <w:r w:rsidR="007A66AC">
              <w:rPr>
                <w:noProof/>
                <w:webHidden/>
              </w:rPr>
              <w:t>63</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241" w:history="1">
            <w:r w:rsidR="007A66AC" w:rsidRPr="004957A9">
              <w:rPr>
                <w:rStyle w:val="Hyperlink"/>
                <w:noProof/>
              </w:rPr>
              <w:t>Navigation Guide</w:t>
            </w:r>
            <w:r w:rsidR="007A66AC">
              <w:rPr>
                <w:noProof/>
                <w:webHidden/>
              </w:rPr>
              <w:tab/>
            </w:r>
            <w:r w:rsidR="007A66AC">
              <w:rPr>
                <w:noProof/>
                <w:webHidden/>
              </w:rPr>
              <w:fldChar w:fldCharType="begin"/>
            </w:r>
            <w:r w:rsidR="007A66AC">
              <w:rPr>
                <w:noProof/>
                <w:webHidden/>
              </w:rPr>
              <w:instrText xml:space="preserve"> PAGEREF _Toc514072241 \h </w:instrText>
            </w:r>
            <w:r w:rsidR="007A66AC">
              <w:rPr>
                <w:noProof/>
                <w:webHidden/>
              </w:rPr>
            </w:r>
            <w:r w:rsidR="007A66AC">
              <w:rPr>
                <w:noProof/>
                <w:webHidden/>
              </w:rPr>
              <w:fldChar w:fldCharType="separate"/>
            </w:r>
            <w:r w:rsidR="007A66AC">
              <w:rPr>
                <w:noProof/>
                <w:webHidden/>
              </w:rPr>
              <w:t>64</w:t>
            </w:r>
            <w:r w:rsidR="007A66AC">
              <w:rPr>
                <w:noProof/>
                <w:webHidden/>
              </w:rPr>
              <w:fldChar w:fldCharType="end"/>
            </w:r>
          </w:hyperlink>
        </w:p>
        <w:p w:rsidR="007A66AC" w:rsidRDefault="00414E93">
          <w:pPr>
            <w:pStyle w:val="TOC3"/>
            <w:tabs>
              <w:tab w:val="right" w:leader="dot" w:pos="9350"/>
            </w:tabs>
            <w:rPr>
              <w:rFonts w:asciiTheme="minorHAnsi" w:hAnsiTheme="minorHAnsi"/>
              <w:noProof/>
              <w:lang w:val="en-GB" w:eastAsia="en-GB"/>
            </w:rPr>
          </w:pPr>
          <w:hyperlink w:anchor="_Toc514072242" w:history="1">
            <w:r w:rsidR="007A66AC" w:rsidRPr="004957A9">
              <w:rPr>
                <w:rStyle w:val="Hyperlink"/>
                <w:noProof/>
              </w:rPr>
              <w:t>Database User Manual</w:t>
            </w:r>
            <w:r w:rsidR="007A66AC">
              <w:rPr>
                <w:noProof/>
                <w:webHidden/>
              </w:rPr>
              <w:tab/>
            </w:r>
            <w:r w:rsidR="007A66AC">
              <w:rPr>
                <w:noProof/>
                <w:webHidden/>
              </w:rPr>
              <w:fldChar w:fldCharType="begin"/>
            </w:r>
            <w:r w:rsidR="007A66AC">
              <w:rPr>
                <w:noProof/>
                <w:webHidden/>
              </w:rPr>
              <w:instrText xml:space="preserve"> PAGEREF _Toc514072242 \h </w:instrText>
            </w:r>
            <w:r w:rsidR="007A66AC">
              <w:rPr>
                <w:noProof/>
                <w:webHidden/>
              </w:rPr>
            </w:r>
            <w:r w:rsidR="007A66AC">
              <w:rPr>
                <w:noProof/>
                <w:webHidden/>
              </w:rPr>
              <w:fldChar w:fldCharType="separate"/>
            </w:r>
            <w:r w:rsidR="007A66AC">
              <w:rPr>
                <w:noProof/>
                <w:webHidden/>
              </w:rPr>
              <w:t>64</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243" w:history="1">
            <w:r w:rsidR="007A66AC" w:rsidRPr="004957A9">
              <w:rPr>
                <w:rStyle w:val="Hyperlink"/>
                <w:noProof/>
              </w:rPr>
              <w:t>Program Code</w:t>
            </w:r>
            <w:r w:rsidR="007A66AC">
              <w:rPr>
                <w:noProof/>
                <w:webHidden/>
              </w:rPr>
              <w:tab/>
            </w:r>
            <w:r w:rsidR="007A66AC">
              <w:rPr>
                <w:noProof/>
                <w:webHidden/>
              </w:rPr>
              <w:fldChar w:fldCharType="begin"/>
            </w:r>
            <w:r w:rsidR="007A66AC">
              <w:rPr>
                <w:noProof/>
                <w:webHidden/>
              </w:rPr>
              <w:instrText xml:space="preserve"> PAGEREF _Toc514072243 \h </w:instrText>
            </w:r>
            <w:r w:rsidR="007A66AC">
              <w:rPr>
                <w:noProof/>
                <w:webHidden/>
              </w:rPr>
            </w:r>
            <w:r w:rsidR="007A66AC">
              <w:rPr>
                <w:noProof/>
                <w:webHidden/>
              </w:rPr>
              <w:fldChar w:fldCharType="separate"/>
            </w:r>
            <w:r w:rsidR="007A66AC">
              <w:rPr>
                <w:noProof/>
                <w:webHidden/>
              </w:rPr>
              <w:t>66</w:t>
            </w:r>
            <w:r w:rsidR="007A66AC">
              <w:rPr>
                <w:noProof/>
                <w:webHidden/>
              </w:rPr>
              <w:fldChar w:fldCharType="end"/>
            </w:r>
          </w:hyperlink>
        </w:p>
        <w:p w:rsidR="007A66AC" w:rsidRDefault="00414E93">
          <w:pPr>
            <w:pStyle w:val="TOC2"/>
            <w:tabs>
              <w:tab w:val="right" w:leader="dot" w:pos="9350"/>
            </w:tabs>
            <w:rPr>
              <w:rFonts w:asciiTheme="minorHAnsi" w:hAnsiTheme="minorHAnsi"/>
              <w:noProof/>
              <w:lang w:val="en-GB" w:eastAsia="en-GB"/>
            </w:rPr>
          </w:pPr>
          <w:hyperlink w:anchor="_Toc514072244" w:history="1">
            <w:r w:rsidR="007A66AC" w:rsidRPr="004957A9">
              <w:rPr>
                <w:rStyle w:val="Hyperlink"/>
                <w:noProof/>
              </w:rPr>
              <w:t>Project Plan</w:t>
            </w:r>
            <w:r w:rsidR="007A66AC">
              <w:rPr>
                <w:noProof/>
                <w:webHidden/>
              </w:rPr>
              <w:tab/>
            </w:r>
            <w:r w:rsidR="007A66AC">
              <w:rPr>
                <w:noProof/>
                <w:webHidden/>
              </w:rPr>
              <w:fldChar w:fldCharType="begin"/>
            </w:r>
            <w:r w:rsidR="007A66AC">
              <w:rPr>
                <w:noProof/>
                <w:webHidden/>
              </w:rPr>
              <w:instrText xml:space="preserve"> PAGEREF _Toc514072244 \h </w:instrText>
            </w:r>
            <w:r w:rsidR="007A66AC">
              <w:rPr>
                <w:noProof/>
                <w:webHidden/>
              </w:rPr>
            </w:r>
            <w:r w:rsidR="007A66AC">
              <w:rPr>
                <w:noProof/>
                <w:webHidden/>
              </w:rPr>
              <w:fldChar w:fldCharType="separate"/>
            </w:r>
            <w:r w:rsidR="007A66AC">
              <w:rPr>
                <w:noProof/>
                <w:webHidden/>
              </w:rPr>
              <w:t>184</w:t>
            </w:r>
            <w:r w:rsidR="007A66AC">
              <w:rPr>
                <w:noProof/>
                <w:webHidden/>
              </w:rPr>
              <w:fldChar w:fldCharType="end"/>
            </w:r>
          </w:hyperlink>
        </w:p>
        <w:p w:rsidR="001D47EA" w:rsidRDefault="001D47EA">
          <w:r>
            <w:rPr>
              <w:b/>
              <w:bCs/>
              <w:noProof/>
            </w:rPr>
            <w:fldChar w:fldCharType="end"/>
          </w:r>
        </w:p>
      </w:sdtContent>
    </w:sdt>
    <w:p w:rsidR="005C4872" w:rsidRDefault="005C4872" w:rsidP="005C4872"/>
    <w:p w:rsidR="005C4872" w:rsidRDefault="005C4872" w:rsidP="005C4872"/>
    <w:p w:rsidR="005C4872" w:rsidRDefault="005C4872" w:rsidP="005C4872"/>
    <w:p w:rsidR="005C4872" w:rsidRDefault="005C4872" w:rsidP="005C4872"/>
    <w:p w:rsidR="005C4872" w:rsidRDefault="005C4872" w:rsidP="005C4872"/>
    <w:p w:rsidR="005C4872" w:rsidRDefault="005C4872" w:rsidP="005C4872"/>
    <w:p w:rsidR="005C4872" w:rsidRPr="005C4872" w:rsidRDefault="005C4872" w:rsidP="005C4872">
      <w:pPr>
        <w:sectPr w:rsidR="005C4872" w:rsidRPr="005C4872" w:rsidSect="004E1AED">
          <w:pgSz w:w="12240" w:h="15840"/>
          <w:pgMar w:top="1440" w:right="1440" w:bottom="1440" w:left="1440" w:header="720" w:footer="720" w:gutter="0"/>
          <w:cols w:space="720"/>
          <w:titlePg/>
          <w:docGrid w:linePitch="299"/>
        </w:sectPr>
      </w:pPr>
    </w:p>
    <w:p w:rsidR="001C2B7B" w:rsidRPr="001C2B7B" w:rsidRDefault="00A35C4F" w:rsidP="001C2B7B">
      <w:pPr>
        <w:pStyle w:val="Heading1"/>
      </w:pPr>
      <w:bookmarkStart w:id="4" w:name="_Toc507077544"/>
      <w:bookmarkStart w:id="5" w:name="_Toc514072180"/>
      <w:r>
        <w:lastRenderedPageBreak/>
        <w:t>Introduction</w:t>
      </w:r>
      <w:bookmarkEnd w:id="4"/>
      <w:bookmarkEnd w:id="5"/>
    </w:p>
    <w:p w:rsidR="000F07D0" w:rsidRDefault="000F07D0" w:rsidP="003A6B5A">
      <w:r>
        <w:t>The initial project idea was thought of after discussion started of the different levels of teaching at the College this being for a number of different qualifications with a wide variety of categories. Most jobs require first time workers to have a minimum of Math’s and English C grades</w:t>
      </w:r>
      <w:r w:rsidR="00D93566">
        <w:t xml:space="preserve"> meaning many whom are studying on the BTEC courses at the College need to re-take their GCSE’s in order to achieve the C grade needed for job prospects. To help these students I wanted to create a new medium for revising, this being through a dedicated</w:t>
      </w:r>
      <w:r w:rsidR="00E92605">
        <w:t xml:space="preserve"> Bath College</w:t>
      </w:r>
      <w:r w:rsidR="0061091C">
        <w:t xml:space="preserve"> revision solution which teachers can monitor </w:t>
      </w:r>
      <w:r w:rsidR="00114C91">
        <w:t>student’s</w:t>
      </w:r>
      <w:r w:rsidR="0061091C">
        <w:t xml:space="preserve"> progression on quizzes and provide relevant study information.</w:t>
      </w:r>
    </w:p>
    <w:p w:rsidR="001C2B7B" w:rsidRDefault="00114C91" w:rsidP="003A6B5A">
      <w:r>
        <w:t xml:space="preserve">With a product </w:t>
      </w:r>
      <w:r w:rsidR="00AA1B80">
        <w:t>in mind the project was pitched to Stuart King head of Bath College’s Math’s and English department</w:t>
      </w:r>
      <w:r w:rsidR="00E92605">
        <w:t>,</w:t>
      </w:r>
      <w:r w:rsidR="00AA1B80">
        <w:t xml:space="preserve"> he liked the proposal however had a number of concerns </w:t>
      </w:r>
      <w:r w:rsidR="00E92605">
        <w:t xml:space="preserve">regarding how information would be stored due to data protection and student privacy. </w:t>
      </w:r>
      <w:r>
        <w:t xml:space="preserve">Meaning the project would have to cater to College policies and procedures whilst also being designed in such a way that students would enjoy learning. </w:t>
      </w:r>
    </w:p>
    <w:p w:rsidR="00272238" w:rsidRDefault="008001ED" w:rsidP="003A6B5A">
      <w:r>
        <w:t xml:space="preserve">The literature review conducted </w:t>
      </w:r>
      <w:r w:rsidR="001C2B7B">
        <w:t xml:space="preserve">asked the question </w:t>
      </w:r>
      <w:r w:rsidR="001C2B7B" w:rsidRPr="001C2B7B">
        <w:t>“</w:t>
      </w:r>
      <w:r w:rsidR="001C2B7B" w:rsidRPr="001C2B7B">
        <w:rPr>
          <w:i/>
        </w:rPr>
        <w:t>Are personal smart devices a viable tool for learning and should they be used within classrooms to better teach students?”</w:t>
      </w:r>
      <w:r w:rsidR="001C2B7B">
        <w:t xml:space="preserve"> the review cited</w:t>
      </w:r>
      <w:r>
        <w:t xml:space="preserve"> supporting research for this project concluded </w:t>
      </w:r>
      <w:r w:rsidR="00272238">
        <w:t xml:space="preserve">that current policies in place at most educational establishments hindered the use of phones for educational purposes due to student’s tendencies to misuse them, this being because of their multiple uses instant messaging, gaming or music. </w:t>
      </w:r>
      <w:r w:rsidR="00272238" w:rsidRPr="001D47EA">
        <w:rPr>
          <w:noProof/>
        </w:rPr>
        <w:t>However</w:t>
      </w:r>
      <w:r w:rsidR="001D47EA">
        <w:rPr>
          <w:noProof/>
        </w:rPr>
        <w:t>,</w:t>
      </w:r>
      <w:r w:rsidR="00272238">
        <w:t xml:space="preserve"> if used in combination with the correct educational application endorsed by the educational establishment </w:t>
      </w:r>
      <w:r w:rsidR="00680F2B">
        <w:t>with the appropriate teacher training for this application mobile devices could benefit teaching.</w:t>
      </w:r>
    </w:p>
    <w:p w:rsidR="002E59EF" w:rsidRDefault="002E59EF" w:rsidP="002E59EF">
      <w:pPr>
        <w:pStyle w:val="Heading2"/>
      </w:pPr>
      <w:bookmarkStart w:id="6" w:name="_Toc514072181"/>
      <w:r>
        <w:t>Project Overview</w:t>
      </w:r>
      <w:bookmarkEnd w:id="6"/>
    </w:p>
    <w:p w:rsidR="002E59EF" w:rsidRPr="002E59EF" w:rsidRDefault="002E59EF" w:rsidP="00146DE4">
      <w:pPr>
        <w:shd w:val="clear" w:color="auto" w:fill="F2F2F2" w:themeFill="background2"/>
      </w:pPr>
      <w:r>
        <w:t xml:space="preserve">Project plan was changed multiple times due to changes with </w:t>
      </w:r>
      <w:r w:rsidR="001D47EA">
        <w:t xml:space="preserve">the </w:t>
      </w:r>
      <w:r w:rsidRPr="001D47EA">
        <w:rPr>
          <w:noProof/>
        </w:rPr>
        <w:t>product</w:t>
      </w:r>
      <w:r>
        <w:t xml:space="preserve"> being delivered.</w:t>
      </w:r>
    </w:p>
    <w:p w:rsidR="002E59EF" w:rsidRDefault="002E59EF" w:rsidP="00146DE4">
      <w:pPr>
        <w:pStyle w:val="Heading3"/>
        <w:shd w:val="clear" w:color="auto" w:fill="F2F2F2" w:themeFill="background2"/>
      </w:pPr>
      <w:bookmarkStart w:id="7" w:name="_Toc514072182"/>
      <w:r>
        <w:t>Stage 1</w:t>
      </w:r>
      <w:bookmarkEnd w:id="7"/>
    </w:p>
    <w:p w:rsidR="002E59EF" w:rsidRDefault="002E59EF" w:rsidP="00146DE4">
      <w:pPr>
        <w:shd w:val="clear" w:color="auto" w:fill="F2F2F2" w:themeFill="background2"/>
      </w:pPr>
      <w:r>
        <w:t>After investigating app development I chose to use Visual basic C# Xamarin Forms this being because I had developed an application using this software in previous years after having initial compatibility issues between different database add-ons and the latest version of the Xamarin software included with visual basic installation I encountered more and more build errors due to different versions of software as I continued development substantially slowing creation process.</w:t>
      </w:r>
    </w:p>
    <w:p w:rsidR="002E59EF" w:rsidRDefault="002E59EF" w:rsidP="00146DE4">
      <w:pPr>
        <w:shd w:val="clear" w:color="auto" w:fill="F2F2F2" w:themeFill="background2"/>
      </w:pPr>
      <w:r>
        <w:t>Different database add-ons were used eventually deciding to use the MySQLite, this being because a database could be generated from within the application and stored locally keeping previous quiz scores.</w:t>
      </w:r>
    </w:p>
    <w:p w:rsidR="002E59EF" w:rsidRDefault="002E59EF" w:rsidP="00146DE4">
      <w:pPr>
        <w:pStyle w:val="Heading3"/>
        <w:shd w:val="clear" w:color="auto" w:fill="F2F2F2" w:themeFill="background2"/>
      </w:pPr>
      <w:bookmarkStart w:id="8" w:name="_Toc514072183"/>
      <w:r>
        <w:t>Stage 2</w:t>
      </w:r>
      <w:bookmarkEnd w:id="8"/>
    </w:p>
    <w:p w:rsidR="002E59EF" w:rsidRDefault="002E59EF" w:rsidP="00146DE4">
      <w:pPr>
        <w:shd w:val="clear" w:color="auto" w:fill="F2F2F2" w:themeFill="background2"/>
      </w:pPr>
      <w:r>
        <w:t>The project ran into difficulty as technical aspects for the project were set to be minimal by designing just an application. Our tutor suggested a website, application and database to meet technical criteria between myself and Jared which seemed feasible.</w:t>
      </w:r>
    </w:p>
    <w:p w:rsidR="002E59EF" w:rsidRDefault="002E59EF" w:rsidP="00146DE4">
      <w:pPr>
        <w:shd w:val="clear" w:color="auto" w:fill="F2F2F2" w:themeFill="background2"/>
      </w:pPr>
      <w:r>
        <w:lastRenderedPageBreak/>
        <w:t>New project ideas and proposals were discussed at the next meeting with our client in which they were thrilled at the potential for this package of products. We started designing a Restful API to handle HTTP requests to the database from our app enabling the package to work together providing a new and improved way for students to learn.</w:t>
      </w:r>
    </w:p>
    <w:p w:rsidR="002E59EF" w:rsidRDefault="002E59EF" w:rsidP="00146DE4">
      <w:pPr>
        <w:pStyle w:val="Heading3"/>
        <w:shd w:val="clear" w:color="auto" w:fill="F2F2F2" w:themeFill="background2"/>
      </w:pPr>
      <w:bookmarkStart w:id="9" w:name="_Toc514072184"/>
      <w:r>
        <w:t>Stage 3</w:t>
      </w:r>
      <w:bookmarkEnd w:id="9"/>
    </w:p>
    <w:p w:rsidR="002E59EF" w:rsidRDefault="002E59EF" w:rsidP="00146DE4">
      <w:pPr>
        <w:shd w:val="clear" w:color="auto" w:fill="F2F2F2" w:themeFill="background2"/>
      </w:pPr>
      <w:r>
        <w:t xml:space="preserve">After evaluating issues with security and compatibility it became apparent that the set-up between each product would not be feasible having security issues with handling data from the applications perspective and poor platform support after designing the application for </w:t>
      </w:r>
      <w:r w:rsidR="001D47EA">
        <w:rPr>
          <w:noProof/>
        </w:rPr>
        <w:t>A</w:t>
      </w:r>
      <w:r w:rsidRPr="001D47EA">
        <w:rPr>
          <w:noProof/>
        </w:rPr>
        <w:t>ndroid</w:t>
      </w:r>
      <w:r>
        <w:t xml:space="preserve">. After careful consideration and upon being supplied with a SQL database setup on the College server which was incompatible with the current application, it was deemed necessary to drop the applications development in </w:t>
      </w:r>
      <w:r w:rsidRPr="001D47EA">
        <w:rPr>
          <w:noProof/>
        </w:rPr>
        <w:t>favo</w:t>
      </w:r>
      <w:r w:rsidR="001D47EA">
        <w:rPr>
          <w:noProof/>
        </w:rPr>
        <w:t>u</w:t>
      </w:r>
      <w:r w:rsidRPr="001D47EA">
        <w:rPr>
          <w:noProof/>
        </w:rPr>
        <w:t>r</w:t>
      </w:r>
      <w:r>
        <w:t xml:space="preserve"> of the website meaning all users regardless of device operating system could use the learning tool. Now with the website as the primary focus design was focused around enabling content to be dynamically viewed making it operational for different devices such as phones and tablets.</w:t>
      </w:r>
    </w:p>
    <w:p w:rsidR="00146DE4" w:rsidRPr="002E59EF" w:rsidRDefault="00414E93" w:rsidP="00146DE4">
      <w:pPr>
        <w:shd w:val="clear" w:color="auto" w:fill="F2F2F2" w:themeFill="background2"/>
      </w:pPr>
      <w:sdt>
        <w:sdtPr>
          <w:id w:val="-1903127321"/>
          <w:citation/>
        </w:sdtPr>
        <w:sdtEndPr/>
        <w:sdtContent>
          <w:r w:rsidR="00146DE4">
            <w:fldChar w:fldCharType="begin"/>
          </w:r>
          <w:r w:rsidR="00146DE4">
            <w:rPr>
              <w:lang w:val="en-GB"/>
            </w:rPr>
            <w:instrText xml:space="preserve"> CITATION Par181 \l 2057 </w:instrText>
          </w:r>
          <w:r w:rsidR="00146DE4">
            <w:fldChar w:fldCharType="separate"/>
          </w:r>
          <w:r w:rsidR="00740BE9" w:rsidRPr="00740BE9">
            <w:rPr>
              <w:noProof/>
              <w:lang w:val="en-GB"/>
            </w:rPr>
            <w:t>(Parfrey, Research Project Log, 2018)</w:t>
          </w:r>
          <w:r w:rsidR="00146DE4">
            <w:fldChar w:fldCharType="end"/>
          </w:r>
        </w:sdtContent>
      </w:sdt>
    </w:p>
    <w:p w:rsidR="00DE09D5" w:rsidRDefault="00DE09D5" w:rsidP="00DE09D5">
      <w:pPr>
        <w:pStyle w:val="Heading1"/>
      </w:pPr>
      <w:bookmarkStart w:id="10" w:name="_Toc514072185"/>
      <w:r>
        <w:t>Project Methodology</w:t>
      </w:r>
      <w:bookmarkEnd w:id="10"/>
    </w:p>
    <w:p w:rsidR="00E92291" w:rsidRDefault="0060288C" w:rsidP="00121EC2">
      <w:pPr>
        <w:rPr>
          <w:rFonts w:cs="Arial"/>
          <w:i/>
          <w:shd w:val="clear" w:color="auto" w:fill="F4F4F4"/>
        </w:rPr>
      </w:pPr>
      <w:r w:rsidRPr="00121EC2">
        <w:rPr>
          <w:rStyle w:val="Strong"/>
          <w:rFonts w:cs="Arial"/>
          <w:i/>
          <w:shd w:val="clear" w:color="auto" w:fill="F4F4F4"/>
        </w:rPr>
        <w:t xml:space="preserve"> </w:t>
      </w:r>
      <w:r w:rsidR="00121EC2" w:rsidRPr="00121EC2">
        <w:rPr>
          <w:rStyle w:val="Strong"/>
          <w:rFonts w:cs="Arial"/>
          <w:i/>
          <w:shd w:val="clear" w:color="auto" w:fill="F4F4F4"/>
        </w:rPr>
        <w:t>“</w:t>
      </w:r>
      <w:r w:rsidR="00121EC2" w:rsidRPr="00121EC2">
        <w:rPr>
          <w:rStyle w:val="Strong"/>
          <w:rFonts w:cs="Arial"/>
          <w:b w:val="0"/>
          <w:i/>
          <w:shd w:val="clear" w:color="auto" w:fill="F4F4F4"/>
        </w:rPr>
        <w:t>Project Management Methodology</w:t>
      </w:r>
      <w:r w:rsidR="00121EC2" w:rsidRPr="00121EC2">
        <w:rPr>
          <w:rFonts w:cs="Arial"/>
          <w:i/>
          <w:shd w:val="clear" w:color="auto" w:fill="F4F4F4"/>
        </w:rPr>
        <w:t> is a strictly defined combination of logically related practices, methods and processes that determine how best to plan, develop, control and deliver a project throughout the continuous implementation process until successful completion and termination.”</w:t>
      </w:r>
      <w:sdt>
        <w:sdtPr>
          <w:rPr>
            <w:rFonts w:cs="Arial"/>
            <w:i/>
            <w:shd w:val="clear" w:color="auto" w:fill="F4F4F4"/>
          </w:rPr>
          <w:id w:val="28766296"/>
          <w:citation/>
        </w:sdtPr>
        <w:sdtEndPr/>
        <w:sdtContent>
          <w:r w:rsidR="00121EC2">
            <w:rPr>
              <w:rFonts w:cs="Arial"/>
              <w:i/>
              <w:shd w:val="clear" w:color="auto" w:fill="F4F4F4"/>
            </w:rPr>
            <w:fldChar w:fldCharType="begin"/>
          </w:r>
          <w:r w:rsidR="00121EC2">
            <w:rPr>
              <w:rFonts w:cs="Arial"/>
              <w:i/>
              <w:shd w:val="clear" w:color="auto" w:fill="F4F4F4"/>
              <w:lang w:val="en-GB"/>
            </w:rPr>
            <w:instrText xml:space="preserve"> CITATION Mym18 \l 2057 </w:instrText>
          </w:r>
          <w:r w:rsidR="00121EC2">
            <w:rPr>
              <w:rFonts w:cs="Arial"/>
              <w:i/>
              <w:shd w:val="clear" w:color="auto" w:fill="F4F4F4"/>
            </w:rPr>
            <w:fldChar w:fldCharType="separate"/>
          </w:r>
          <w:r w:rsidR="00740BE9">
            <w:rPr>
              <w:rFonts w:cs="Arial"/>
              <w:i/>
              <w:noProof/>
              <w:shd w:val="clear" w:color="auto" w:fill="F4F4F4"/>
              <w:lang w:val="en-GB"/>
            </w:rPr>
            <w:t xml:space="preserve"> </w:t>
          </w:r>
          <w:r w:rsidR="00740BE9" w:rsidRPr="00740BE9">
            <w:rPr>
              <w:rFonts w:cs="Arial"/>
              <w:noProof/>
              <w:shd w:val="clear" w:color="auto" w:fill="F4F4F4"/>
              <w:lang w:val="en-GB"/>
            </w:rPr>
            <w:t>(Mymanagementguide.com, 2018)</w:t>
          </w:r>
          <w:r w:rsidR="00121EC2">
            <w:rPr>
              <w:rFonts w:cs="Arial"/>
              <w:i/>
              <w:shd w:val="clear" w:color="auto" w:fill="F4F4F4"/>
            </w:rPr>
            <w:fldChar w:fldCharType="end"/>
          </w:r>
        </w:sdtContent>
      </w:sdt>
    </w:p>
    <w:p w:rsidR="00E92291" w:rsidRDefault="00E92291" w:rsidP="00E92291">
      <w:r>
        <w:t xml:space="preserve">The project established the </w:t>
      </w:r>
      <w:r w:rsidR="0060288C">
        <w:t>agile project methodology as its framework due to the amount of potential back-tracking needed to better design and implement different aspects of the project, meaning designs were improved upon and changed consistently to align with project/client requ</w:t>
      </w:r>
      <w:r w:rsidR="007D1F6D">
        <w:t>irements whilst also following HCI for both mobile and desktop versions of the software created.</w:t>
      </w:r>
    </w:p>
    <w:p w:rsidR="0070540F" w:rsidRDefault="0070540F" w:rsidP="0070540F">
      <w:pPr>
        <w:pStyle w:val="Heading2"/>
      </w:pPr>
      <w:bookmarkStart w:id="11" w:name="_Toc514072186"/>
      <w:r>
        <w:t>Research conducted</w:t>
      </w:r>
      <w:bookmarkEnd w:id="11"/>
    </w:p>
    <w:p w:rsidR="0060288C" w:rsidRPr="0060288C" w:rsidRDefault="0060288C" w:rsidP="0060288C">
      <w:pPr>
        <w:pStyle w:val="Heading3"/>
      </w:pPr>
      <w:bookmarkStart w:id="12" w:name="_Toc514072187"/>
      <w:r>
        <w:t>Project Research</w:t>
      </w:r>
      <w:bookmarkEnd w:id="12"/>
    </w:p>
    <w:p w:rsidR="00F3292B" w:rsidRDefault="00F14AA3" w:rsidP="005851BA">
      <w:r>
        <w:t>The project consisted of three</w:t>
      </w:r>
      <w:r w:rsidR="006A775E">
        <w:t xml:space="preserve"> main types of research:</w:t>
      </w:r>
    </w:p>
    <w:p w:rsidR="006A775E" w:rsidRDefault="001E4F7F" w:rsidP="00437305">
      <w:pPr>
        <w:pStyle w:val="ListParagraph"/>
        <w:numPr>
          <w:ilvl w:val="0"/>
          <w:numId w:val="1"/>
        </w:numPr>
      </w:pPr>
      <w:r>
        <w:t>Pilot study</w:t>
      </w:r>
      <w:r w:rsidR="006A775E">
        <w:t xml:space="preserve"> class</w:t>
      </w:r>
      <w:r w:rsidR="00C92AEA">
        <w:t xml:space="preserve"> interactions and survey</w:t>
      </w:r>
    </w:p>
    <w:p w:rsidR="001E4F7F" w:rsidRDefault="001E4F7F" w:rsidP="00437305">
      <w:pPr>
        <w:pStyle w:val="ListParagraph"/>
        <w:numPr>
          <w:ilvl w:val="0"/>
          <w:numId w:val="1"/>
        </w:numPr>
      </w:pPr>
      <w:r>
        <w:t xml:space="preserve">Discussion with </w:t>
      </w:r>
      <w:r w:rsidR="00313EFE">
        <w:t>clients/</w:t>
      </w:r>
      <w:r>
        <w:t>teachers</w:t>
      </w:r>
      <w:r w:rsidR="00F14AA3">
        <w:t>/students</w:t>
      </w:r>
    </w:p>
    <w:p w:rsidR="00F3292B" w:rsidRDefault="00F14AA3" w:rsidP="00437305">
      <w:pPr>
        <w:pStyle w:val="ListParagraph"/>
        <w:numPr>
          <w:ilvl w:val="0"/>
          <w:numId w:val="1"/>
        </w:numPr>
      </w:pPr>
      <w:r>
        <w:t>Database student email and quiz score</w:t>
      </w:r>
    </w:p>
    <w:p w:rsidR="001E4F7F" w:rsidRDefault="001E4F7F" w:rsidP="006A775E">
      <w:r>
        <w:t>The study class selected by our client was a GCSE Math’s class containing 17 students, we asked them to take a survey which would provide us results to better design and create an application based on content they’d like to learn using a mobile device</w:t>
      </w:r>
      <w:r w:rsidR="00BD6316">
        <w:t>. The survey</w:t>
      </w:r>
      <w:r w:rsidR="00CA6A4F">
        <w:t xml:space="preserve"> asked questions about which types of devices students preferr</w:t>
      </w:r>
      <w:r w:rsidR="00AB5769">
        <w:t>ed to learn on as well as questions surrounding application use and internet browsing on their mobile devices. This enabled us to gain qualitative and quantitat</w:t>
      </w:r>
      <w:r w:rsidR="00533C2B">
        <w:t xml:space="preserve">ive information to create an application experience </w:t>
      </w:r>
      <w:r w:rsidR="00AB5769">
        <w:t xml:space="preserve">which students </w:t>
      </w:r>
      <w:r w:rsidR="00AB5769">
        <w:lastRenderedPageBreak/>
        <w:t xml:space="preserve">would </w:t>
      </w:r>
      <w:r w:rsidR="00533C2B">
        <w:t>enjoy learning from.</w:t>
      </w:r>
      <w:r w:rsidR="00313EFE">
        <w:t xml:space="preserve"> The survey was created using google forms meaning data analysis techniques used were processed information in the form of charts displaying the most frequent answers chosen alongside </w:t>
      </w:r>
      <w:r w:rsidR="00343400">
        <w:t xml:space="preserve">the detailed </w:t>
      </w:r>
      <w:r w:rsidR="00313EFE">
        <w:t xml:space="preserve">qualitative </w:t>
      </w:r>
      <w:r w:rsidR="00343400">
        <w:t xml:space="preserve">data for questions such as </w:t>
      </w:r>
      <w:r w:rsidR="00C92AEA">
        <w:t>why applications or internet browsing were preferred.</w:t>
      </w:r>
    </w:p>
    <w:p w:rsidR="00313EFE" w:rsidRDefault="00313EFE" w:rsidP="006A775E">
      <w:r>
        <w:t>Discussion</w:t>
      </w:r>
      <w:r w:rsidR="00C92AEA">
        <w:t xml:space="preserve"> based research was founded mostly in interactions with Chris George, this affecting the produ</w:t>
      </w:r>
      <w:r w:rsidR="00F07614">
        <w:t>cts main features through rational decision making. Collecting information</w:t>
      </w:r>
      <w:r w:rsidR="00D000EE">
        <w:t xml:space="preserve"> on the students existing tools for learning as well as the potential question topics and designs for the application</w:t>
      </w:r>
      <w:r w:rsidR="00F14AA3">
        <w:t>. Analyzing information discussed afterwards and writing blog posts to show our thoughts based on the meetings outcome.</w:t>
      </w:r>
    </w:p>
    <w:p w:rsidR="00445AB9" w:rsidRDefault="00445AB9" w:rsidP="006A775E">
      <w:r>
        <w:t>Database data</w:t>
      </w:r>
      <w:r w:rsidR="002222E3">
        <w:t xml:space="preserve"> collected helped to form information on whether students using different devices had a difference in scores on each of the tests, enabling myself and Jared to look at results from the tests alongside survey information to gauge which device was preferred and if the preferred device provided them with a higher score. This was based on the 17 students that took part from our sample group</w:t>
      </w:r>
      <w:r w:rsidR="004C630D">
        <w:t xml:space="preserve"> collecting database information based on answers input from the website. </w:t>
      </w:r>
    </w:p>
    <w:p w:rsidR="0060288C" w:rsidRDefault="0060288C" w:rsidP="0060288C">
      <w:pPr>
        <w:pStyle w:val="Heading3"/>
      </w:pPr>
      <w:bookmarkStart w:id="13" w:name="_Toc514072188"/>
      <w:r>
        <w:t>Project Stakeholders</w:t>
      </w:r>
      <w:bookmarkEnd w:id="13"/>
    </w:p>
    <w:p w:rsidR="0060288C" w:rsidRDefault="0060288C" w:rsidP="006A775E">
      <w:r>
        <w:t>Research conducted for th</w:t>
      </w:r>
      <w:r w:rsidR="00437305">
        <w:t>e projects stakeholders used a</w:t>
      </w:r>
      <w:r>
        <w:t xml:space="preserve"> </w:t>
      </w:r>
      <w:r w:rsidR="00437305">
        <w:t>stake</w:t>
      </w:r>
      <w:r>
        <w:t>holder analysis matrix</w:t>
      </w:r>
      <w:r w:rsidR="00437305">
        <w:t xml:space="preserve"> as shown in the previous Research methods A2 assignment. </w:t>
      </w:r>
    </w:p>
    <w:p w:rsidR="00437305" w:rsidRDefault="00437305" w:rsidP="000878EA">
      <w:pPr>
        <w:shd w:val="clear" w:color="auto" w:fill="F2F2F2" w:themeFill="background2"/>
      </w:pPr>
      <w:r>
        <w:t>Identifying stakeholders is essential to a project as they are affected by your project and final product. Using the stakeholder matrix as shown in within the appendices. The priority of engagement with stakeholders can be analysed, showing that the more important figures that are influenced by the project should be informed and managed much more carefully, whilst keeping other stakeholders informed and engaged with the projects progress. (Thompson, 2018)</w:t>
      </w:r>
    </w:p>
    <w:p w:rsidR="00437305" w:rsidRDefault="00437305" w:rsidP="000878EA">
      <w:pPr>
        <w:shd w:val="clear" w:color="auto" w:fill="F2F2F2" w:themeFill="background2"/>
      </w:pPr>
      <w:r>
        <w:t xml:space="preserve"> </w:t>
      </w:r>
      <w:r>
        <w:rPr>
          <w:noProof/>
          <w:lang w:val="en-GB" w:eastAsia="en-GB"/>
        </w:rPr>
        <w:drawing>
          <wp:anchor distT="0" distB="0" distL="114300" distR="114300" simplePos="0" relativeHeight="251663360" behindDoc="0" locked="0" layoutInCell="1" allowOverlap="1">
            <wp:simplePos x="0" y="0"/>
            <wp:positionH relativeFrom="column">
              <wp:posOffset>38100</wp:posOffset>
            </wp:positionH>
            <wp:positionV relativeFrom="paragraph">
              <wp:posOffset>-1270</wp:posOffset>
            </wp:positionV>
            <wp:extent cx="2660015" cy="2533650"/>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60015" cy="2533650"/>
                    </a:xfrm>
                    <a:prstGeom prst="rect">
                      <a:avLst/>
                    </a:prstGeom>
                  </pic:spPr>
                </pic:pic>
              </a:graphicData>
            </a:graphic>
          </wp:anchor>
        </w:drawing>
      </w:r>
    </w:p>
    <w:p w:rsidR="00437305" w:rsidRDefault="00437305" w:rsidP="000878EA">
      <w:pPr>
        <w:shd w:val="clear" w:color="auto" w:fill="F2F2F2" w:themeFill="background2"/>
      </w:pPr>
      <w:r>
        <w:t xml:space="preserve">The key stakeholders are listed below: </w:t>
      </w:r>
    </w:p>
    <w:p w:rsidR="00437305" w:rsidRDefault="00437305" w:rsidP="000878EA">
      <w:pPr>
        <w:pStyle w:val="ListParagraph"/>
        <w:numPr>
          <w:ilvl w:val="0"/>
          <w:numId w:val="5"/>
        </w:numPr>
        <w:shd w:val="clear" w:color="auto" w:fill="F2F2F2" w:themeFill="background2"/>
      </w:pPr>
      <w:r>
        <w:t xml:space="preserve">Stuart and Chris are the main stakeholders due to their importance within the College and access to resources. </w:t>
      </w:r>
    </w:p>
    <w:p w:rsidR="00437305" w:rsidRDefault="00437305" w:rsidP="000878EA">
      <w:pPr>
        <w:pStyle w:val="ListParagraph"/>
        <w:numPr>
          <w:ilvl w:val="0"/>
          <w:numId w:val="5"/>
        </w:numPr>
        <w:shd w:val="clear" w:color="auto" w:fill="F2F2F2" w:themeFill="background2"/>
      </w:pPr>
      <w:r>
        <w:t xml:space="preserve">Students and teachers affected by the applications use. </w:t>
      </w:r>
    </w:p>
    <w:p w:rsidR="00437305" w:rsidRDefault="00437305" w:rsidP="000878EA">
      <w:pPr>
        <w:pStyle w:val="ListParagraph"/>
        <w:numPr>
          <w:ilvl w:val="0"/>
          <w:numId w:val="5"/>
        </w:numPr>
        <w:shd w:val="clear" w:color="auto" w:fill="F2F2F2" w:themeFill="background2"/>
      </w:pPr>
      <w:r>
        <w:t xml:space="preserve">College officials the application represent the within the </w:t>
      </w:r>
      <w:r w:rsidRPr="001D47EA">
        <w:rPr>
          <w:noProof/>
        </w:rPr>
        <w:t>app</w:t>
      </w:r>
      <w:r w:rsidR="001D47EA">
        <w:rPr>
          <w:noProof/>
        </w:rPr>
        <w:t xml:space="preserve"> </w:t>
      </w:r>
      <w:r w:rsidRPr="001D47EA">
        <w:rPr>
          <w:noProof/>
        </w:rPr>
        <w:t>store</w:t>
      </w:r>
      <w:r>
        <w:t xml:space="preserve">. </w:t>
      </w:r>
    </w:p>
    <w:p w:rsidR="00437305" w:rsidRDefault="00437305" w:rsidP="000878EA">
      <w:pPr>
        <w:pStyle w:val="ListParagraph"/>
        <w:numPr>
          <w:ilvl w:val="0"/>
          <w:numId w:val="5"/>
        </w:numPr>
        <w:shd w:val="clear" w:color="auto" w:fill="F2F2F2" w:themeFill="background2"/>
      </w:pPr>
      <w:r>
        <w:t>Myself and Jared the projects developers.</w:t>
      </w:r>
    </w:p>
    <w:p w:rsidR="0060288C" w:rsidRDefault="00414E93" w:rsidP="000878EA">
      <w:pPr>
        <w:shd w:val="clear" w:color="auto" w:fill="F2F2F2" w:themeFill="background2"/>
      </w:pPr>
      <w:sdt>
        <w:sdtPr>
          <w:id w:val="81723133"/>
          <w:citation/>
        </w:sdtPr>
        <w:sdtEndPr/>
        <w:sdtContent>
          <w:r w:rsidR="00437305">
            <w:fldChar w:fldCharType="begin"/>
          </w:r>
          <w:r w:rsidR="00437305">
            <w:rPr>
              <w:lang w:val="en-GB"/>
            </w:rPr>
            <w:instrText xml:space="preserve"> CITATION Luk18 \l 2057 </w:instrText>
          </w:r>
          <w:r w:rsidR="00437305">
            <w:fldChar w:fldCharType="separate"/>
          </w:r>
          <w:r w:rsidR="00740BE9" w:rsidRPr="00740BE9">
            <w:rPr>
              <w:noProof/>
              <w:lang w:val="en-GB"/>
            </w:rPr>
            <w:t>(Parfrey, Research Methods A2)</w:t>
          </w:r>
          <w:r w:rsidR="00437305">
            <w:fldChar w:fldCharType="end"/>
          </w:r>
        </w:sdtContent>
      </w:sdt>
    </w:p>
    <w:p w:rsidR="00437305" w:rsidRDefault="00437305" w:rsidP="006A775E"/>
    <w:p w:rsidR="0060288C" w:rsidRDefault="0060288C" w:rsidP="0060288C">
      <w:pPr>
        <w:pStyle w:val="Heading3"/>
      </w:pPr>
      <w:bookmarkStart w:id="14" w:name="_Toc514072189"/>
      <w:r>
        <w:t>Literature Review</w:t>
      </w:r>
      <w:bookmarkEnd w:id="14"/>
    </w:p>
    <w:p w:rsidR="00A02428" w:rsidRDefault="005851BA" w:rsidP="005851BA">
      <w:r>
        <w:lastRenderedPageBreak/>
        <w:t xml:space="preserve">Research on the current use of mobile devices within different </w:t>
      </w:r>
      <w:r w:rsidR="002C4BA8">
        <w:t xml:space="preserve">educational </w:t>
      </w:r>
      <w:r>
        <w:t>establishments</w:t>
      </w:r>
      <w:r w:rsidR="0060288C">
        <w:t xml:space="preserve"> was conducted in the literature review, previous to the projects start meaning an understanding of the uses of mobiles for teaching was already present. With many </w:t>
      </w:r>
      <w:r w:rsidR="002C4BA8">
        <w:t>of the studies examined within the review showing great potential for the use of mobile learning</w:t>
      </w:r>
      <w:r w:rsidR="00A02428">
        <w:t xml:space="preserve"> even though they varied largely based on the type of use for the device in each study and their results. </w:t>
      </w:r>
    </w:p>
    <w:p w:rsidR="000878EA" w:rsidRDefault="000878EA" w:rsidP="000878EA">
      <w:pPr>
        <w:pStyle w:val="Heading4"/>
      </w:pPr>
      <w:r>
        <w:t>Device Misconduct</w:t>
      </w:r>
      <w:r w:rsidR="00B34FDA">
        <w:t>/Distraction</w:t>
      </w:r>
    </w:p>
    <w:p w:rsidR="000878EA" w:rsidRDefault="000878EA" w:rsidP="000878EA">
      <w:r>
        <w:t>As stated within the literature review device misconduct was minimal in most cases and had little effect on the student’s ability to learn from a lesson unless the device was rung.</w:t>
      </w:r>
    </w:p>
    <w:p w:rsidR="000878EA" w:rsidRDefault="000878EA" w:rsidP="000878EA">
      <w:pPr>
        <w:shd w:val="clear" w:color="auto" w:fill="F2F2F2" w:themeFill="background2"/>
      </w:pPr>
      <w:r>
        <w:t xml:space="preserve">In an article by Kevin M. Thomas (2013) the barriers for implementing mobile devices are discussed, with information showing that classroom disruption by mobile phones is more likely due to their ringing. This is backed by evidence from Amanda Lenhart (2010) “64% of teens with cell phones have texted in class; 25% have made or received a call during class time.” </w:t>
      </w:r>
    </w:p>
    <w:p w:rsidR="000878EA" w:rsidRDefault="000878EA" w:rsidP="000878EA">
      <w:pPr>
        <w:shd w:val="clear" w:color="auto" w:fill="F2F2F2" w:themeFill="background2"/>
      </w:pPr>
      <w:r>
        <w:t xml:space="preserve">Teachers also voiced concern that mobile devices would distract from core learning processes and raised questions about how meaningful device integration into teaching would be. In a study by Larry D. Rosen (2011) students were asked to reply to text messages whilst within a lecture to review its effects on student distraction and learning. “While 75% of the participants agreed that receiving and sending texts ruins one’s ability to learn from a lecture” Results showed that texting distracted very few from their 30-minute learning session. “Attending to the text message did impact performance, but the impact was quite small due to the minimal nature of the disruptions”. </w:t>
      </w:r>
    </w:p>
    <w:p w:rsidR="000878EA" w:rsidRDefault="000878EA" w:rsidP="000878EA">
      <w:pPr>
        <w:shd w:val="clear" w:color="auto" w:fill="F2F2F2" w:themeFill="background2"/>
      </w:pPr>
      <w:r>
        <w:t>With minimal misconduct, some studies found that this was purely educational even if found to be working outside of the learning boundaries. “We have had to pull one or two of them up for not following school policy, but the reasons that they were doing it were for educational reasons.” ICT Coordinator School B (Elizabeth Hartnell-Young, 2008)</w:t>
      </w:r>
    </w:p>
    <w:p w:rsidR="000878EA" w:rsidRPr="000878EA" w:rsidRDefault="00414E93" w:rsidP="007D27F6">
      <w:pPr>
        <w:shd w:val="clear" w:color="auto" w:fill="F2F2F2" w:themeFill="background2"/>
      </w:pPr>
      <w:sdt>
        <w:sdtPr>
          <w:id w:val="-476377543"/>
          <w:citation/>
        </w:sdtPr>
        <w:sdtEndPr/>
        <w:sdtContent>
          <w:r w:rsidR="000878EA">
            <w:fldChar w:fldCharType="begin"/>
          </w:r>
          <w:r w:rsidR="000878EA">
            <w:rPr>
              <w:lang w:val="en-GB"/>
            </w:rPr>
            <w:instrText xml:space="preserve"> CITATION Luk18 \l 2057 </w:instrText>
          </w:r>
          <w:r w:rsidR="000878EA">
            <w:fldChar w:fldCharType="separate"/>
          </w:r>
          <w:r w:rsidR="00740BE9" w:rsidRPr="00740BE9">
            <w:rPr>
              <w:noProof/>
              <w:lang w:val="en-GB"/>
            </w:rPr>
            <w:t>(Parfrey, Research Methods A2)</w:t>
          </w:r>
          <w:r w:rsidR="000878EA">
            <w:fldChar w:fldCharType="end"/>
          </w:r>
        </w:sdtContent>
      </w:sdt>
    </w:p>
    <w:p w:rsidR="000878EA" w:rsidRDefault="00A02428" w:rsidP="005851BA">
      <w:r>
        <w:t xml:space="preserve">Much of the studies also address the fact that devices are ban for their number of uses such as social media, instant messaging, calling and recording all leading to potential violation of establishment policies and other concerning issues such as </w:t>
      </w:r>
      <w:r w:rsidRPr="001D47EA">
        <w:rPr>
          <w:noProof/>
        </w:rPr>
        <w:t>cyberbullying</w:t>
      </w:r>
      <w:r>
        <w:t xml:space="preserve">, therefore showing a number of reasons for their ban across most educational facilities. </w:t>
      </w:r>
      <w:sdt>
        <w:sdtPr>
          <w:id w:val="1836493223"/>
          <w:citation/>
        </w:sdtPr>
        <w:sdtEndPr/>
        <w:sdtContent>
          <w:r w:rsidR="008D56D9">
            <w:fldChar w:fldCharType="begin"/>
          </w:r>
          <w:r w:rsidR="008D56D9">
            <w:rPr>
              <w:lang w:val="en-GB"/>
            </w:rPr>
            <w:instrText xml:space="preserve"> CITATION Dow15 \l 2057 </w:instrText>
          </w:r>
          <w:r w:rsidR="008D56D9">
            <w:fldChar w:fldCharType="separate"/>
          </w:r>
          <w:r w:rsidR="00740BE9" w:rsidRPr="00740BE9">
            <w:rPr>
              <w:noProof/>
              <w:lang w:val="en-GB"/>
            </w:rPr>
            <w:t>(Doward, 2015)</w:t>
          </w:r>
          <w:r w:rsidR="008D56D9">
            <w:fldChar w:fldCharType="end"/>
          </w:r>
        </w:sdtContent>
      </w:sdt>
      <w:sdt>
        <w:sdtPr>
          <w:id w:val="1367866126"/>
          <w:citation/>
        </w:sdtPr>
        <w:sdtEndPr/>
        <w:sdtContent>
          <w:r w:rsidR="008D56D9">
            <w:fldChar w:fldCharType="begin"/>
          </w:r>
          <w:r w:rsidR="008D56D9">
            <w:rPr>
              <w:lang w:val="en-GB"/>
            </w:rPr>
            <w:instrText xml:space="preserve"> CITATION Sam17 \l 2057 </w:instrText>
          </w:r>
          <w:r w:rsidR="008D56D9">
            <w:fldChar w:fldCharType="separate"/>
          </w:r>
          <w:r w:rsidR="00740BE9">
            <w:rPr>
              <w:noProof/>
              <w:lang w:val="en-GB"/>
            </w:rPr>
            <w:t xml:space="preserve"> </w:t>
          </w:r>
          <w:r w:rsidR="00740BE9" w:rsidRPr="00740BE9">
            <w:rPr>
              <w:noProof/>
              <w:lang w:val="en-GB"/>
            </w:rPr>
            <w:t>(Samuel, 2017)</w:t>
          </w:r>
          <w:r w:rsidR="008D56D9">
            <w:fldChar w:fldCharType="end"/>
          </w:r>
        </w:sdtContent>
      </w:sdt>
    </w:p>
    <w:p w:rsidR="007E30B1" w:rsidRDefault="007E30B1" w:rsidP="007E30B1">
      <w:pPr>
        <w:pStyle w:val="Heading3"/>
      </w:pPr>
      <w:bookmarkStart w:id="15" w:name="_Toc514072190"/>
      <w:r>
        <w:t>Sample groups and type of studies</w:t>
      </w:r>
      <w:bookmarkEnd w:id="15"/>
    </w:p>
    <w:p w:rsidR="00A02428" w:rsidRDefault="00A02428" w:rsidP="005851BA">
      <w:r>
        <w:t>The sample groups for these studies mainly followed the use of a small group of students this being a single or two classes of pupils, collecting data from the students and teachers through interviews and questionnaires after the experiments took place. Analyzing the results against traditional</w:t>
      </w:r>
      <w:r w:rsidR="00087A03">
        <w:t xml:space="preserve"> teaching methods used to see the benefits of using a single or multiple devices to improve communication, </w:t>
      </w:r>
      <w:r w:rsidR="00295BAC">
        <w:t>collaboration and improved practical skills due to the number of capabilities a device has.</w:t>
      </w:r>
    </w:p>
    <w:p w:rsidR="00F86413" w:rsidRDefault="007D27F6" w:rsidP="007D27F6">
      <w:pPr>
        <w:shd w:val="clear" w:color="auto" w:fill="F2F2F2" w:themeFill="background2"/>
      </w:pPr>
      <w:r>
        <w:t xml:space="preserve">In studies conducted by Sakunthala Y. Ekanayake (2014) and Elizabeth Hartnell-Young (2008) recorded the teaching of Science experiments to a class. Elizabeth’s research </w:t>
      </w:r>
      <w:r w:rsidR="001D204B">
        <w:t>focused</w:t>
      </w:r>
      <w:r>
        <w:t xml:space="preserve"> on three </w:t>
      </w:r>
      <w:r>
        <w:lastRenderedPageBreak/>
        <w:t xml:space="preserve">schools which had existing bans on mobile devices, which then permitted the use of mobile phones within classrooms to examine the effects of their use. Students were able to quickly access information surrounding their current lesson from the internet and take photos of science experiments for evidence of their findings. A teacher commented on the experiment: “You always want to do something that you’re not allowed to do and when you’re allowed to do it then the novelty disappears”, showing that in fact due to the nature of their use after the experiment more students thought that mobile devices could be used for learning activities rather than just communication (12% to 43%). </w:t>
      </w:r>
    </w:p>
    <w:p w:rsidR="007D27F6" w:rsidRDefault="007D27F6" w:rsidP="007D27F6">
      <w:pPr>
        <w:shd w:val="clear" w:color="auto" w:fill="F2F2F2" w:themeFill="background2"/>
      </w:pPr>
      <w:r>
        <w:t xml:space="preserve">Sakunthala’s recording of the lessons shown in </w:t>
      </w:r>
      <w:r w:rsidR="001D204B">
        <w:t>the appendices</w:t>
      </w:r>
      <w:r w:rsidR="007E1477">
        <w:t xml:space="preserve"> section 2</w:t>
      </w:r>
      <w:r>
        <w:t xml:space="preserve"> saw students using photographs to remember information or identify findings of plants for notes. With evidence from teaching with tablets showing the benefits of student learning as shown in Learning Using Mobile Technologies (2015) showing the reasons for introducing such technolog</w:t>
      </w:r>
      <w:r w:rsidR="007E1477">
        <w:t>ies for fieldwork in appendices section 2</w:t>
      </w:r>
      <w:r>
        <w:t xml:space="preserve">. Much of the familiarities for applications and teaching methods can also be used when using personal mobile devices. </w:t>
      </w:r>
    </w:p>
    <w:p w:rsidR="007D27F6" w:rsidRDefault="00414E93" w:rsidP="007D27F6">
      <w:pPr>
        <w:shd w:val="clear" w:color="auto" w:fill="F2F2F2" w:themeFill="background2"/>
      </w:pPr>
      <w:sdt>
        <w:sdtPr>
          <w:id w:val="-1338844954"/>
          <w:citation/>
        </w:sdtPr>
        <w:sdtEndPr/>
        <w:sdtContent>
          <w:r w:rsidR="007D27F6">
            <w:fldChar w:fldCharType="begin"/>
          </w:r>
          <w:r w:rsidR="007D27F6">
            <w:rPr>
              <w:lang w:val="en-GB"/>
            </w:rPr>
            <w:instrText xml:space="preserve"> CITATION Luk18 \l 2057 </w:instrText>
          </w:r>
          <w:r w:rsidR="007D27F6">
            <w:fldChar w:fldCharType="separate"/>
          </w:r>
          <w:r w:rsidR="00740BE9" w:rsidRPr="00740BE9">
            <w:rPr>
              <w:noProof/>
              <w:lang w:val="en-GB"/>
            </w:rPr>
            <w:t>(Parfrey, Research Methods A2)</w:t>
          </w:r>
          <w:r w:rsidR="007D27F6">
            <w:fldChar w:fldCharType="end"/>
          </w:r>
        </w:sdtContent>
      </w:sdt>
    </w:p>
    <w:p w:rsidR="000659C7" w:rsidRDefault="000659C7" w:rsidP="005851BA">
      <w:r>
        <w:t xml:space="preserve">In comparison to my own research conducted </w:t>
      </w:r>
      <w:r w:rsidR="008D56D9">
        <w:t xml:space="preserve">for the project using scores and survey data to create a factual view of information, the studies used experiment observations to determine the effectiveness of the new teaching methods followed by interviews with the teachers to determine their view of effectiveness as shown in </w:t>
      </w:r>
      <w:r w:rsidR="008D56D9" w:rsidRPr="008D56D9">
        <w:t>Sakunthala</w:t>
      </w:r>
      <w:r w:rsidR="008D56D9">
        <w:t xml:space="preserve">’s </w:t>
      </w:r>
      <w:r w:rsidR="00C10B4A">
        <w:t xml:space="preserve">research after interviewing </w:t>
      </w:r>
      <w:r w:rsidR="00053C29">
        <w:t>participants</w:t>
      </w:r>
      <w:r w:rsidR="00C10B4A">
        <w:t xml:space="preserve">. </w:t>
      </w:r>
      <w:sdt>
        <w:sdtPr>
          <w:id w:val="-1728752488"/>
          <w:citation/>
        </w:sdtPr>
        <w:sdtEndPr/>
        <w:sdtContent>
          <w:r w:rsidR="00C10B4A">
            <w:fldChar w:fldCharType="begin"/>
          </w:r>
          <w:r w:rsidR="00C10B4A">
            <w:rPr>
              <w:lang w:val="en-GB"/>
            </w:rPr>
            <w:instrText xml:space="preserve"> CITATION Sak14 \l 2057 </w:instrText>
          </w:r>
          <w:r w:rsidR="00C10B4A">
            <w:fldChar w:fldCharType="separate"/>
          </w:r>
          <w:r w:rsidR="00740BE9" w:rsidRPr="00740BE9">
            <w:rPr>
              <w:noProof/>
              <w:lang w:val="en-GB"/>
            </w:rPr>
            <w:t>(Sakunthala Y. Ekanayake, 2014)</w:t>
          </w:r>
          <w:r w:rsidR="00C10B4A">
            <w:fldChar w:fldCharType="end"/>
          </w:r>
        </w:sdtContent>
      </w:sdt>
    </w:p>
    <w:p w:rsidR="00C10B4A" w:rsidRDefault="00053C29" w:rsidP="005851BA">
      <w:r>
        <w:rPr>
          <w:noProof/>
          <w:lang w:val="en-GB" w:eastAsia="en-GB"/>
        </w:rPr>
        <w:drawing>
          <wp:inline distT="0" distB="0" distL="0" distR="0" wp14:anchorId="10A7A2FC" wp14:editId="111859DD">
            <wp:extent cx="4991100" cy="7316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6222" cy="739681"/>
                    </a:xfrm>
                    <a:prstGeom prst="rect">
                      <a:avLst/>
                    </a:prstGeom>
                  </pic:spPr>
                </pic:pic>
              </a:graphicData>
            </a:graphic>
          </wp:inline>
        </w:drawing>
      </w:r>
    </w:p>
    <w:p w:rsidR="00053C29" w:rsidRDefault="00053C29" w:rsidP="005851BA">
      <w:r>
        <w:rPr>
          <w:noProof/>
          <w:lang w:val="en-GB" w:eastAsia="en-GB"/>
        </w:rPr>
        <w:drawing>
          <wp:inline distT="0" distB="0" distL="0" distR="0" wp14:anchorId="38892F1B" wp14:editId="6E2203CC">
            <wp:extent cx="4991100" cy="11875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3652" cy="1197643"/>
                    </a:xfrm>
                    <a:prstGeom prst="rect">
                      <a:avLst/>
                    </a:prstGeom>
                  </pic:spPr>
                </pic:pic>
              </a:graphicData>
            </a:graphic>
          </wp:inline>
        </w:drawing>
      </w:r>
    </w:p>
    <w:p w:rsidR="00053C29" w:rsidRDefault="00053C29" w:rsidP="005851BA">
      <w:r>
        <w:rPr>
          <w:noProof/>
          <w:lang w:val="en-GB" w:eastAsia="en-GB"/>
        </w:rPr>
        <w:lastRenderedPageBreak/>
        <w:drawing>
          <wp:inline distT="0" distB="0" distL="0" distR="0" wp14:anchorId="42132E57" wp14:editId="7149BD4B">
            <wp:extent cx="4752975" cy="2070794"/>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8256" cy="2081808"/>
                    </a:xfrm>
                    <a:prstGeom prst="rect">
                      <a:avLst/>
                    </a:prstGeom>
                  </pic:spPr>
                </pic:pic>
              </a:graphicData>
            </a:graphic>
          </wp:inline>
        </w:drawing>
      </w:r>
    </w:p>
    <w:p w:rsidR="0070540F" w:rsidRDefault="0070540F" w:rsidP="0070540F">
      <w:pPr>
        <w:pStyle w:val="Heading2"/>
      </w:pPr>
      <w:bookmarkStart w:id="16" w:name="_Toc514072191"/>
      <w:r>
        <w:t>Software solution</w:t>
      </w:r>
      <w:r w:rsidR="006E305E">
        <w:t>s Used</w:t>
      </w:r>
      <w:bookmarkEnd w:id="16"/>
    </w:p>
    <w:p w:rsidR="00AF4333" w:rsidRDefault="00D000EE" w:rsidP="00D000EE">
      <w:r>
        <w:t>Different software solu</w:t>
      </w:r>
      <w:r w:rsidR="00AF4333">
        <w:t>tions were used to collect data they are as follows.</w:t>
      </w:r>
    </w:p>
    <w:p w:rsidR="00AF4333" w:rsidRDefault="00AF4333" w:rsidP="00437305">
      <w:pPr>
        <w:pStyle w:val="ListParagraph"/>
        <w:numPr>
          <w:ilvl w:val="0"/>
          <w:numId w:val="2"/>
        </w:numPr>
      </w:pPr>
      <w:r>
        <w:t>Google Forms (surveys)</w:t>
      </w:r>
    </w:p>
    <w:p w:rsidR="00AF4333" w:rsidRDefault="00AF4333" w:rsidP="00437305">
      <w:pPr>
        <w:pStyle w:val="ListParagraph"/>
        <w:numPr>
          <w:ilvl w:val="0"/>
          <w:numId w:val="2"/>
        </w:numPr>
      </w:pPr>
      <w:r>
        <w:t>iPhone Recording software (used to record meetings)</w:t>
      </w:r>
    </w:p>
    <w:p w:rsidR="00AF4333" w:rsidRDefault="00AF4333" w:rsidP="00437305">
      <w:pPr>
        <w:pStyle w:val="ListParagraph"/>
        <w:numPr>
          <w:ilvl w:val="0"/>
          <w:numId w:val="2"/>
        </w:numPr>
      </w:pPr>
      <w:r>
        <w:t>Discussion based notes (with teachers and students)</w:t>
      </w:r>
    </w:p>
    <w:p w:rsidR="00AF4333" w:rsidRDefault="00212D22" w:rsidP="00437305">
      <w:pPr>
        <w:pStyle w:val="ListParagraph"/>
        <w:numPr>
          <w:ilvl w:val="0"/>
          <w:numId w:val="2"/>
        </w:numPr>
      </w:pPr>
      <w:r>
        <w:t>Website quiz d</w:t>
      </w:r>
      <w:r w:rsidR="00AF4333">
        <w:t>atabase information (</w:t>
      </w:r>
      <w:r w:rsidR="004C630D">
        <w:t xml:space="preserve">used to record </w:t>
      </w:r>
      <w:r w:rsidR="00AF4333">
        <w:t>college emails and quiz scores)</w:t>
      </w:r>
    </w:p>
    <w:p w:rsidR="00D000EE" w:rsidRDefault="00536C06" w:rsidP="00D000EE">
      <w:r>
        <w:t>T</w:t>
      </w:r>
      <w:r w:rsidR="00D000EE">
        <w:t xml:space="preserve">he first being </w:t>
      </w:r>
      <w:r w:rsidR="00AF4333">
        <w:t>google forms as this allowed seamless collection of information f</w:t>
      </w:r>
      <w:r>
        <w:t>rom students with little hassle, providing a class of students with a survey link</w:t>
      </w:r>
      <w:r w:rsidR="006E305E">
        <w:t xml:space="preserve"> with well thought out questions designed based on other online research conducted for app creation.</w:t>
      </w:r>
    </w:p>
    <w:p w:rsidR="00CA0AC5" w:rsidRDefault="00CA0AC5" w:rsidP="00D000EE">
      <w:r>
        <w:t>iPhone audio recording software was used to record each of the meeting between myself Ch</w:t>
      </w:r>
      <w:r w:rsidR="00FC3C0E">
        <w:t>ris and Jared. All information on the</w:t>
      </w:r>
      <w:r>
        <w:t xml:space="preserve"> projects progression</w:t>
      </w:r>
      <w:r w:rsidR="00FC3C0E">
        <w:t xml:space="preserve"> and topics discussed at the meetings was then documented and emailed to Chris and then uploaded to the project blog. Audio files </w:t>
      </w:r>
      <w:r w:rsidR="00752CC5">
        <w:t xml:space="preserve">were </w:t>
      </w:r>
      <w:r w:rsidR="00C81C90">
        <w:t>too</w:t>
      </w:r>
      <w:r w:rsidR="00752CC5">
        <w:t xml:space="preserve"> large to upload to the projects blog however were documented in meeting notes.</w:t>
      </w:r>
    </w:p>
    <w:p w:rsidR="00C81C90" w:rsidRDefault="00C81C90" w:rsidP="00D000EE">
      <w:r>
        <w:t xml:space="preserve">Notes from discussions were written in short on our phones notes and then implemented into our product after </w:t>
      </w:r>
      <w:r w:rsidR="00675EAB">
        <w:t>meetings, writing lists to meet each point before emailing the client with updates and arranging the next meeting time.</w:t>
      </w:r>
    </w:p>
    <w:p w:rsidR="00ED2981" w:rsidRDefault="00253A04" w:rsidP="00D000EE">
      <w:r>
        <w:t>The websites quiz was used to collect student scores, each score being stored under the student’s email/id within the database user table enabling us to identify which gender performed better in each of the tasks alongside which device was used to take the quiz.</w:t>
      </w:r>
    </w:p>
    <w:p w:rsidR="0098386A" w:rsidRDefault="0098386A" w:rsidP="00D000EE">
      <w:r>
        <w:t>In contrast to</w:t>
      </w:r>
      <w:r w:rsidR="0077027E">
        <w:t xml:space="preserve"> methods of research</w:t>
      </w:r>
      <w:r>
        <w:t xml:space="preserve"> collection in studies examined within the literature review many of the solutions used are technical, this being similar to the case studies in some aspects such as the use of device video recording</w:t>
      </w:r>
      <w:r w:rsidR="0077027E">
        <w:t xml:space="preserve"> as this is comparative to audio recording software used to document meeting notes even if context is different. But also vastly different as many of the scenarios within the studies are years old meaning by this time research collection methods have improved vastly due to the implementation of new and more widely used technical services.</w:t>
      </w:r>
    </w:p>
    <w:p w:rsidR="00DE09D5" w:rsidRDefault="00DE09D5" w:rsidP="00DE09D5">
      <w:pPr>
        <w:pStyle w:val="Heading1"/>
      </w:pPr>
      <w:bookmarkStart w:id="17" w:name="_Toc514072192"/>
      <w:r>
        <w:t>Software Development</w:t>
      </w:r>
      <w:bookmarkEnd w:id="17"/>
    </w:p>
    <w:p w:rsidR="00DE09D5" w:rsidRDefault="003C6284" w:rsidP="00DE09D5">
      <w:pPr>
        <w:pStyle w:val="Heading2"/>
      </w:pPr>
      <w:bookmarkStart w:id="18" w:name="_Toc514072193"/>
      <w:r>
        <w:lastRenderedPageBreak/>
        <w:t>Requirements</w:t>
      </w:r>
      <w:r w:rsidR="006108F3">
        <w:t xml:space="preserve"> Ca</w:t>
      </w:r>
      <w:r w:rsidR="00DE09D5">
        <w:t>pture</w:t>
      </w:r>
      <w:bookmarkEnd w:id="18"/>
    </w:p>
    <w:p w:rsidR="0010688A" w:rsidRDefault="0010688A" w:rsidP="0010688A">
      <w:r>
        <w:t>Requirements capture for the project were centere</w:t>
      </w:r>
      <w:r w:rsidR="00410478">
        <w:t>d around producing a simple yet fun experience for students whilst learning</w:t>
      </w:r>
      <w:r w:rsidR="00BE4E16">
        <w:t xml:space="preserve"> with the technical aspects required to ensure teachers could use the product with minimal training</w:t>
      </w:r>
      <w:r w:rsidR="00410478">
        <w:t>.</w:t>
      </w:r>
      <w:r w:rsidR="00F4305F">
        <w:t xml:space="preserve"> The requirements being the fundamental aspects that needed to be implemented to create a solution in which would work for the client and produce research needed for our studies.</w:t>
      </w:r>
    </w:p>
    <w:p w:rsidR="009C667B" w:rsidRDefault="004C152D" w:rsidP="009C667B">
      <w:r>
        <w:t xml:space="preserve">Requirements and analysis were conducted in the previous assignment analyzing </w:t>
      </w:r>
      <w:r w:rsidR="00E043EE">
        <w:t>each of the requirements from the client, stakeholder, project and project resource.</w:t>
      </w:r>
      <w:r w:rsidR="009C667B">
        <w:t xml:space="preserve"> </w:t>
      </w:r>
    </w:p>
    <w:p w:rsidR="00710498" w:rsidRPr="00710498" w:rsidRDefault="009C667B" w:rsidP="00710498">
      <w:r w:rsidRPr="00E043EE">
        <w:rPr>
          <w:i/>
        </w:rPr>
        <w:t xml:space="preserve">“No one can afford to wait until the end of the stage of requirements capture and analysis to start planning for the rest of the project. Plans must be drawn well before this point: any </w:t>
      </w:r>
      <w:r w:rsidRPr="001D47EA">
        <w:rPr>
          <w:i/>
          <w:noProof/>
        </w:rPr>
        <w:t>well</w:t>
      </w:r>
      <w:r w:rsidR="001D47EA">
        <w:rPr>
          <w:i/>
          <w:noProof/>
        </w:rPr>
        <w:t>-</w:t>
      </w:r>
      <w:r w:rsidRPr="001D47EA">
        <w:rPr>
          <w:i/>
          <w:noProof/>
        </w:rPr>
        <w:t>considered</w:t>
      </w:r>
      <w:r w:rsidRPr="00E043EE">
        <w:rPr>
          <w:i/>
        </w:rPr>
        <w:t xml:space="preserve"> estimate is better than a wild guess or no estimate at all.”</w:t>
      </w:r>
      <w:r w:rsidRPr="004C152D">
        <w:t xml:space="preserve"> </w:t>
      </w:r>
      <w:sdt>
        <w:sdtPr>
          <w:id w:val="-768086221"/>
          <w:citation/>
        </w:sdtPr>
        <w:sdtEndPr/>
        <w:sdtContent>
          <w:r>
            <w:fldChar w:fldCharType="begin"/>
          </w:r>
          <w:r>
            <w:rPr>
              <w:lang w:val="en-GB"/>
            </w:rPr>
            <w:instrText xml:space="preserve"> CITATION Pro97 \l 2057 </w:instrText>
          </w:r>
          <w:r>
            <w:fldChar w:fldCharType="separate"/>
          </w:r>
          <w:r w:rsidR="00740BE9" w:rsidRPr="00740BE9">
            <w:rPr>
              <w:noProof/>
              <w:lang w:val="en-GB"/>
            </w:rPr>
            <w:t>(Prodromos D Chatzoglou, 1997)</w:t>
          </w:r>
          <w:r>
            <w:fldChar w:fldCharType="end"/>
          </w:r>
        </w:sdtContent>
      </w:sdt>
      <w:r>
        <w:t xml:space="preserve"> With requirements being a fundamental mechanism within a project as they determine many other factors such as improved project plans, aims, objectives and deliverables.</w:t>
      </w:r>
    </w:p>
    <w:p w:rsidR="00EB330E" w:rsidRDefault="00EB330E" w:rsidP="00EB330E">
      <w:pPr>
        <w:pStyle w:val="Heading3"/>
      </w:pPr>
      <w:bookmarkStart w:id="19" w:name="_Toc514072194"/>
      <w:r>
        <w:t>Client/Product</w:t>
      </w:r>
      <w:r w:rsidR="0023000E">
        <w:t xml:space="preserve"> Requirements</w:t>
      </w:r>
      <w:bookmarkEnd w:id="19"/>
    </w:p>
    <w:p w:rsidR="00F4305F" w:rsidRDefault="00F4305F" w:rsidP="0010688A">
      <w:r>
        <w:t>As the final product for the project change</w:t>
      </w:r>
      <w:r w:rsidR="006D3DC4">
        <w:t xml:space="preserve">d </w:t>
      </w:r>
      <w:r>
        <w:t>substantially throughout the requirements changed</w:t>
      </w:r>
      <w:r w:rsidR="001D47EA">
        <w:t>, however,</w:t>
      </w:r>
      <w:r>
        <w:t xml:space="preserve"> initial requirements stayed the same ensuring that </w:t>
      </w:r>
      <w:r w:rsidR="006D3DC4">
        <w:t>the client obtained the same outcome although the project changed mediums.</w:t>
      </w:r>
    </w:p>
    <w:p w:rsidR="00D814D7" w:rsidRDefault="00FF4C92" w:rsidP="00D814D7">
      <w:r>
        <w:t>Initial project requirements</w:t>
      </w:r>
      <w:r w:rsidR="006D3DC4">
        <w:t xml:space="preserve"> </w:t>
      </w:r>
      <w:r w:rsidR="001D47EA">
        <w:t xml:space="preserve">are </w:t>
      </w:r>
      <w:r w:rsidR="006D3DC4" w:rsidRPr="001D47EA">
        <w:rPr>
          <w:noProof/>
        </w:rPr>
        <w:t>taken</w:t>
      </w:r>
      <w:r w:rsidR="006D3DC4">
        <w:t xml:space="preserve"> from the research </w:t>
      </w:r>
      <w:r w:rsidR="00D814D7">
        <w:t xml:space="preserve">methods </w:t>
      </w:r>
      <w:r w:rsidR="006D3DC4">
        <w:t>assignment</w:t>
      </w:r>
      <w:r>
        <w:t xml:space="preserve"> on the different areas of the project.</w:t>
      </w:r>
      <w:r w:rsidR="00D814D7">
        <w:t xml:space="preserve"> These </w:t>
      </w:r>
      <w:r w:rsidR="001D47EA">
        <w:rPr>
          <w:noProof/>
        </w:rPr>
        <w:t>were</w:t>
      </w:r>
      <w:r w:rsidR="00D814D7">
        <w:t xml:space="preserve"> required to give an understanding of the aims and objectives of the project: </w:t>
      </w:r>
    </w:p>
    <w:p w:rsidR="00D814D7" w:rsidRDefault="00D814D7" w:rsidP="00D814D7">
      <w:pPr>
        <w:pStyle w:val="ListParagraph"/>
        <w:numPr>
          <w:ilvl w:val="0"/>
          <w:numId w:val="6"/>
        </w:numPr>
      </w:pPr>
      <w:r>
        <w:t xml:space="preserve">Client/stakeholder requirements </w:t>
      </w:r>
    </w:p>
    <w:p w:rsidR="00D814D7" w:rsidRDefault="00D814D7" w:rsidP="00D814D7">
      <w:pPr>
        <w:pStyle w:val="ListParagraph"/>
        <w:numPr>
          <w:ilvl w:val="0"/>
          <w:numId w:val="6"/>
        </w:numPr>
      </w:pPr>
      <w:r>
        <w:t xml:space="preserve">Project requirements </w:t>
      </w:r>
    </w:p>
    <w:p w:rsidR="00D814D7" w:rsidRDefault="00D814D7" w:rsidP="00D814D7">
      <w:pPr>
        <w:pStyle w:val="ListParagraph"/>
        <w:numPr>
          <w:ilvl w:val="0"/>
          <w:numId w:val="6"/>
        </w:numPr>
      </w:pPr>
      <w:r>
        <w:t xml:space="preserve">Project resource requirements </w:t>
      </w:r>
    </w:p>
    <w:p w:rsidR="00D814D7" w:rsidRDefault="00D814D7" w:rsidP="00D814D7">
      <w:r>
        <w:t xml:space="preserve">With key project requirements capture being: </w:t>
      </w:r>
    </w:p>
    <w:p w:rsidR="00D814D7" w:rsidRDefault="00D814D7" w:rsidP="00D814D7">
      <w:pPr>
        <w:pStyle w:val="ListParagraph"/>
        <w:numPr>
          <w:ilvl w:val="0"/>
          <w:numId w:val="7"/>
        </w:numPr>
      </w:pPr>
      <w:r>
        <w:t xml:space="preserve">Meeting notes from meetings conducted with stakeholders such as client, teachers or students. </w:t>
      </w:r>
    </w:p>
    <w:p w:rsidR="00D814D7" w:rsidRDefault="00D814D7" w:rsidP="00D814D7">
      <w:pPr>
        <w:pStyle w:val="ListParagraph"/>
        <w:numPr>
          <w:ilvl w:val="0"/>
          <w:numId w:val="7"/>
        </w:numPr>
      </w:pPr>
      <w:r>
        <w:t xml:space="preserve">Email communications between client and project developers. </w:t>
      </w:r>
    </w:p>
    <w:p w:rsidR="00D814D7" w:rsidRDefault="00D814D7" w:rsidP="00D814D7">
      <w:pPr>
        <w:pStyle w:val="ListParagraph"/>
        <w:numPr>
          <w:ilvl w:val="0"/>
          <w:numId w:val="7"/>
        </w:numPr>
      </w:pPr>
      <w:r>
        <w:t>Telephone contact as of when required to discuss meeting times.</w:t>
      </w:r>
    </w:p>
    <w:p w:rsidR="00D814D7" w:rsidRDefault="00D814D7" w:rsidP="00D814D7">
      <w:pPr>
        <w:pStyle w:val="ListParagraph"/>
        <w:numPr>
          <w:ilvl w:val="0"/>
          <w:numId w:val="7"/>
        </w:numPr>
      </w:pPr>
      <w:r>
        <w:t xml:space="preserve">Personal interviews with key stakeholders crucial to the development of the project, feedback will be documented </w:t>
      </w:r>
      <w:r w:rsidR="001D47EA">
        <w:rPr>
          <w:noProof/>
        </w:rPr>
        <w:t>i</w:t>
      </w:r>
      <w:r w:rsidRPr="001D47EA">
        <w:rPr>
          <w:noProof/>
        </w:rPr>
        <w:t>n</w:t>
      </w:r>
      <w:r>
        <w:t xml:space="preserve"> the discussion of project topics or potential problems.</w:t>
      </w:r>
    </w:p>
    <w:p w:rsidR="00D814D7" w:rsidRDefault="00D814D7" w:rsidP="00D814D7">
      <w:pPr>
        <w:pStyle w:val="ListParagraph"/>
        <w:numPr>
          <w:ilvl w:val="0"/>
          <w:numId w:val="7"/>
        </w:numPr>
      </w:pPr>
      <w:r>
        <w:t xml:space="preserve">Surveys </w:t>
      </w:r>
      <w:r w:rsidRPr="001D47EA">
        <w:rPr>
          <w:noProof/>
        </w:rPr>
        <w:t>o</w:t>
      </w:r>
      <w:r w:rsidR="001D47EA">
        <w:rPr>
          <w:noProof/>
        </w:rPr>
        <w:t>f</w:t>
      </w:r>
      <w:r>
        <w:t xml:space="preserve"> the stakeholders to better understand the sort of application content they want, along with ideas for the visual appeal of the product.</w:t>
      </w:r>
    </w:p>
    <w:p w:rsidR="00D814D7" w:rsidRDefault="00D814D7" w:rsidP="00D814D7">
      <w:pPr>
        <w:pStyle w:val="Heading3"/>
      </w:pPr>
      <w:bookmarkStart w:id="20" w:name="_Toc514072195"/>
      <w:r>
        <w:t>Aims, Objectives and deliverables</w:t>
      </w:r>
      <w:bookmarkEnd w:id="20"/>
      <w:r>
        <w:t xml:space="preserve"> </w:t>
      </w:r>
    </w:p>
    <w:p w:rsidR="00FF4C92" w:rsidRDefault="00FF4C92" w:rsidP="0010688A">
      <w:r>
        <w:rPr>
          <w:noProof/>
          <w:lang w:val="en-GB" w:eastAsia="en-GB"/>
        </w:rPr>
        <w:lastRenderedPageBreak/>
        <w:drawing>
          <wp:inline distT="0" distB="0" distL="0" distR="0" wp14:anchorId="47E80F30" wp14:editId="30A2C1BA">
            <wp:extent cx="5095875" cy="2324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5875" cy="2324100"/>
                    </a:xfrm>
                    <a:prstGeom prst="rect">
                      <a:avLst/>
                    </a:prstGeom>
                  </pic:spPr>
                </pic:pic>
              </a:graphicData>
            </a:graphic>
          </wp:inline>
        </w:drawing>
      </w:r>
    </w:p>
    <w:p w:rsidR="00FF4C92" w:rsidRDefault="00FF4C92" w:rsidP="0010688A">
      <w:r>
        <w:rPr>
          <w:noProof/>
          <w:lang w:val="en-GB" w:eastAsia="en-GB"/>
        </w:rPr>
        <w:drawing>
          <wp:inline distT="0" distB="0" distL="0" distR="0" wp14:anchorId="070FF900" wp14:editId="35D1CAC1">
            <wp:extent cx="4991100" cy="1114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400"/>
                    <a:stretch/>
                  </pic:blipFill>
                  <pic:spPr bwMode="auto">
                    <a:xfrm>
                      <a:off x="0" y="0"/>
                      <a:ext cx="4991100" cy="1114425"/>
                    </a:xfrm>
                    <a:prstGeom prst="rect">
                      <a:avLst/>
                    </a:prstGeom>
                    <a:ln>
                      <a:noFill/>
                    </a:ln>
                    <a:extLst>
                      <a:ext uri="{53640926-AAD7-44D8-BBD7-CCE9431645EC}">
                        <a14:shadowObscured xmlns:a14="http://schemas.microsoft.com/office/drawing/2010/main"/>
                      </a:ext>
                    </a:extLst>
                  </pic:spPr>
                </pic:pic>
              </a:graphicData>
            </a:graphic>
          </wp:inline>
        </w:drawing>
      </w:r>
    </w:p>
    <w:p w:rsidR="00FF4C92" w:rsidRDefault="00FF4C92" w:rsidP="0010688A">
      <w:r>
        <w:rPr>
          <w:noProof/>
          <w:lang w:val="en-GB" w:eastAsia="en-GB"/>
        </w:rPr>
        <w:drawing>
          <wp:inline distT="0" distB="0" distL="0" distR="0" wp14:anchorId="09B8E0F0" wp14:editId="6E142D38">
            <wp:extent cx="4981575" cy="561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235"/>
                    <a:stretch/>
                  </pic:blipFill>
                  <pic:spPr bwMode="auto">
                    <a:xfrm>
                      <a:off x="0" y="0"/>
                      <a:ext cx="4981575" cy="561975"/>
                    </a:xfrm>
                    <a:prstGeom prst="rect">
                      <a:avLst/>
                    </a:prstGeom>
                    <a:ln>
                      <a:noFill/>
                    </a:ln>
                    <a:extLst>
                      <a:ext uri="{53640926-AAD7-44D8-BBD7-CCE9431645EC}">
                        <a14:shadowObscured xmlns:a14="http://schemas.microsoft.com/office/drawing/2010/main"/>
                      </a:ext>
                    </a:extLst>
                  </pic:spPr>
                </pic:pic>
              </a:graphicData>
            </a:graphic>
          </wp:inline>
        </w:drawing>
      </w:r>
    </w:p>
    <w:p w:rsidR="00FF4C92" w:rsidRDefault="00FF4C92" w:rsidP="0010688A">
      <w:r>
        <w:rPr>
          <w:noProof/>
          <w:lang w:val="en-GB" w:eastAsia="en-GB"/>
        </w:rPr>
        <w:drawing>
          <wp:inline distT="0" distB="0" distL="0" distR="0" wp14:anchorId="6866D7EF" wp14:editId="7DD0F923">
            <wp:extent cx="4819650" cy="108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628"/>
                    <a:stretch/>
                  </pic:blipFill>
                  <pic:spPr bwMode="auto">
                    <a:xfrm>
                      <a:off x="0" y="0"/>
                      <a:ext cx="4819650" cy="1085850"/>
                    </a:xfrm>
                    <a:prstGeom prst="rect">
                      <a:avLst/>
                    </a:prstGeom>
                    <a:ln>
                      <a:noFill/>
                    </a:ln>
                    <a:extLst>
                      <a:ext uri="{53640926-AAD7-44D8-BBD7-CCE9431645EC}">
                        <a14:shadowObscured xmlns:a14="http://schemas.microsoft.com/office/drawing/2010/main"/>
                      </a:ext>
                    </a:extLst>
                  </pic:spPr>
                </pic:pic>
              </a:graphicData>
            </a:graphic>
          </wp:inline>
        </w:drawing>
      </w:r>
    </w:p>
    <w:p w:rsidR="00AF58A0" w:rsidRDefault="00AF58A0" w:rsidP="0010688A">
      <w:r>
        <w:tab/>
      </w:r>
      <w:sdt>
        <w:sdtPr>
          <w:id w:val="-936288857"/>
          <w:citation/>
        </w:sdtPr>
        <w:sdtEndPr/>
        <w:sdtContent>
          <w:r>
            <w:fldChar w:fldCharType="begin"/>
          </w:r>
          <w:r>
            <w:rPr>
              <w:lang w:val="en-GB"/>
            </w:rPr>
            <w:instrText xml:space="preserve"> CITATION Par18 \l 2057 </w:instrText>
          </w:r>
          <w:r>
            <w:fldChar w:fldCharType="separate"/>
          </w:r>
          <w:r w:rsidR="00740BE9" w:rsidRPr="00740BE9">
            <w:rPr>
              <w:noProof/>
              <w:lang w:val="en-GB"/>
            </w:rPr>
            <w:t>(Parfrey, Research Project Action Plan - Aims and Objectives, 2018)</w:t>
          </w:r>
          <w:r>
            <w:fldChar w:fldCharType="end"/>
          </w:r>
        </w:sdtContent>
      </w:sdt>
    </w:p>
    <w:p w:rsidR="00710498" w:rsidRDefault="00FE3B10" w:rsidP="00710498">
      <w:pPr>
        <w:pStyle w:val="Heading3"/>
      </w:pPr>
      <w:bookmarkStart w:id="21" w:name="_Toc514072196"/>
      <w:r>
        <w:t>Project Requirements</w:t>
      </w:r>
      <w:bookmarkEnd w:id="21"/>
    </w:p>
    <w:p w:rsidR="00306852" w:rsidRDefault="00306852" w:rsidP="0010688A">
      <w:r>
        <w:t xml:space="preserve">These requirements were captured </w:t>
      </w:r>
      <w:r w:rsidR="00FE3B10">
        <w:t xml:space="preserve">following the initial requirements capture </w:t>
      </w:r>
      <w:r>
        <w:t xml:space="preserve">through discussion with the client, research conducted shown </w:t>
      </w:r>
      <w:r w:rsidRPr="001D47EA">
        <w:rPr>
          <w:noProof/>
        </w:rPr>
        <w:t>in</w:t>
      </w:r>
      <w:r>
        <w:t xml:space="preserve"> the literature review, and su</w:t>
      </w:r>
      <w:r w:rsidR="00BE4E16">
        <w:t>rveys taken by the students. Each form of capture allowed us to further our designs and implementation making the process as easy as possible to understand.</w:t>
      </w:r>
    </w:p>
    <w:p w:rsidR="00306852" w:rsidRDefault="001435EC" w:rsidP="0010688A">
      <w:r>
        <w:t>Because of</w:t>
      </w:r>
      <w:r w:rsidR="00BF2C01">
        <w:t xml:space="preserve"> changes in the deliverables of the project the requirements were changed to suit the new product being delivered. This being a website capable of each of the points made for the application in a </w:t>
      </w:r>
      <w:r w:rsidR="00BF2C01" w:rsidRPr="001D47EA">
        <w:rPr>
          <w:noProof/>
        </w:rPr>
        <w:t>web</w:t>
      </w:r>
      <w:r w:rsidR="001D47EA">
        <w:rPr>
          <w:noProof/>
        </w:rPr>
        <w:t>-</w:t>
      </w:r>
      <w:r w:rsidR="00BF2C01" w:rsidRPr="001D47EA">
        <w:rPr>
          <w:noProof/>
        </w:rPr>
        <w:t>based</w:t>
      </w:r>
      <w:r w:rsidR="00BF2C01">
        <w:t xml:space="preserve"> format, changing dynamically to suit </w:t>
      </w:r>
      <w:r w:rsidR="00306852">
        <w:t xml:space="preserve">the device being displayed on. The requirements for the final </w:t>
      </w:r>
      <w:r w:rsidR="00A270A9">
        <w:t>solution are the same as initially however in a web format</w:t>
      </w:r>
      <w:r w:rsidR="00306852">
        <w:t xml:space="preserve"> are as follows:</w:t>
      </w:r>
    </w:p>
    <w:p w:rsidR="00132EAD" w:rsidRDefault="00132EAD" w:rsidP="0010688A">
      <w:r>
        <w:lastRenderedPageBreak/>
        <w:t>Website:</w:t>
      </w:r>
    </w:p>
    <w:p w:rsidR="00132EAD" w:rsidRDefault="00132EAD" w:rsidP="00437305">
      <w:pPr>
        <w:pStyle w:val="ListParagraph"/>
        <w:numPr>
          <w:ilvl w:val="0"/>
          <w:numId w:val="4"/>
        </w:numPr>
      </w:pPr>
      <w:r>
        <w:t>Website designed to client specification</w:t>
      </w:r>
    </w:p>
    <w:p w:rsidR="00132EAD" w:rsidRDefault="00132EAD" w:rsidP="00437305">
      <w:pPr>
        <w:pStyle w:val="ListParagraph"/>
        <w:numPr>
          <w:ilvl w:val="1"/>
          <w:numId w:val="4"/>
        </w:numPr>
      </w:pPr>
      <w:r>
        <w:t>Secure sign in for students and teachers</w:t>
      </w:r>
    </w:p>
    <w:p w:rsidR="00132EAD" w:rsidRDefault="00A75804" w:rsidP="00437305">
      <w:pPr>
        <w:pStyle w:val="ListParagraph"/>
        <w:numPr>
          <w:ilvl w:val="1"/>
          <w:numId w:val="4"/>
        </w:numPr>
      </w:pPr>
      <w:r>
        <w:t xml:space="preserve">Customizable </w:t>
      </w:r>
      <w:r w:rsidR="00132EAD">
        <w:t xml:space="preserve">GCSE </w:t>
      </w:r>
      <w:r>
        <w:t>quizzes for students</w:t>
      </w:r>
    </w:p>
    <w:p w:rsidR="00A75804" w:rsidRDefault="00CA29E5" w:rsidP="00437305">
      <w:pPr>
        <w:pStyle w:val="ListParagraph"/>
        <w:numPr>
          <w:ilvl w:val="1"/>
          <w:numId w:val="4"/>
        </w:numPr>
      </w:pPr>
      <w:r>
        <w:t>Statistical view of student scores for teachers</w:t>
      </w:r>
    </w:p>
    <w:p w:rsidR="001301BF" w:rsidRDefault="001301BF" w:rsidP="00437305">
      <w:pPr>
        <w:pStyle w:val="ListParagraph"/>
        <w:numPr>
          <w:ilvl w:val="1"/>
          <w:numId w:val="4"/>
        </w:numPr>
      </w:pPr>
      <w:r>
        <w:t>Question change fields for teachers enabling the quizzes to be updated</w:t>
      </w:r>
    </w:p>
    <w:p w:rsidR="00132EAD" w:rsidRDefault="00132EAD" w:rsidP="0010688A">
      <w:r>
        <w:t>Database:</w:t>
      </w:r>
    </w:p>
    <w:p w:rsidR="00CA29E5" w:rsidRDefault="00457859" w:rsidP="00437305">
      <w:pPr>
        <w:pStyle w:val="ListParagraph"/>
        <w:numPr>
          <w:ilvl w:val="0"/>
          <w:numId w:val="4"/>
        </w:numPr>
      </w:pPr>
      <w:r>
        <w:t>Database built to support website</w:t>
      </w:r>
    </w:p>
    <w:p w:rsidR="00457859" w:rsidRDefault="00457859" w:rsidP="00437305">
      <w:pPr>
        <w:pStyle w:val="ListParagraph"/>
        <w:numPr>
          <w:ilvl w:val="1"/>
          <w:numId w:val="4"/>
        </w:numPr>
      </w:pPr>
      <w:r>
        <w:t>Tables hold revenant information for students and teachers</w:t>
      </w:r>
    </w:p>
    <w:p w:rsidR="00457859" w:rsidRDefault="00457859" w:rsidP="00437305">
      <w:pPr>
        <w:pStyle w:val="ListParagraph"/>
        <w:numPr>
          <w:ilvl w:val="2"/>
          <w:numId w:val="4"/>
        </w:numPr>
      </w:pPr>
      <w:r>
        <w:t xml:space="preserve">Login credentials </w:t>
      </w:r>
    </w:p>
    <w:p w:rsidR="00457859" w:rsidRDefault="00457859" w:rsidP="00437305">
      <w:pPr>
        <w:pStyle w:val="ListParagraph"/>
        <w:numPr>
          <w:ilvl w:val="2"/>
          <w:numId w:val="4"/>
        </w:numPr>
      </w:pPr>
      <w:r>
        <w:t>Student scores</w:t>
      </w:r>
    </w:p>
    <w:p w:rsidR="001301BF" w:rsidRDefault="001301BF" w:rsidP="00437305">
      <w:pPr>
        <w:pStyle w:val="ListParagraph"/>
        <w:numPr>
          <w:ilvl w:val="1"/>
          <w:numId w:val="4"/>
        </w:numPr>
      </w:pPr>
      <w:r>
        <w:t>Designed to a professional standard</w:t>
      </w:r>
    </w:p>
    <w:p w:rsidR="001301BF" w:rsidRDefault="001301BF" w:rsidP="00437305">
      <w:pPr>
        <w:pStyle w:val="ListParagraph"/>
        <w:numPr>
          <w:ilvl w:val="2"/>
          <w:numId w:val="4"/>
        </w:numPr>
      </w:pPr>
      <w:r>
        <w:t>Normalization</w:t>
      </w:r>
    </w:p>
    <w:p w:rsidR="00457859" w:rsidRDefault="002B697E" w:rsidP="00437305">
      <w:pPr>
        <w:pStyle w:val="ListParagraph"/>
        <w:numPr>
          <w:ilvl w:val="2"/>
          <w:numId w:val="4"/>
        </w:numPr>
      </w:pPr>
      <w:r>
        <w:t>Security policies</w:t>
      </w:r>
    </w:p>
    <w:p w:rsidR="002B697E" w:rsidRDefault="002B697E" w:rsidP="00437305">
      <w:pPr>
        <w:pStyle w:val="ListParagraph"/>
        <w:numPr>
          <w:ilvl w:val="2"/>
          <w:numId w:val="4"/>
        </w:numPr>
      </w:pPr>
      <w:r>
        <w:t>Legal policies</w:t>
      </w:r>
    </w:p>
    <w:p w:rsidR="00457859" w:rsidRDefault="001301BF" w:rsidP="00437305">
      <w:pPr>
        <w:pStyle w:val="ListParagraph"/>
        <w:numPr>
          <w:ilvl w:val="1"/>
          <w:numId w:val="4"/>
        </w:numPr>
      </w:pPr>
      <w:r>
        <w:t>Data is secured using data encryption techniques</w:t>
      </w:r>
    </w:p>
    <w:p w:rsidR="002B697E" w:rsidRDefault="001301BF" w:rsidP="00437305">
      <w:pPr>
        <w:pStyle w:val="ListParagraph"/>
        <w:numPr>
          <w:ilvl w:val="1"/>
          <w:numId w:val="4"/>
        </w:numPr>
      </w:pPr>
      <w:r>
        <w:t>Student scores are only viewable by themselves or their teacher</w:t>
      </w:r>
    </w:p>
    <w:p w:rsidR="00457859" w:rsidRDefault="00414E93" w:rsidP="002B697E">
      <w:pPr>
        <w:pStyle w:val="ListParagraph"/>
        <w:ind w:left="1440"/>
      </w:pPr>
      <w:sdt>
        <w:sdtPr>
          <w:id w:val="738679295"/>
          <w:citation/>
        </w:sdtPr>
        <w:sdtEndPr/>
        <w:sdtContent>
          <w:r w:rsidR="002B697E">
            <w:fldChar w:fldCharType="begin"/>
          </w:r>
          <w:r w:rsidR="002B697E" w:rsidRPr="002B697E">
            <w:rPr>
              <w:lang w:val="en-GB"/>
            </w:rPr>
            <w:instrText xml:space="preserve"> CITATION Kri18 \l 2057 </w:instrText>
          </w:r>
          <w:r w:rsidR="002B697E">
            <w:fldChar w:fldCharType="separate"/>
          </w:r>
          <w:r w:rsidR="00740BE9" w:rsidRPr="00740BE9">
            <w:rPr>
              <w:noProof/>
              <w:lang w:val="en-GB"/>
            </w:rPr>
            <w:t>(Singitam)</w:t>
          </w:r>
          <w:r w:rsidR="002B697E">
            <w:fldChar w:fldCharType="end"/>
          </w:r>
        </w:sdtContent>
      </w:sdt>
    </w:p>
    <w:p w:rsidR="00EB330E" w:rsidRDefault="00EB330E" w:rsidP="00EB330E">
      <w:r>
        <w:t xml:space="preserve">The use case diagram shown within the appendices breaks down the fundamental uses of the website, showing the key requirements needed to ensure students can learn from the website whilst teachers have the capabilities to ensure the website can be continually used to revise and learn. </w:t>
      </w:r>
    </w:p>
    <w:p w:rsidR="00EB330E" w:rsidRDefault="00EB330E" w:rsidP="00EB330E">
      <w:pPr>
        <w:pStyle w:val="Heading3"/>
      </w:pPr>
      <w:bookmarkStart w:id="22" w:name="_Toc514072197"/>
      <w:r>
        <w:t>Research Requirements</w:t>
      </w:r>
      <w:bookmarkEnd w:id="22"/>
    </w:p>
    <w:p w:rsidR="00EB1555" w:rsidRDefault="001C2B7B" w:rsidP="0010688A">
      <w:r>
        <w:t xml:space="preserve">The project aimed at gaining considerable research on students, thus making it a requirement that </w:t>
      </w:r>
      <w:r w:rsidR="001301BF">
        <w:t>the project collected qualitative and quantitative on students using the revision too</w:t>
      </w:r>
      <w:r w:rsidR="00EB330E">
        <w:t>l to revise. The requirements capture used for our research were through two main mediums these being:</w:t>
      </w:r>
    </w:p>
    <w:p w:rsidR="00EB330E" w:rsidRDefault="00EB330E" w:rsidP="00437305">
      <w:pPr>
        <w:pStyle w:val="ListParagraph"/>
        <w:numPr>
          <w:ilvl w:val="0"/>
          <w:numId w:val="4"/>
        </w:numPr>
      </w:pPr>
      <w:r>
        <w:t>Student Surveys</w:t>
      </w:r>
    </w:p>
    <w:p w:rsidR="00EB330E" w:rsidRDefault="00EB330E" w:rsidP="00437305">
      <w:pPr>
        <w:pStyle w:val="ListParagraph"/>
        <w:numPr>
          <w:ilvl w:val="0"/>
          <w:numId w:val="4"/>
        </w:numPr>
      </w:pPr>
      <w:r>
        <w:t>Database information</w:t>
      </w:r>
    </w:p>
    <w:p w:rsidR="00561122" w:rsidRDefault="00561122" w:rsidP="00561122">
      <w:r>
        <w:t xml:space="preserve">Both types of information aided research purposed collecting and using information with the purpose to </w:t>
      </w:r>
      <w:r w:rsidR="00AF58A0">
        <w:t>present ideas against those researched previously to provide a better insight into the research question asked.</w:t>
      </w:r>
    </w:p>
    <w:p w:rsidR="00DE09D5" w:rsidRDefault="00DE09D5" w:rsidP="00DE09D5">
      <w:pPr>
        <w:pStyle w:val="Heading2"/>
      </w:pPr>
      <w:bookmarkStart w:id="23" w:name="_Toc514072198"/>
      <w:r>
        <w:t>Design Decisions</w:t>
      </w:r>
      <w:r w:rsidR="00865972">
        <w:t xml:space="preserve"> and </w:t>
      </w:r>
      <w:r w:rsidR="00865972" w:rsidRPr="001D47EA">
        <w:rPr>
          <w:noProof/>
        </w:rPr>
        <w:t>Impl</w:t>
      </w:r>
      <w:r w:rsidR="001D47EA">
        <w:rPr>
          <w:noProof/>
        </w:rPr>
        <w:t>E</w:t>
      </w:r>
      <w:r w:rsidR="00865972" w:rsidRPr="001D47EA">
        <w:rPr>
          <w:noProof/>
        </w:rPr>
        <w:t>mentation</w:t>
      </w:r>
      <w:bookmarkEnd w:id="23"/>
    </w:p>
    <w:p w:rsidR="00FB637F" w:rsidRDefault="00FB637F" w:rsidP="00FB637F">
      <w:r>
        <w:t xml:space="preserve">Having signed a project initiation form in coherence with our client the product was designed to follow the Bath College aesthetic with each of the elements for the application and website following their </w:t>
      </w:r>
      <w:r w:rsidRPr="001D47EA">
        <w:rPr>
          <w:noProof/>
        </w:rPr>
        <w:t>colo</w:t>
      </w:r>
      <w:r w:rsidR="001D47EA">
        <w:rPr>
          <w:noProof/>
        </w:rPr>
        <w:t>u</w:t>
      </w:r>
      <w:r w:rsidRPr="001D47EA">
        <w:rPr>
          <w:noProof/>
        </w:rPr>
        <w:t>r</w:t>
      </w:r>
      <w:r>
        <w:t xml:space="preserve"> scheme, font face and relating images. This ensures that the content built cannot be associated with any other educational establishment whilst following branding guidelines shown in their marketing policy.</w:t>
      </w:r>
    </w:p>
    <w:p w:rsidR="00F279C0" w:rsidRDefault="002E59EF" w:rsidP="00FB637F">
      <w:r>
        <w:lastRenderedPageBreak/>
        <w:t xml:space="preserve">Different design decisions were made based on the type of solution, as this was changed </w:t>
      </w:r>
      <w:r w:rsidR="00FF0952">
        <w:t>during the project the solutions were looked at in terms of feasibility and design choices.</w:t>
      </w:r>
      <w:r w:rsidR="00E21DC5">
        <w:t xml:space="preserve"> Some design decisions were made during the initial design phase, others were implemented whilst creating the project following the agile project methodology.</w:t>
      </w:r>
      <w:sdt>
        <w:sdtPr>
          <w:id w:val="1172919021"/>
          <w:citation/>
        </w:sdtPr>
        <w:sdtEndPr/>
        <w:sdtContent>
          <w:r w:rsidR="00F279C0">
            <w:fldChar w:fldCharType="begin"/>
          </w:r>
          <w:r w:rsidR="00F279C0">
            <w:rPr>
              <w:lang w:val="en-GB"/>
            </w:rPr>
            <w:instrText xml:space="preserve"> CITATION Tho10 \l 2057 </w:instrText>
          </w:r>
          <w:r w:rsidR="00F279C0">
            <w:fldChar w:fldCharType="separate"/>
          </w:r>
          <w:r w:rsidR="00740BE9">
            <w:rPr>
              <w:noProof/>
              <w:lang w:val="en-GB"/>
            </w:rPr>
            <w:t xml:space="preserve"> </w:t>
          </w:r>
          <w:r w:rsidR="00740BE9" w:rsidRPr="00740BE9">
            <w:rPr>
              <w:noProof/>
              <w:lang w:val="en-GB"/>
            </w:rPr>
            <w:t>(Thomas Stober, 2010)</w:t>
          </w:r>
          <w:r w:rsidR="00F279C0">
            <w:fldChar w:fldCharType="end"/>
          </w:r>
        </w:sdtContent>
      </w:sdt>
    </w:p>
    <w:p w:rsidR="00F279C0" w:rsidRDefault="00F279C0" w:rsidP="00F279C0">
      <w:pPr>
        <w:pStyle w:val="Heading3"/>
      </w:pPr>
      <w:bookmarkStart w:id="24" w:name="_Toc514072199"/>
      <w:r>
        <w:rPr>
          <w:noProof/>
          <w:lang w:val="en-GB" w:eastAsia="en-GB"/>
        </w:rPr>
        <w:drawing>
          <wp:anchor distT="0" distB="0" distL="114300" distR="114300" simplePos="0" relativeHeight="251662336" behindDoc="0" locked="0" layoutInCell="1" allowOverlap="1">
            <wp:simplePos x="0" y="0"/>
            <wp:positionH relativeFrom="column">
              <wp:posOffset>0</wp:posOffset>
            </wp:positionH>
            <wp:positionV relativeFrom="paragraph">
              <wp:posOffset>-1270</wp:posOffset>
            </wp:positionV>
            <wp:extent cx="1938065" cy="316230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38065" cy="3162300"/>
                    </a:xfrm>
                    <a:prstGeom prst="rect">
                      <a:avLst/>
                    </a:prstGeom>
                  </pic:spPr>
                </pic:pic>
              </a:graphicData>
            </a:graphic>
          </wp:anchor>
        </w:drawing>
      </w:r>
      <w:r>
        <w:t>Initial application design</w:t>
      </w:r>
      <w:bookmarkEnd w:id="24"/>
    </w:p>
    <w:p w:rsidR="00875F53" w:rsidRDefault="00D814D7" w:rsidP="00D814D7">
      <w:r>
        <w:t>The initial application design was aimed at providing an interactive</w:t>
      </w:r>
      <w:r w:rsidR="005C5842">
        <w:t xml:space="preserve"> experience with all revision content within the selected topic being available, following the Bath College colour scheme and </w:t>
      </w:r>
      <w:r w:rsidR="002F6DB2">
        <w:t>brand guidelines policy.</w:t>
      </w:r>
      <w:r w:rsidR="00875F53">
        <w:t xml:space="preserve"> They also show how we wanted </w:t>
      </w:r>
      <w:r w:rsidR="001D47EA">
        <w:rPr>
          <w:noProof/>
        </w:rPr>
        <w:t>to learn</w:t>
      </w:r>
      <w:r w:rsidR="00875F53">
        <w:t xml:space="preserve"> to be implemented into a fun activity for the user following </w:t>
      </w:r>
      <w:r w:rsidR="00875F53" w:rsidRPr="001D47EA">
        <w:rPr>
          <w:noProof/>
        </w:rPr>
        <w:t>straightforward</w:t>
      </w:r>
      <w:r w:rsidR="00875F53">
        <w:t xml:space="preserve"> video guides and question examples existing on other websites such as YouTube to show guides for the students to increase learning outcomes. </w:t>
      </w:r>
      <w:sdt>
        <w:sdtPr>
          <w:id w:val="1687255479"/>
          <w:citation/>
        </w:sdtPr>
        <w:sdtEndPr/>
        <w:sdtContent>
          <w:r w:rsidR="00875F53">
            <w:fldChar w:fldCharType="begin"/>
          </w:r>
          <w:r w:rsidR="00875F53">
            <w:rPr>
              <w:lang w:val="en-GB"/>
            </w:rPr>
            <w:instrText xml:space="preserve"> CITATION Hok09 \l 2057 </w:instrText>
          </w:r>
          <w:r w:rsidR="00875F53">
            <w:fldChar w:fldCharType="separate"/>
          </w:r>
          <w:r w:rsidR="00740BE9" w:rsidRPr="00740BE9">
            <w:rPr>
              <w:noProof/>
              <w:lang w:val="en-GB"/>
            </w:rPr>
            <w:t>(Hokyoung Ryu, 2009)</w:t>
          </w:r>
          <w:r w:rsidR="00875F53">
            <w:fldChar w:fldCharType="end"/>
          </w:r>
        </w:sdtContent>
      </w:sdt>
      <w:r w:rsidR="00875F53" w:rsidRPr="00875F53">
        <w:t xml:space="preserve"> </w:t>
      </w:r>
      <w:sdt>
        <w:sdtPr>
          <w:id w:val="772521289"/>
          <w:citation/>
        </w:sdtPr>
        <w:sdtEndPr/>
        <w:sdtContent>
          <w:r w:rsidR="00875F53">
            <w:fldChar w:fldCharType="begin"/>
          </w:r>
          <w:r w:rsidR="00875F53">
            <w:rPr>
              <w:lang w:val="en-GB"/>
            </w:rPr>
            <w:instrText xml:space="preserve"> CITATION Bat15 \l 2057 </w:instrText>
          </w:r>
          <w:r w:rsidR="00875F53">
            <w:fldChar w:fldCharType="separate"/>
          </w:r>
          <w:r w:rsidR="00740BE9" w:rsidRPr="00740BE9">
            <w:rPr>
              <w:noProof/>
              <w:lang w:val="en-GB"/>
            </w:rPr>
            <w:t>(Bath College, 2015)</w:t>
          </w:r>
          <w:r w:rsidR="00875F53">
            <w:fldChar w:fldCharType="end"/>
          </w:r>
        </w:sdtContent>
      </w:sdt>
    </w:p>
    <w:p w:rsidR="006328DE" w:rsidRDefault="006328DE" w:rsidP="00D814D7">
      <w:r>
        <w:t>As shown in the flow chart below the application was designed to have three key pages.</w:t>
      </w:r>
    </w:p>
    <w:p w:rsidR="006328DE" w:rsidRDefault="006328DE" w:rsidP="00D814D7">
      <w:r>
        <w:t>The first being the revision page as shown on the phones screen</w:t>
      </w:r>
      <w:r w:rsidR="0099698E">
        <w:t>, designed to show a video demonstration of the question alongside an example question with steps on how to solve the problem.</w:t>
      </w:r>
    </w:p>
    <w:p w:rsidR="00CD3DD7" w:rsidRDefault="00CD3DD7" w:rsidP="00D814D7">
      <w:r>
        <w:t xml:space="preserve">The second being the quiz pages shown dynamically based on array question content and current topic, with between 5-10 questions for students to revise from. </w:t>
      </w:r>
    </w:p>
    <w:p w:rsidR="00CD3DD7" w:rsidRDefault="00CD3DD7" w:rsidP="00D814D7">
      <w:r>
        <w:t xml:space="preserve">The final page was the results page showing the questions attempted with each of the correct answers </w:t>
      </w:r>
      <w:r w:rsidR="00825B39">
        <w:t>to the questions and a grade based on how well you performed.</w:t>
      </w:r>
    </w:p>
    <w:p w:rsidR="005C5842" w:rsidRDefault="006328DE" w:rsidP="00D814D7">
      <w:r>
        <w:rPr>
          <w:noProof/>
          <w:lang w:val="en-GB" w:eastAsia="en-GB"/>
        </w:rPr>
        <w:drawing>
          <wp:inline distT="0" distB="0" distL="0" distR="0" wp14:anchorId="7D720377" wp14:editId="47DAC352">
            <wp:extent cx="3969078" cy="2295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3851" cy="2309853"/>
                    </a:xfrm>
                    <a:prstGeom prst="rect">
                      <a:avLst/>
                    </a:prstGeom>
                  </pic:spPr>
                </pic:pic>
              </a:graphicData>
            </a:graphic>
          </wp:inline>
        </w:drawing>
      </w:r>
    </w:p>
    <w:p w:rsidR="00F279C0" w:rsidRDefault="00825B39" w:rsidP="00FB637F">
      <w:r>
        <w:t>Many of the design decisions also came with additional issues one</w:t>
      </w:r>
      <w:r w:rsidR="00404810">
        <w:t xml:space="preserve"> of the main being the content this being because </w:t>
      </w:r>
      <w:r w:rsidR="005C5842">
        <w:t xml:space="preserve">various legalities </w:t>
      </w:r>
      <w:r w:rsidR="00404810">
        <w:t>meant we couldn’</w:t>
      </w:r>
      <w:r w:rsidR="00092708">
        <w:t xml:space="preserve">t use outsourced content </w:t>
      </w:r>
      <w:r w:rsidR="00404810">
        <w:t xml:space="preserve">such as </w:t>
      </w:r>
      <w:r w:rsidR="005C5842">
        <w:t>videos</w:t>
      </w:r>
      <w:r w:rsidR="00404810">
        <w:t xml:space="preserve">, images and questions from other sites. </w:t>
      </w:r>
      <w:r w:rsidR="00E81D4A">
        <w:t>Only</w:t>
      </w:r>
      <w:r w:rsidR="005C5842">
        <w:t xml:space="preserve"> permitted </w:t>
      </w:r>
      <w:r w:rsidR="00E81D4A">
        <w:t xml:space="preserve">content could be used of which is </w:t>
      </w:r>
      <w:r w:rsidR="00E81D4A">
        <w:lastRenderedPageBreak/>
        <w:t>owned by Bath College</w:t>
      </w:r>
      <w:r w:rsidR="005C5842">
        <w:t xml:space="preserve">. And with no specific video or educational content for these topics </w:t>
      </w:r>
      <w:r w:rsidR="00E81D4A">
        <w:t xml:space="preserve">already owned by the college </w:t>
      </w:r>
      <w:r w:rsidR="005C5842">
        <w:t xml:space="preserve">outside of their online E-learning platform the application had to be designed </w:t>
      </w:r>
      <w:r w:rsidR="00E81D4A">
        <w:t>with questions created by ourselves.</w:t>
      </w:r>
    </w:p>
    <w:p w:rsidR="00F279C0" w:rsidRDefault="00F279C0" w:rsidP="00FB637F">
      <w:r>
        <w:rPr>
          <w:noProof/>
          <w:lang w:val="en-GB" w:eastAsia="en-GB"/>
        </w:rPr>
        <w:drawing>
          <wp:inline distT="0" distB="0" distL="0" distR="0" wp14:anchorId="39DC22F0" wp14:editId="4D3517FF">
            <wp:extent cx="2486051" cy="41243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9430" cy="4129931"/>
                    </a:xfrm>
                    <a:prstGeom prst="rect">
                      <a:avLst/>
                    </a:prstGeom>
                  </pic:spPr>
                </pic:pic>
              </a:graphicData>
            </a:graphic>
          </wp:inline>
        </w:drawing>
      </w:r>
      <w:r w:rsidR="00092708">
        <w:rPr>
          <w:noProof/>
          <w:lang w:val="en-GB" w:eastAsia="en-GB"/>
        </w:rPr>
        <w:drawing>
          <wp:inline distT="0" distB="0" distL="0" distR="0" wp14:anchorId="3F971E8F" wp14:editId="5C9095B4">
            <wp:extent cx="2438400" cy="411235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6187" cy="4125492"/>
                    </a:xfrm>
                    <a:prstGeom prst="rect">
                      <a:avLst/>
                    </a:prstGeom>
                  </pic:spPr>
                </pic:pic>
              </a:graphicData>
            </a:graphic>
          </wp:inline>
        </w:drawing>
      </w:r>
    </w:p>
    <w:p w:rsidR="001A25EC" w:rsidRDefault="00F279C0" w:rsidP="002931E3">
      <w:pPr>
        <w:pStyle w:val="Heading3"/>
      </w:pPr>
      <w:bookmarkStart w:id="25" w:name="_Toc514072200"/>
      <w:r>
        <w:t>Website Design</w:t>
      </w:r>
      <w:bookmarkEnd w:id="25"/>
    </w:p>
    <w:p w:rsidR="00D1686F" w:rsidRPr="00D1686F" w:rsidRDefault="00D1686F" w:rsidP="00D1686F">
      <w:r>
        <w:t xml:space="preserve">Initial web designs were designed around the purpose of solely viewing and editing questions however after the application was dropped in favor of a </w:t>
      </w:r>
      <w:r w:rsidRPr="001D47EA">
        <w:rPr>
          <w:noProof/>
        </w:rPr>
        <w:t>web</w:t>
      </w:r>
      <w:r w:rsidR="001D47EA">
        <w:rPr>
          <w:noProof/>
        </w:rPr>
        <w:t>-</w:t>
      </w:r>
      <w:r w:rsidRPr="001D47EA">
        <w:rPr>
          <w:noProof/>
        </w:rPr>
        <w:t>based</w:t>
      </w:r>
      <w:r>
        <w:t xml:space="preserve"> solution designs were changed to suit the new pages needed to support the project. </w:t>
      </w:r>
    </w:p>
    <w:p w:rsidR="002931E3" w:rsidRDefault="002931E3" w:rsidP="00D94FD6">
      <w:r>
        <w:rPr>
          <w:noProof/>
          <w:lang w:val="en-GB" w:eastAsia="en-GB"/>
        </w:rPr>
        <w:lastRenderedPageBreak/>
        <w:drawing>
          <wp:inline distT="0" distB="0" distL="0" distR="0" wp14:anchorId="06FE22F0" wp14:editId="2681772B">
            <wp:extent cx="2498451" cy="2774102"/>
            <wp:effectExtent l="0" t="4445"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2512017" cy="2789165"/>
                    </a:xfrm>
                    <a:prstGeom prst="rect">
                      <a:avLst/>
                    </a:prstGeom>
                  </pic:spPr>
                </pic:pic>
              </a:graphicData>
            </a:graphic>
          </wp:inline>
        </w:drawing>
      </w:r>
    </w:p>
    <w:p w:rsidR="002931E3" w:rsidRDefault="002931E3" w:rsidP="00D94FD6">
      <w:r>
        <w:rPr>
          <w:noProof/>
          <w:lang w:val="en-GB" w:eastAsia="en-GB"/>
        </w:rPr>
        <w:drawing>
          <wp:inline distT="0" distB="0" distL="0" distR="0" wp14:anchorId="62B5A9D2" wp14:editId="45818A5B">
            <wp:extent cx="2091018" cy="2962275"/>
            <wp:effectExtent l="2222" t="0" r="7303" b="7302"/>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2096974" cy="2970712"/>
                    </a:xfrm>
                    <a:prstGeom prst="rect">
                      <a:avLst/>
                    </a:prstGeom>
                  </pic:spPr>
                </pic:pic>
              </a:graphicData>
            </a:graphic>
          </wp:inline>
        </w:drawing>
      </w:r>
    </w:p>
    <w:p w:rsidR="002931E3" w:rsidRDefault="002931E3" w:rsidP="00D94FD6">
      <w:r>
        <w:rPr>
          <w:noProof/>
          <w:lang w:val="en-GB" w:eastAsia="en-GB"/>
        </w:rPr>
        <w:drawing>
          <wp:inline distT="0" distB="0" distL="0" distR="0" wp14:anchorId="39331312" wp14:editId="74C876BD">
            <wp:extent cx="2246099" cy="3262315"/>
            <wp:effectExtent l="6350" t="0" r="825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2255934" cy="3276600"/>
                    </a:xfrm>
                    <a:prstGeom prst="rect">
                      <a:avLst/>
                    </a:prstGeom>
                  </pic:spPr>
                </pic:pic>
              </a:graphicData>
            </a:graphic>
          </wp:inline>
        </w:drawing>
      </w:r>
    </w:p>
    <w:p w:rsidR="002931E3" w:rsidRDefault="002931E3" w:rsidP="00D94FD6">
      <w:r>
        <w:rPr>
          <w:noProof/>
          <w:lang w:val="en-GB" w:eastAsia="en-GB"/>
        </w:rPr>
        <w:lastRenderedPageBreak/>
        <w:drawing>
          <wp:inline distT="0" distB="0" distL="0" distR="0" wp14:anchorId="6C9A8C15" wp14:editId="0B6B17D3">
            <wp:extent cx="2496073" cy="3609975"/>
            <wp:effectExtent l="0" t="4763"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2501016" cy="3617124"/>
                    </a:xfrm>
                    <a:prstGeom prst="rect">
                      <a:avLst/>
                    </a:prstGeom>
                  </pic:spPr>
                </pic:pic>
              </a:graphicData>
            </a:graphic>
          </wp:inline>
        </w:drawing>
      </w:r>
    </w:p>
    <w:p w:rsidR="002931E3" w:rsidRDefault="002931E3" w:rsidP="00D94FD6">
      <w:r>
        <w:rPr>
          <w:noProof/>
          <w:lang w:val="en-GB" w:eastAsia="en-GB"/>
        </w:rPr>
        <w:drawing>
          <wp:inline distT="0" distB="0" distL="0" distR="0" wp14:anchorId="32B7C754" wp14:editId="32F20673">
            <wp:extent cx="2270136" cy="3171825"/>
            <wp:effectExtent l="635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16200000">
                      <a:off x="0" y="0"/>
                      <a:ext cx="2273390" cy="3176371"/>
                    </a:xfrm>
                    <a:prstGeom prst="rect">
                      <a:avLst/>
                    </a:prstGeom>
                  </pic:spPr>
                </pic:pic>
              </a:graphicData>
            </a:graphic>
          </wp:inline>
        </w:drawing>
      </w:r>
    </w:p>
    <w:p w:rsidR="002931E3" w:rsidRDefault="002931E3" w:rsidP="00D94FD6">
      <w:r>
        <w:rPr>
          <w:noProof/>
          <w:lang w:val="en-GB" w:eastAsia="en-GB"/>
        </w:rPr>
        <w:drawing>
          <wp:inline distT="0" distB="0" distL="0" distR="0" wp14:anchorId="5384BF37" wp14:editId="2965717D">
            <wp:extent cx="2114550" cy="3524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16200000">
                      <a:off x="0" y="0"/>
                      <a:ext cx="2114550" cy="3524250"/>
                    </a:xfrm>
                    <a:prstGeom prst="rect">
                      <a:avLst/>
                    </a:prstGeom>
                  </pic:spPr>
                </pic:pic>
              </a:graphicData>
            </a:graphic>
          </wp:inline>
        </w:drawing>
      </w:r>
    </w:p>
    <w:p w:rsidR="002931E3" w:rsidRDefault="002931E3" w:rsidP="00D94FD6">
      <w:r>
        <w:rPr>
          <w:noProof/>
          <w:lang w:val="en-GB" w:eastAsia="en-GB"/>
        </w:rPr>
        <w:lastRenderedPageBreak/>
        <w:drawing>
          <wp:inline distT="0" distB="0" distL="0" distR="0" wp14:anchorId="169F0CD8" wp14:editId="4E9EC567">
            <wp:extent cx="1961033" cy="3219450"/>
            <wp:effectExtent l="0" t="635"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rot="16200000">
                      <a:off x="0" y="0"/>
                      <a:ext cx="1965559" cy="3226881"/>
                    </a:xfrm>
                    <a:prstGeom prst="rect">
                      <a:avLst/>
                    </a:prstGeom>
                  </pic:spPr>
                </pic:pic>
              </a:graphicData>
            </a:graphic>
          </wp:inline>
        </w:drawing>
      </w:r>
    </w:p>
    <w:p w:rsidR="002931E3" w:rsidRDefault="002931E3" w:rsidP="00D94FD6">
      <w:r>
        <w:rPr>
          <w:noProof/>
          <w:lang w:val="en-GB" w:eastAsia="en-GB"/>
        </w:rPr>
        <w:drawing>
          <wp:inline distT="0" distB="0" distL="0" distR="0" wp14:anchorId="06B0549C" wp14:editId="534A956B">
            <wp:extent cx="2132916" cy="3543300"/>
            <wp:effectExtent l="0" t="635"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16200000">
                      <a:off x="0" y="0"/>
                      <a:ext cx="2138653" cy="3552830"/>
                    </a:xfrm>
                    <a:prstGeom prst="rect">
                      <a:avLst/>
                    </a:prstGeom>
                  </pic:spPr>
                </pic:pic>
              </a:graphicData>
            </a:graphic>
          </wp:inline>
        </w:drawing>
      </w:r>
    </w:p>
    <w:p w:rsidR="002931E3" w:rsidRDefault="002931E3" w:rsidP="00D94FD6">
      <w:r>
        <w:rPr>
          <w:noProof/>
          <w:lang w:val="en-GB" w:eastAsia="en-GB"/>
        </w:rPr>
        <w:drawing>
          <wp:inline distT="0" distB="0" distL="0" distR="0" wp14:anchorId="308A00EC" wp14:editId="27798329">
            <wp:extent cx="1972864" cy="3838575"/>
            <wp:effectExtent l="317"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16200000">
                      <a:off x="0" y="0"/>
                      <a:ext cx="1978607" cy="3849748"/>
                    </a:xfrm>
                    <a:prstGeom prst="rect">
                      <a:avLst/>
                    </a:prstGeom>
                  </pic:spPr>
                </pic:pic>
              </a:graphicData>
            </a:graphic>
          </wp:inline>
        </w:drawing>
      </w:r>
    </w:p>
    <w:p w:rsidR="002931E3" w:rsidRDefault="002931E3">
      <w:r>
        <w:br w:type="page"/>
      </w:r>
    </w:p>
    <w:p w:rsidR="002931E3" w:rsidRDefault="002931E3" w:rsidP="00D94FD6">
      <w:r>
        <w:rPr>
          <w:noProof/>
          <w:lang w:val="en-GB" w:eastAsia="en-GB"/>
        </w:rPr>
        <w:lastRenderedPageBreak/>
        <w:drawing>
          <wp:inline distT="0" distB="0" distL="0" distR="0" wp14:anchorId="27FD9CB2" wp14:editId="54C9B950">
            <wp:extent cx="2341029" cy="3862387"/>
            <wp:effectExtent l="127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16200000">
                      <a:off x="0" y="0"/>
                      <a:ext cx="2345226" cy="3869311"/>
                    </a:xfrm>
                    <a:prstGeom prst="rect">
                      <a:avLst/>
                    </a:prstGeom>
                  </pic:spPr>
                </pic:pic>
              </a:graphicData>
            </a:graphic>
          </wp:inline>
        </w:drawing>
      </w:r>
    </w:p>
    <w:p w:rsidR="00793905" w:rsidRDefault="00793905" w:rsidP="00793905">
      <w:pPr>
        <w:pStyle w:val="Heading3"/>
      </w:pPr>
      <w:bookmarkStart w:id="26" w:name="_Toc514072201"/>
      <w:r>
        <w:t>Database Design</w:t>
      </w:r>
      <w:bookmarkEnd w:id="26"/>
    </w:p>
    <w:p w:rsidR="00655096" w:rsidRDefault="004379F1" w:rsidP="00655096">
      <w:r>
        <w:t>Initial d</w:t>
      </w:r>
      <w:r w:rsidR="00655096">
        <w:t>atabase design</w:t>
      </w:r>
      <w:r>
        <w:t xml:space="preserve"> was based around using the MySQLite database software creating a database locally on </w:t>
      </w:r>
      <w:r w:rsidRPr="001D47EA">
        <w:rPr>
          <w:noProof/>
        </w:rPr>
        <w:t>each device</w:t>
      </w:r>
      <w:r w:rsidR="001D47EA">
        <w:rPr>
          <w:noProof/>
        </w:rPr>
        <w:t>'</w:t>
      </w:r>
      <w:r w:rsidRPr="001D47EA">
        <w:rPr>
          <w:noProof/>
        </w:rPr>
        <w:t>s memory</w:t>
      </w:r>
      <w:r>
        <w:t xml:space="preserve"> to store application information like student scores. Upon receiving a web server with PhpMyAdmin and a MySQL database we created four basic tables.</w:t>
      </w:r>
    </w:p>
    <w:p w:rsidR="004379F1" w:rsidRDefault="004379F1" w:rsidP="004379F1">
      <w:r>
        <w:t>Users: Holds the user login information providing information used to store current session to authenticate logins.</w:t>
      </w:r>
    </w:p>
    <w:p w:rsidR="00EC53EF" w:rsidRDefault="00EC53EF" w:rsidP="004379F1">
      <w:r>
        <w:t>Questions: Holds the questions used to populate the quizzes shown on the website.</w:t>
      </w:r>
    </w:p>
    <w:p w:rsidR="00EC53EF" w:rsidRDefault="00EC53EF" w:rsidP="004379F1">
      <w:r>
        <w:t xml:space="preserve">Answers: Holds the answers </w:t>
      </w:r>
      <w:r w:rsidR="001D47EA">
        <w:rPr>
          <w:noProof/>
        </w:rPr>
        <w:t>to</w:t>
      </w:r>
      <w:r>
        <w:t xml:space="preserve"> the questions alongside the question ID they are related to.</w:t>
      </w:r>
    </w:p>
    <w:p w:rsidR="004379F1" w:rsidRDefault="00EC53EF" w:rsidP="004379F1">
      <w:r>
        <w:t>Us</w:t>
      </w:r>
      <w:r w:rsidR="00AE7FB6">
        <w:t xml:space="preserve">er Scores: Holds the scores for </w:t>
      </w:r>
      <w:r w:rsidR="001F16BE">
        <w:t>tests along with User ID associated with them.</w:t>
      </w:r>
    </w:p>
    <w:p w:rsidR="00AE7FB6" w:rsidRDefault="00AE7FB6" w:rsidP="004379F1">
      <w:r>
        <w:t xml:space="preserve">Final database design </w:t>
      </w:r>
      <w:r w:rsidR="00020832">
        <w:t xml:space="preserve">includes additional tables which hold question and answers for the English </w:t>
      </w:r>
      <w:r w:rsidR="005F5847">
        <w:t xml:space="preserve">quiz as well as additional fields such as </w:t>
      </w:r>
      <w:r w:rsidR="005F5847" w:rsidRPr="001D47EA">
        <w:rPr>
          <w:noProof/>
        </w:rPr>
        <w:t>totalques</w:t>
      </w:r>
      <w:r w:rsidR="005F5847">
        <w:t xml:space="preserve"> designed to hold the total number of overall questions attempted and profile pic designed to hold a custom user profile picture for use on their profile page showing their scores for quizzes.</w:t>
      </w:r>
    </w:p>
    <w:p w:rsidR="004379F1" w:rsidRDefault="004379F1" w:rsidP="00655096">
      <w:r>
        <w:rPr>
          <w:noProof/>
          <w:lang w:val="en-GB" w:eastAsia="en-GB"/>
        </w:rPr>
        <w:drawing>
          <wp:inline distT="0" distB="0" distL="0" distR="0" wp14:anchorId="138D4006" wp14:editId="5943CD8D">
            <wp:extent cx="137160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71600" cy="1219200"/>
                    </a:xfrm>
                    <a:prstGeom prst="rect">
                      <a:avLst/>
                    </a:prstGeom>
                  </pic:spPr>
                </pic:pic>
              </a:graphicData>
            </a:graphic>
          </wp:inline>
        </w:drawing>
      </w:r>
    </w:p>
    <w:p w:rsidR="005F5847" w:rsidRDefault="005F5847" w:rsidP="00655096">
      <w:r>
        <w:t>Questions table</w:t>
      </w:r>
    </w:p>
    <w:p w:rsidR="005F5847" w:rsidRDefault="005F5847" w:rsidP="00655096">
      <w:r>
        <w:rPr>
          <w:noProof/>
          <w:lang w:val="en-GB" w:eastAsia="en-GB"/>
        </w:rPr>
        <w:lastRenderedPageBreak/>
        <w:drawing>
          <wp:inline distT="0" distB="0" distL="0" distR="0" wp14:anchorId="07B00BD5" wp14:editId="46D4386C">
            <wp:extent cx="5800725" cy="981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00725" cy="981075"/>
                    </a:xfrm>
                    <a:prstGeom prst="rect">
                      <a:avLst/>
                    </a:prstGeom>
                  </pic:spPr>
                </pic:pic>
              </a:graphicData>
            </a:graphic>
          </wp:inline>
        </w:drawing>
      </w:r>
    </w:p>
    <w:p w:rsidR="005F5847" w:rsidRPr="00655096" w:rsidRDefault="005F5847" w:rsidP="00655096">
      <w:r>
        <w:t>Answers Table</w:t>
      </w:r>
    </w:p>
    <w:p w:rsidR="00793905" w:rsidRDefault="005F5847" w:rsidP="00793905">
      <w:r>
        <w:rPr>
          <w:noProof/>
          <w:lang w:val="en-GB" w:eastAsia="en-GB"/>
        </w:rPr>
        <w:drawing>
          <wp:inline distT="0" distB="0" distL="0" distR="0" wp14:anchorId="55F60860" wp14:editId="7D596D81">
            <wp:extent cx="5762625" cy="8953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2625" cy="895350"/>
                    </a:xfrm>
                    <a:prstGeom prst="rect">
                      <a:avLst/>
                    </a:prstGeom>
                  </pic:spPr>
                </pic:pic>
              </a:graphicData>
            </a:graphic>
          </wp:inline>
        </w:drawing>
      </w:r>
    </w:p>
    <w:p w:rsidR="005F5847" w:rsidRDefault="005F5847" w:rsidP="00793905">
      <w:r>
        <w:t>Users table</w:t>
      </w:r>
    </w:p>
    <w:p w:rsidR="005F5847" w:rsidRDefault="005F5847" w:rsidP="00793905">
      <w:r>
        <w:rPr>
          <w:noProof/>
          <w:lang w:val="en-GB" w:eastAsia="en-GB"/>
        </w:rPr>
        <w:drawing>
          <wp:inline distT="0" distB="0" distL="0" distR="0" wp14:anchorId="3305F9CD" wp14:editId="066B1196">
            <wp:extent cx="5943600" cy="29070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07030"/>
                    </a:xfrm>
                    <a:prstGeom prst="rect">
                      <a:avLst/>
                    </a:prstGeom>
                  </pic:spPr>
                </pic:pic>
              </a:graphicData>
            </a:graphic>
          </wp:inline>
        </w:drawing>
      </w:r>
    </w:p>
    <w:p w:rsidR="00697885" w:rsidRDefault="00697885" w:rsidP="00793905">
      <w:r>
        <w:t>User scores table</w:t>
      </w:r>
    </w:p>
    <w:p w:rsidR="00697885" w:rsidRDefault="00697885" w:rsidP="00793905">
      <w:r>
        <w:rPr>
          <w:noProof/>
          <w:lang w:val="en-GB" w:eastAsia="en-GB"/>
        </w:rPr>
        <w:drawing>
          <wp:inline distT="0" distB="0" distL="0" distR="0" wp14:anchorId="285E8C79" wp14:editId="6223EF07">
            <wp:extent cx="5943600" cy="15608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60830"/>
                    </a:xfrm>
                    <a:prstGeom prst="rect">
                      <a:avLst/>
                    </a:prstGeom>
                  </pic:spPr>
                </pic:pic>
              </a:graphicData>
            </a:graphic>
          </wp:inline>
        </w:drawing>
      </w:r>
    </w:p>
    <w:p w:rsidR="00697885" w:rsidRDefault="00697885" w:rsidP="00793905">
      <w:r>
        <w:t>English answer table</w:t>
      </w:r>
    </w:p>
    <w:p w:rsidR="005F5847" w:rsidRDefault="005F5847" w:rsidP="00793905">
      <w:r>
        <w:rPr>
          <w:noProof/>
          <w:lang w:val="en-GB" w:eastAsia="en-GB"/>
        </w:rPr>
        <w:lastRenderedPageBreak/>
        <w:drawing>
          <wp:inline distT="0" distB="0" distL="0" distR="0" wp14:anchorId="1BC263BE" wp14:editId="23F34FF1">
            <wp:extent cx="5943600" cy="8528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52805"/>
                    </a:xfrm>
                    <a:prstGeom prst="rect">
                      <a:avLst/>
                    </a:prstGeom>
                  </pic:spPr>
                </pic:pic>
              </a:graphicData>
            </a:graphic>
          </wp:inline>
        </w:drawing>
      </w:r>
    </w:p>
    <w:p w:rsidR="00697885" w:rsidRDefault="00697885" w:rsidP="00793905">
      <w:r>
        <w:t>English questions table</w:t>
      </w:r>
    </w:p>
    <w:p w:rsidR="00697885" w:rsidRDefault="00697885" w:rsidP="00793905">
      <w:r>
        <w:rPr>
          <w:noProof/>
          <w:lang w:val="en-GB" w:eastAsia="en-GB"/>
        </w:rPr>
        <w:drawing>
          <wp:inline distT="0" distB="0" distL="0" distR="0" wp14:anchorId="5369447C" wp14:editId="121A7388">
            <wp:extent cx="5943600" cy="904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904875"/>
                    </a:xfrm>
                    <a:prstGeom prst="rect">
                      <a:avLst/>
                    </a:prstGeom>
                  </pic:spPr>
                </pic:pic>
              </a:graphicData>
            </a:graphic>
          </wp:inline>
        </w:drawing>
      </w:r>
    </w:p>
    <w:p w:rsidR="00793905" w:rsidRDefault="00793905" w:rsidP="00793905">
      <w:pPr>
        <w:pStyle w:val="Heading3"/>
      </w:pPr>
      <w:bookmarkStart w:id="27" w:name="_Toc514072202"/>
      <w:r>
        <w:t>Final Website Design (Desktop and mobile)</w:t>
      </w:r>
      <w:bookmarkEnd w:id="27"/>
    </w:p>
    <w:p w:rsidR="00655096" w:rsidRDefault="00655096" w:rsidP="00655096">
      <w:r>
        <w:t xml:space="preserve">Upon saving the website to your mobile devices home screen the Bath College icon will be displayed for the app image, this was implemented </w:t>
      </w:r>
      <w:r w:rsidR="00902AF0">
        <w:t>to ensure students recognized the application making its appearance on their phone more welcoming than a website overview image.</w:t>
      </w:r>
    </w:p>
    <w:p w:rsidR="0010241F" w:rsidRDefault="0010241F" w:rsidP="00655096">
      <w:r>
        <w:t xml:space="preserve">The websites navigation bar also is displayed in a </w:t>
      </w:r>
      <w:r w:rsidR="008A5EA8">
        <w:t>drop-down</w:t>
      </w:r>
      <w:r>
        <w:t xml:space="preserve"> menu so that all pages can be displayed more effectively on different devices.</w:t>
      </w:r>
    </w:p>
    <w:p w:rsidR="001C16EC" w:rsidRPr="00655096" w:rsidRDefault="001C16EC" w:rsidP="00655096">
      <w:r>
        <w:t xml:space="preserve">Each page as shown below changes size to dynamically fit the device the website is being displayed on, this was a </w:t>
      </w:r>
      <w:r w:rsidR="00DE72A9">
        <w:t>key</w:t>
      </w:r>
      <w:r>
        <w:t xml:space="preserve"> function for our site as much of the research related to the use of mobile device for learning.</w:t>
      </w:r>
    </w:p>
    <w:p w:rsidR="00B725E7" w:rsidRDefault="00655096" w:rsidP="00793905">
      <w:r>
        <w:rPr>
          <w:noProof/>
          <w:lang w:val="en-GB" w:eastAsia="en-GB"/>
        </w:rPr>
        <w:drawing>
          <wp:anchor distT="0" distB="0" distL="114300" distR="114300" simplePos="0" relativeHeight="251665408" behindDoc="0" locked="0" layoutInCell="1" allowOverlap="1">
            <wp:simplePos x="0" y="0"/>
            <wp:positionH relativeFrom="margin">
              <wp:posOffset>1628775</wp:posOffset>
            </wp:positionH>
            <wp:positionV relativeFrom="paragraph">
              <wp:posOffset>87630</wp:posOffset>
            </wp:positionV>
            <wp:extent cx="3590925" cy="2948940"/>
            <wp:effectExtent l="0" t="0" r="9525"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590925" cy="2948940"/>
                    </a:xfrm>
                    <a:prstGeom prst="rect">
                      <a:avLst/>
                    </a:prstGeom>
                  </pic:spPr>
                </pic:pic>
              </a:graphicData>
            </a:graphic>
            <wp14:sizeRelH relativeFrom="margin">
              <wp14:pctWidth>0</wp14:pctWidth>
            </wp14:sizeRelH>
            <wp14:sizeRelV relativeFrom="margin">
              <wp14:pctHeight>0</wp14:pctHeight>
            </wp14:sizeRelV>
          </wp:anchor>
        </w:drawing>
      </w:r>
      <w:r w:rsidR="00B725E7">
        <w:rPr>
          <w:noProof/>
          <w:lang w:val="en-GB" w:eastAsia="en-GB"/>
        </w:rPr>
        <w:drawing>
          <wp:anchor distT="0" distB="0" distL="114300" distR="114300" simplePos="0" relativeHeight="251664384" behindDoc="0" locked="0" layoutInCell="1" allowOverlap="1">
            <wp:simplePos x="0" y="0"/>
            <wp:positionH relativeFrom="column">
              <wp:posOffset>-133350</wp:posOffset>
            </wp:positionH>
            <wp:positionV relativeFrom="paragraph">
              <wp:posOffset>88265</wp:posOffset>
            </wp:positionV>
            <wp:extent cx="1629949" cy="289560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29949" cy="2895600"/>
                    </a:xfrm>
                    <a:prstGeom prst="rect">
                      <a:avLst/>
                    </a:prstGeom>
                  </pic:spPr>
                </pic:pic>
              </a:graphicData>
            </a:graphic>
          </wp:anchor>
        </w:drawing>
      </w:r>
    </w:p>
    <w:p w:rsidR="00B725E7" w:rsidRDefault="00B725E7" w:rsidP="00793905"/>
    <w:p w:rsidR="00B725E7" w:rsidRDefault="00B725E7" w:rsidP="00793905"/>
    <w:p w:rsidR="00B725E7" w:rsidRDefault="00B725E7" w:rsidP="00793905"/>
    <w:p w:rsidR="00B725E7" w:rsidRDefault="00B725E7" w:rsidP="00793905"/>
    <w:p w:rsidR="00B725E7" w:rsidRDefault="00B725E7" w:rsidP="00793905"/>
    <w:p w:rsidR="00793905" w:rsidRDefault="00793905" w:rsidP="00793905"/>
    <w:p w:rsidR="00B725E7" w:rsidRDefault="00B725E7" w:rsidP="00793905">
      <w:r>
        <w:rPr>
          <w:noProof/>
          <w:lang w:val="en-GB" w:eastAsia="en-GB"/>
        </w:rPr>
        <w:lastRenderedPageBreak/>
        <w:drawing>
          <wp:inline distT="0" distB="0" distL="0" distR="0" wp14:anchorId="4919B2F8" wp14:editId="22187191">
            <wp:extent cx="1992366" cy="299085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95290" cy="2995239"/>
                    </a:xfrm>
                    <a:prstGeom prst="rect">
                      <a:avLst/>
                    </a:prstGeom>
                  </pic:spPr>
                </pic:pic>
              </a:graphicData>
            </a:graphic>
          </wp:inline>
        </w:drawing>
      </w:r>
      <w:r w:rsidR="00655096">
        <w:rPr>
          <w:noProof/>
          <w:lang w:val="en-GB" w:eastAsia="en-GB"/>
        </w:rPr>
        <w:drawing>
          <wp:inline distT="0" distB="0" distL="0" distR="0" wp14:anchorId="3AE9F48B" wp14:editId="3C575961">
            <wp:extent cx="3438525" cy="29541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49294" cy="2963366"/>
                    </a:xfrm>
                    <a:prstGeom prst="rect">
                      <a:avLst/>
                    </a:prstGeom>
                  </pic:spPr>
                </pic:pic>
              </a:graphicData>
            </a:graphic>
          </wp:inline>
        </w:drawing>
      </w:r>
    </w:p>
    <w:p w:rsidR="00AF14C2" w:rsidRDefault="00AF14C2" w:rsidP="00AF14C2">
      <w:pPr>
        <w:pStyle w:val="Heading2"/>
      </w:pPr>
      <w:bookmarkStart w:id="28" w:name="_Toc514072203"/>
      <w:r>
        <w:t>Testing and Validation</w:t>
      </w:r>
      <w:bookmarkEnd w:id="28"/>
    </w:p>
    <w:p w:rsidR="00561122" w:rsidRDefault="00865972" w:rsidP="00AF14C2">
      <w:r>
        <w:t>Testing and validation cover two of the key areas when designing a website capable of holding large amounts of data</w:t>
      </w:r>
      <w:r w:rsidR="007729C8">
        <w:t>, the test table shows all elements of the site that were tested ensuring each passed to a functional level.</w:t>
      </w:r>
    </w:p>
    <w:tbl>
      <w:tblPr>
        <w:tblStyle w:val="TableGrid"/>
        <w:tblW w:w="9351" w:type="dxa"/>
        <w:tblLook w:val="04A0" w:firstRow="1" w:lastRow="0" w:firstColumn="1" w:lastColumn="0" w:noHBand="0" w:noVBand="1"/>
      </w:tblPr>
      <w:tblGrid>
        <w:gridCol w:w="1977"/>
        <w:gridCol w:w="2485"/>
        <w:gridCol w:w="2928"/>
        <w:gridCol w:w="1961"/>
      </w:tblGrid>
      <w:tr w:rsidR="00561122" w:rsidTr="00422584">
        <w:tc>
          <w:tcPr>
            <w:tcW w:w="9351" w:type="dxa"/>
            <w:gridSpan w:val="4"/>
          </w:tcPr>
          <w:p w:rsidR="00561122" w:rsidRDefault="00561122" w:rsidP="00561122">
            <w:pPr>
              <w:jc w:val="center"/>
              <w:rPr>
                <w:b/>
              </w:rPr>
            </w:pPr>
            <w:r>
              <w:rPr>
                <w:b/>
              </w:rPr>
              <w:t>Website Element Testing</w:t>
            </w:r>
          </w:p>
        </w:tc>
      </w:tr>
      <w:tr w:rsidR="00561122" w:rsidTr="00934538">
        <w:tc>
          <w:tcPr>
            <w:tcW w:w="1977" w:type="dxa"/>
          </w:tcPr>
          <w:p w:rsidR="00561122" w:rsidRPr="000C0517" w:rsidRDefault="00561122" w:rsidP="00422584">
            <w:pPr>
              <w:rPr>
                <w:b/>
              </w:rPr>
            </w:pPr>
            <w:r w:rsidRPr="000C0517">
              <w:rPr>
                <w:b/>
              </w:rPr>
              <w:t>Element Tested</w:t>
            </w:r>
          </w:p>
        </w:tc>
        <w:tc>
          <w:tcPr>
            <w:tcW w:w="2485" w:type="dxa"/>
          </w:tcPr>
          <w:p w:rsidR="00561122" w:rsidRPr="000C0517" w:rsidRDefault="00561122" w:rsidP="00422584">
            <w:pPr>
              <w:rPr>
                <w:b/>
              </w:rPr>
            </w:pPr>
            <w:r w:rsidRPr="000C0517">
              <w:rPr>
                <w:b/>
              </w:rPr>
              <w:t>Expected Outcome</w:t>
            </w:r>
          </w:p>
        </w:tc>
        <w:tc>
          <w:tcPr>
            <w:tcW w:w="2928" w:type="dxa"/>
          </w:tcPr>
          <w:p w:rsidR="00561122" w:rsidRPr="000C0517" w:rsidRDefault="00561122" w:rsidP="00422584">
            <w:pPr>
              <w:rPr>
                <w:b/>
              </w:rPr>
            </w:pPr>
            <w:r w:rsidRPr="000C0517">
              <w:rPr>
                <w:b/>
              </w:rPr>
              <w:t>Actual Outcome</w:t>
            </w:r>
          </w:p>
        </w:tc>
        <w:tc>
          <w:tcPr>
            <w:tcW w:w="1961" w:type="dxa"/>
          </w:tcPr>
          <w:p w:rsidR="00561122" w:rsidRPr="000C0517" w:rsidRDefault="00561122" w:rsidP="00422584">
            <w:pPr>
              <w:rPr>
                <w:b/>
              </w:rPr>
            </w:pPr>
            <w:r>
              <w:rPr>
                <w:b/>
              </w:rPr>
              <w:t>Pass/Fail</w:t>
            </w:r>
          </w:p>
        </w:tc>
      </w:tr>
      <w:tr w:rsidR="00561122" w:rsidTr="00422584">
        <w:tc>
          <w:tcPr>
            <w:tcW w:w="9351" w:type="dxa"/>
            <w:gridSpan w:val="4"/>
          </w:tcPr>
          <w:p w:rsidR="00561122" w:rsidRPr="00853653" w:rsidRDefault="00561122" w:rsidP="00422584">
            <w:pPr>
              <w:jc w:val="center"/>
              <w:rPr>
                <w:b/>
              </w:rPr>
            </w:pPr>
            <w:r>
              <w:rPr>
                <w:b/>
              </w:rPr>
              <w:t>Sign In Page</w:t>
            </w:r>
            <w:r w:rsidR="000A4452">
              <w:rPr>
                <w:b/>
              </w:rPr>
              <w:t xml:space="preserve"> (index.php)</w:t>
            </w:r>
          </w:p>
        </w:tc>
      </w:tr>
      <w:tr w:rsidR="00561122" w:rsidTr="00934538">
        <w:tc>
          <w:tcPr>
            <w:tcW w:w="1977" w:type="dxa"/>
          </w:tcPr>
          <w:p w:rsidR="00561122" w:rsidRDefault="00561122" w:rsidP="00422584">
            <w:r>
              <w:t>Text entry fields</w:t>
            </w:r>
          </w:p>
        </w:tc>
        <w:tc>
          <w:tcPr>
            <w:tcW w:w="2485" w:type="dxa"/>
          </w:tcPr>
          <w:p w:rsidR="00561122" w:rsidRDefault="006108F3" w:rsidP="00422584">
            <w:r>
              <w:t>Text can be entered</w:t>
            </w:r>
          </w:p>
        </w:tc>
        <w:tc>
          <w:tcPr>
            <w:tcW w:w="2928" w:type="dxa"/>
          </w:tcPr>
          <w:p w:rsidR="00561122" w:rsidRDefault="006108F3" w:rsidP="00422584">
            <w:r>
              <w:t>Text can be entered</w:t>
            </w:r>
          </w:p>
        </w:tc>
        <w:tc>
          <w:tcPr>
            <w:tcW w:w="1961" w:type="dxa"/>
          </w:tcPr>
          <w:p w:rsidR="00561122" w:rsidRDefault="006108F3" w:rsidP="00422584">
            <w:r>
              <w:t>Pass</w:t>
            </w:r>
          </w:p>
        </w:tc>
      </w:tr>
      <w:tr w:rsidR="006108F3" w:rsidTr="00934538">
        <w:tc>
          <w:tcPr>
            <w:tcW w:w="1977" w:type="dxa"/>
          </w:tcPr>
          <w:p w:rsidR="006108F3" w:rsidRDefault="006108F3" w:rsidP="006108F3">
            <w:r>
              <w:t>Login Button</w:t>
            </w:r>
          </w:p>
        </w:tc>
        <w:tc>
          <w:tcPr>
            <w:tcW w:w="2485" w:type="dxa"/>
          </w:tcPr>
          <w:p w:rsidR="006108F3" w:rsidRDefault="006108F3" w:rsidP="006108F3">
            <w:r>
              <w:t>Loads main page if login info is correct</w:t>
            </w:r>
          </w:p>
        </w:tc>
        <w:tc>
          <w:tcPr>
            <w:tcW w:w="2928" w:type="dxa"/>
          </w:tcPr>
          <w:p w:rsidR="006108F3" w:rsidRDefault="006108F3" w:rsidP="006108F3">
            <w:r>
              <w:t>Loads main page if login info is correct</w:t>
            </w:r>
          </w:p>
        </w:tc>
        <w:tc>
          <w:tcPr>
            <w:tcW w:w="1961" w:type="dxa"/>
          </w:tcPr>
          <w:p w:rsidR="006108F3" w:rsidRDefault="006108F3" w:rsidP="006108F3">
            <w:r>
              <w:t>Pass</w:t>
            </w:r>
          </w:p>
        </w:tc>
      </w:tr>
      <w:tr w:rsidR="006108F3" w:rsidTr="00934538">
        <w:tc>
          <w:tcPr>
            <w:tcW w:w="1977" w:type="dxa"/>
          </w:tcPr>
          <w:p w:rsidR="006108F3" w:rsidRDefault="006108F3" w:rsidP="006108F3">
            <w:r>
              <w:t>Register Button</w:t>
            </w:r>
          </w:p>
        </w:tc>
        <w:tc>
          <w:tcPr>
            <w:tcW w:w="2485" w:type="dxa"/>
          </w:tcPr>
          <w:p w:rsidR="006108F3" w:rsidRDefault="006108F3" w:rsidP="006108F3">
            <w:r>
              <w:t>Sends current text box info to database</w:t>
            </w:r>
          </w:p>
        </w:tc>
        <w:tc>
          <w:tcPr>
            <w:tcW w:w="2928" w:type="dxa"/>
          </w:tcPr>
          <w:p w:rsidR="006108F3" w:rsidRDefault="006108F3" w:rsidP="006108F3">
            <w:r>
              <w:t>Sends current text box info to database</w:t>
            </w:r>
          </w:p>
        </w:tc>
        <w:tc>
          <w:tcPr>
            <w:tcW w:w="1961" w:type="dxa"/>
          </w:tcPr>
          <w:p w:rsidR="006108F3" w:rsidRDefault="006108F3" w:rsidP="006108F3">
            <w:r>
              <w:t>Pass</w:t>
            </w:r>
          </w:p>
        </w:tc>
      </w:tr>
      <w:tr w:rsidR="006108F3" w:rsidTr="00934538">
        <w:tc>
          <w:tcPr>
            <w:tcW w:w="1977" w:type="dxa"/>
          </w:tcPr>
          <w:p w:rsidR="006108F3" w:rsidRDefault="006108F3" w:rsidP="006108F3">
            <w:r>
              <w:t>Database Connection</w:t>
            </w:r>
          </w:p>
        </w:tc>
        <w:tc>
          <w:tcPr>
            <w:tcW w:w="2485" w:type="dxa"/>
          </w:tcPr>
          <w:p w:rsidR="006108F3" w:rsidRDefault="006108F3" w:rsidP="006108F3">
            <w:r>
              <w:t xml:space="preserve">All database function work showing new user information upon </w:t>
            </w:r>
            <w:r w:rsidR="001D47EA">
              <w:t xml:space="preserve">the </w:t>
            </w:r>
            <w:r w:rsidRPr="001D47EA">
              <w:rPr>
                <w:noProof/>
              </w:rPr>
              <w:t>register</w:t>
            </w:r>
          </w:p>
        </w:tc>
        <w:tc>
          <w:tcPr>
            <w:tcW w:w="2928" w:type="dxa"/>
          </w:tcPr>
          <w:p w:rsidR="006108F3" w:rsidRDefault="006108F3" w:rsidP="006108F3">
            <w:r>
              <w:t xml:space="preserve">All database function work showing new user information upon </w:t>
            </w:r>
            <w:r w:rsidR="001D47EA">
              <w:t xml:space="preserve">the </w:t>
            </w:r>
            <w:r w:rsidRPr="001D47EA">
              <w:rPr>
                <w:noProof/>
              </w:rPr>
              <w:t>register</w:t>
            </w:r>
          </w:p>
        </w:tc>
        <w:tc>
          <w:tcPr>
            <w:tcW w:w="1961" w:type="dxa"/>
          </w:tcPr>
          <w:p w:rsidR="006108F3" w:rsidRDefault="006108F3" w:rsidP="006108F3">
            <w:r>
              <w:t>Pass</w:t>
            </w:r>
          </w:p>
        </w:tc>
      </w:tr>
      <w:tr w:rsidR="006108F3" w:rsidTr="00934538">
        <w:tc>
          <w:tcPr>
            <w:tcW w:w="1977" w:type="dxa"/>
          </w:tcPr>
          <w:p w:rsidR="006108F3" w:rsidRDefault="006108F3" w:rsidP="006108F3">
            <w:r>
              <w:t>Form display</w:t>
            </w:r>
          </w:p>
        </w:tc>
        <w:tc>
          <w:tcPr>
            <w:tcW w:w="2485" w:type="dxa"/>
          </w:tcPr>
          <w:p w:rsidR="006108F3" w:rsidRDefault="006108F3" w:rsidP="006108F3">
            <w:r>
              <w:t xml:space="preserve">All information is shown </w:t>
            </w:r>
            <w:r w:rsidR="001D47EA">
              <w:rPr>
                <w:noProof/>
              </w:rPr>
              <w:t>in</w:t>
            </w:r>
            <w:r>
              <w:t xml:space="preserve"> the form correctly.</w:t>
            </w:r>
          </w:p>
        </w:tc>
        <w:tc>
          <w:tcPr>
            <w:tcW w:w="2928" w:type="dxa"/>
          </w:tcPr>
          <w:p w:rsidR="006108F3" w:rsidRDefault="006108F3" w:rsidP="006108F3">
            <w:r>
              <w:t>All information is shown across the form correctly.</w:t>
            </w:r>
          </w:p>
        </w:tc>
        <w:tc>
          <w:tcPr>
            <w:tcW w:w="1961" w:type="dxa"/>
          </w:tcPr>
          <w:p w:rsidR="006108F3" w:rsidRDefault="0000745C" w:rsidP="006108F3">
            <w:r>
              <w:t>Pass</w:t>
            </w:r>
          </w:p>
        </w:tc>
      </w:tr>
      <w:tr w:rsidR="006108F3" w:rsidTr="00422584">
        <w:tc>
          <w:tcPr>
            <w:tcW w:w="9351" w:type="dxa"/>
            <w:gridSpan w:val="4"/>
          </w:tcPr>
          <w:p w:rsidR="006108F3" w:rsidRPr="00853653" w:rsidRDefault="006108F3" w:rsidP="006108F3">
            <w:pPr>
              <w:jc w:val="center"/>
              <w:rPr>
                <w:b/>
              </w:rPr>
            </w:pPr>
            <w:r>
              <w:rPr>
                <w:b/>
              </w:rPr>
              <w:t>Home Page (main.php, main2.php)</w:t>
            </w:r>
          </w:p>
        </w:tc>
      </w:tr>
      <w:tr w:rsidR="006108F3" w:rsidTr="00934538">
        <w:tc>
          <w:tcPr>
            <w:tcW w:w="1977" w:type="dxa"/>
          </w:tcPr>
          <w:p w:rsidR="006108F3" w:rsidRDefault="006108F3" w:rsidP="006108F3">
            <w:r>
              <w:t>Math’s and English Links</w:t>
            </w:r>
          </w:p>
        </w:tc>
        <w:tc>
          <w:tcPr>
            <w:tcW w:w="2485" w:type="dxa"/>
          </w:tcPr>
          <w:p w:rsidR="006108F3" w:rsidRDefault="0000745C" w:rsidP="006108F3">
            <w:r>
              <w:t xml:space="preserve">Links take </w:t>
            </w:r>
            <w:r w:rsidR="001D47EA">
              <w:t xml:space="preserve">the </w:t>
            </w:r>
            <w:r w:rsidRPr="001D47EA">
              <w:rPr>
                <w:noProof/>
              </w:rPr>
              <w:t>user</w:t>
            </w:r>
            <w:r>
              <w:t xml:space="preserve"> to website clicked</w:t>
            </w:r>
          </w:p>
        </w:tc>
        <w:tc>
          <w:tcPr>
            <w:tcW w:w="2928" w:type="dxa"/>
          </w:tcPr>
          <w:p w:rsidR="006108F3" w:rsidRDefault="0000745C" w:rsidP="006108F3">
            <w:r>
              <w:t xml:space="preserve">Links take </w:t>
            </w:r>
            <w:r w:rsidR="001D47EA">
              <w:t xml:space="preserve">the </w:t>
            </w:r>
            <w:r w:rsidRPr="001D47EA">
              <w:rPr>
                <w:noProof/>
              </w:rPr>
              <w:t>user</w:t>
            </w:r>
            <w:r>
              <w:t xml:space="preserve"> to website clicked</w:t>
            </w:r>
          </w:p>
        </w:tc>
        <w:tc>
          <w:tcPr>
            <w:tcW w:w="1961" w:type="dxa"/>
          </w:tcPr>
          <w:p w:rsidR="006108F3" w:rsidRDefault="0000745C" w:rsidP="006108F3">
            <w:r>
              <w:t>Pass</w:t>
            </w:r>
          </w:p>
        </w:tc>
      </w:tr>
      <w:tr w:rsidR="006108F3" w:rsidTr="00934538">
        <w:tc>
          <w:tcPr>
            <w:tcW w:w="1977" w:type="dxa"/>
          </w:tcPr>
          <w:p w:rsidR="006108F3" w:rsidRDefault="006108F3" w:rsidP="006108F3">
            <w:r>
              <w:lastRenderedPageBreak/>
              <w:t>Images</w:t>
            </w:r>
          </w:p>
        </w:tc>
        <w:tc>
          <w:tcPr>
            <w:tcW w:w="2485" w:type="dxa"/>
          </w:tcPr>
          <w:p w:rsidR="006108F3" w:rsidRDefault="007F1A5C" w:rsidP="006108F3">
            <w:r>
              <w:t xml:space="preserve">Images correctly display based on </w:t>
            </w:r>
            <w:r w:rsidR="001D47EA">
              <w:rPr>
                <w:noProof/>
              </w:rPr>
              <w:t>CSS</w:t>
            </w:r>
            <w:r>
              <w:t xml:space="preserve"> settings.</w:t>
            </w:r>
          </w:p>
        </w:tc>
        <w:tc>
          <w:tcPr>
            <w:tcW w:w="2928" w:type="dxa"/>
          </w:tcPr>
          <w:p w:rsidR="006108F3" w:rsidRDefault="007F1A5C" w:rsidP="006108F3">
            <w:r>
              <w:t xml:space="preserve">Images correctly display based on </w:t>
            </w:r>
            <w:r w:rsidR="001D47EA">
              <w:rPr>
                <w:noProof/>
              </w:rPr>
              <w:t>CSS</w:t>
            </w:r>
            <w:r>
              <w:t xml:space="preserve"> settings.</w:t>
            </w:r>
          </w:p>
        </w:tc>
        <w:tc>
          <w:tcPr>
            <w:tcW w:w="1961" w:type="dxa"/>
          </w:tcPr>
          <w:p w:rsidR="006108F3" w:rsidRDefault="0000745C" w:rsidP="006108F3">
            <w:r>
              <w:t>Pass</w:t>
            </w:r>
          </w:p>
        </w:tc>
      </w:tr>
      <w:tr w:rsidR="006108F3" w:rsidTr="00422584">
        <w:tc>
          <w:tcPr>
            <w:tcW w:w="9351" w:type="dxa"/>
            <w:gridSpan w:val="4"/>
          </w:tcPr>
          <w:p w:rsidR="006108F3" w:rsidRPr="00853653" w:rsidRDefault="006108F3" w:rsidP="006108F3">
            <w:pPr>
              <w:jc w:val="center"/>
              <w:rPr>
                <w:b/>
              </w:rPr>
            </w:pPr>
            <w:r>
              <w:rPr>
                <w:b/>
              </w:rPr>
              <w:t>Navigation Bar</w:t>
            </w:r>
          </w:p>
        </w:tc>
      </w:tr>
      <w:tr w:rsidR="006108F3" w:rsidTr="00934538">
        <w:tc>
          <w:tcPr>
            <w:tcW w:w="1977" w:type="dxa"/>
          </w:tcPr>
          <w:p w:rsidR="006108F3" w:rsidRDefault="00934538" w:rsidP="006108F3">
            <w:r>
              <w:t>Links</w:t>
            </w:r>
          </w:p>
        </w:tc>
        <w:tc>
          <w:tcPr>
            <w:tcW w:w="2485" w:type="dxa"/>
          </w:tcPr>
          <w:p w:rsidR="006108F3" w:rsidRDefault="00934538" w:rsidP="006108F3">
            <w:r>
              <w:t>Links within navigation bar load page clicked, and have appropriate names for each page.</w:t>
            </w:r>
          </w:p>
        </w:tc>
        <w:tc>
          <w:tcPr>
            <w:tcW w:w="2928" w:type="dxa"/>
          </w:tcPr>
          <w:p w:rsidR="006108F3" w:rsidRDefault="00934538" w:rsidP="006108F3">
            <w:r>
              <w:t>Links within navigation bar load page clicked, and have appropriate names for each page.</w:t>
            </w:r>
          </w:p>
        </w:tc>
        <w:tc>
          <w:tcPr>
            <w:tcW w:w="1961" w:type="dxa"/>
          </w:tcPr>
          <w:p w:rsidR="006108F3" w:rsidRDefault="0000745C" w:rsidP="006108F3">
            <w:r>
              <w:t>Pass</w:t>
            </w:r>
          </w:p>
        </w:tc>
      </w:tr>
      <w:tr w:rsidR="006108F3" w:rsidTr="00934538">
        <w:tc>
          <w:tcPr>
            <w:tcW w:w="1977" w:type="dxa"/>
          </w:tcPr>
          <w:p w:rsidR="006108F3" w:rsidRDefault="006108F3" w:rsidP="006108F3">
            <w:r>
              <w:t>Log Out</w:t>
            </w:r>
          </w:p>
        </w:tc>
        <w:tc>
          <w:tcPr>
            <w:tcW w:w="2485" w:type="dxa"/>
          </w:tcPr>
          <w:p w:rsidR="006108F3" w:rsidRDefault="00934538" w:rsidP="006108F3">
            <w:r>
              <w:t>Logs user out destroying current session.</w:t>
            </w:r>
          </w:p>
        </w:tc>
        <w:tc>
          <w:tcPr>
            <w:tcW w:w="2928" w:type="dxa"/>
          </w:tcPr>
          <w:p w:rsidR="006108F3" w:rsidRDefault="00934538" w:rsidP="006108F3">
            <w:r>
              <w:t>Logs user out destroying current session.</w:t>
            </w:r>
          </w:p>
        </w:tc>
        <w:tc>
          <w:tcPr>
            <w:tcW w:w="1961" w:type="dxa"/>
          </w:tcPr>
          <w:p w:rsidR="006108F3" w:rsidRDefault="0000745C" w:rsidP="006108F3">
            <w:r>
              <w:t>Pass</w:t>
            </w:r>
          </w:p>
        </w:tc>
      </w:tr>
      <w:tr w:rsidR="006108F3" w:rsidTr="00934538">
        <w:tc>
          <w:tcPr>
            <w:tcW w:w="1977" w:type="dxa"/>
          </w:tcPr>
          <w:p w:rsidR="006108F3" w:rsidRDefault="006108F3" w:rsidP="006108F3">
            <w:r>
              <w:t>Drop down (mobile)</w:t>
            </w:r>
          </w:p>
        </w:tc>
        <w:tc>
          <w:tcPr>
            <w:tcW w:w="2485" w:type="dxa"/>
          </w:tcPr>
          <w:p w:rsidR="006108F3" w:rsidRDefault="00934538" w:rsidP="006108F3">
            <w:r>
              <w:t>Drop down bar displays on screen that cannot fit all navigation bar content on screen</w:t>
            </w:r>
          </w:p>
        </w:tc>
        <w:tc>
          <w:tcPr>
            <w:tcW w:w="2928" w:type="dxa"/>
          </w:tcPr>
          <w:p w:rsidR="006108F3" w:rsidRDefault="00934538" w:rsidP="006108F3">
            <w:r>
              <w:t>Drop down bar displays on screen that cannot fit all navigation bar content on screen</w:t>
            </w:r>
          </w:p>
        </w:tc>
        <w:tc>
          <w:tcPr>
            <w:tcW w:w="1961" w:type="dxa"/>
          </w:tcPr>
          <w:p w:rsidR="006108F3" w:rsidRDefault="0000745C" w:rsidP="006108F3">
            <w:r>
              <w:t>Pass</w:t>
            </w:r>
          </w:p>
        </w:tc>
      </w:tr>
      <w:tr w:rsidR="00934538" w:rsidTr="00934538">
        <w:tc>
          <w:tcPr>
            <w:tcW w:w="1977" w:type="dxa"/>
          </w:tcPr>
          <w:p w:rsidR="00934538" w:rsidRDefault="00934538" w:rsidP="00934538">
            <w:r>
              <w:t>Formatting/design</w:t>
            </w:r>
          </w:p>
        </w:tc>
        <w:tc>
          <w:tcPr>
            <w:tcW w:w="2485" w:type="dxa"/>
          </w:tcPr>
          <w:p w:rsidR="00934538" w:rsidRDefault="00934538" w:rsidP="00934538">
            <w:r>
              <w:t>Navigation bar follows Bath College design aesthetic.</w:t>
            </w:r>
          </w:p>
        </w:tc>
        <w:tc>
          <w:tcPr>
            <w:tcW w:w="2928" w:type="dxa"/>
          </w:tcPr>
          <w:p w:rsidR="00934538" w:rsidRDefault="00934538" w:rsidP="00934538">
            <w:r>
              <w:t>Navigation bar follows Bath College design aesthetic.</w:t>
            </w:r>
          </w:p>
        </w:tc>
        <w:tc>
          <w:tcPr>
            <w:tcW w:w="1961" w:type="dxa"/>
          </w:tcPr>
          <w:p w:rsidR="00934538" w:rsidRDefault="00934538" w:rsidP="00934538">
            <w:r>
              <w:t>Pass</w:t>
            </w:r>
          </w:p>
        </w:tc>
      </w:tr>
      <w:tr w:rsidR="00934538" w:rsidTr="00422584">
        <w:tc>
          <w:tcPr>
            <w:tcW w:w="9351" w:type="dxa"/>
            <w:gridSpan w:val="4"/>
          </w:tcPr>
          <w:p w:rsidR="00934538" w:rsidRPr="00D02653" w:rsidRDefault="00934538" w:rsidP="00934538">
            <w:pPr>
              <w:jc w:val="center"/>
              <w:rPr>
                <w:b/>
              </w:rPr>
            </w:pPr>
            <w:r>
              <w:rPr>
                <w:b/>
              </w:rPr>
              <w:t>Page Footer</w:t>
            </w:r>
          </w:p>
        </w:tc>
      </w:tr>
      <w:tr w:rsidR="00934538" w:rsidTr="00934538">
        <w:tc>
          <w:tcPr>
            <w:tcW w:w="1977" w:type="dxa"/>
          </w:tcPr>
          <w:p w:rsidR="00934538" w:rsidRDefault="00934538" w:rsidP="00934538">
            <w:r>
              <w:t>Links</w:t>
            </w:r>
          </w:p>
        </w:tc>
        <w:tc>
          <w:tcPr>
            <w:tcW w:w="2485" w:type="dxa"/>
          </w:tcPr>
          <w:p w:rsidR="00934538" w:rsidRDefault="00934538" w:rsidP="00934538">
            <w:r>
              <w:t>Links contained within the page footer link to the appropriate sites.</w:t>
            </w:r>
          </w:p>
        </w:tc>
        <w:tc>
          <w:tcPr>
            <w:tcW w:w="2928" w:type="dxa"/>
          </w:tcPr>
          <w:p w:rsidR="00934538" w:rsidRDefault="00934538" w:rsidP="00934538">
            <w:r>
              <w:t>Links contained within the page footer link to the appropriate sites.</w:t>
            </w:r>
          </w:p>
        </w:tc>
        <w:tc>
          <w:tcPr>
            <w:tcW w:w="1961" w:type="dxa"/>
          </w:tcPr>
          <w:p w:rsidR="00934538" w:rsidRDefault="00934538" w:rsidP="00934538">
            <w:r>
              <w:t>Pass</w:t>
            </w:r>
          </w:p>
        </w:tc>
      </w:tr>
      <w:tr w:rsidR="00670F9D" w:rsidTr="00934538">
        <w:tc>
          <w:tcPr>
            <w:tcW w:w="1977" w:type="dxa"/>
          </w:tcPr>
          <w:p w:rsidR="00670F9D" w:rsidRDefault="00670F9D" w:rsidP="00670F9D">
            <w:r>
              <w:t>Content format</w:t>
            </w:r>
          </w:p>
        </w:tc>
        <w:tc>
          <w:tcPr>
            <w:tcW w:w="2485" w:type="dxa"/>
          </w:tcPr>
          <w:p w:rsidR="00670F9D" w:rsidRDefault="00670F9D" w:rsidP="00670F9D">
            <w:r>
              <w:t>Content is properly formatted within the footer showing all information within table.</w:t>
            </w:r>
          </w:p>
        </w:tc>
        <w:tc>
          <w:tcPr>
            <w:tcW w:w="2928" w:type="dxa"/>
          </w:tcPr>
          <w:p w:rsidR="00670F9D" w:rsidRDefault="00670F9D" w:rsidP="00670F9D">
            <w:r>
              <w:t>Content is properly formatted within the footer showing all information within table.</w:t>
            </w:r>
          </w:p>
        </w:tc>
        <w:tc>
          <w:tcPr>
            <w:tcW w:w="1961" w:type="dxa"/>
          </w:tcPr>
          <w:p w:rsidR="00670F9D" w:rsidRDefault="00670F9D" w:rsidP="00670F9D">
            <w:r>
              <w:t>Pass</w:t>
            </w:r>
          </w:p>
        </w:tc>
      </w:tr>
      <w:tr w:rsidR="00670F9D" w:rsidTr="00422584">
        <w:tc>
          <w:tcPr>
            <w:tcW w:w="9351" w:type="dxa"/>
            <w:gridSpan w:val="4"/>
          </w:tcPr>
          <w:p w:rsidR="00670F9D" w:rsidRPr="005C4A77" w:rsidRDefault="00670F9D" w:rsidP="00670F9D">
            <w:pPr>
              <w:jc w:val="center"/>
              <w:rPr>
                <w:b/>
              </w:rPr>
            </w:pPr>
            <w:r>
              <w:rPr>
                <w:b/>
              </w:rPr>
              <w:t>Quiz Page (maths,english.php)</w:t>
            </w:r>
          </w:p>
        </w:tc>
      </w:tr>
      <w:tr w:rsidR="00670F9D" w:rsidTr="00934538">
        <w:tc>
          <w:tcPr>
            <w:tcW w:w="1977" w:type="dxa"/>
          </w:tcPr>
          <w:p w:rsidR="00670F9D" w:rsidRDefault="00670F9D" w:rsidP="00670F9D">
            <w:r>
              <w:t>Quiz content/table format</w:t>
            </w:r>
          </w:p>
        </w:tc>
        <w:tc>
          <w:tcPr>
            <w:tcW w:w="2485" w:type="dxa"/>
          </w:tcPr>
          <w:p w:rsidR="00670F9D" w:rsidRDefault="00670F9D" w:rsidP="00670F9D">
            <w:r>
              <w:t>Quiz content taken from database is formatted correctly into tables.</w:t>
            </w:r>
          </w:p>
        </w:tc>
        <w:tc>
          <w:tcPr>
            <w:tcW w:w="2928" w:type="dxa"/>
          </w:tcPr>
          <w:p w:rsidR="00670F9D" w:rsidRDefault="00670F9D" w:rsidP="00670F9D">
            <w:r>
              <w:t>Quiz content taken from database is formatted correctly into tables.</w:t>
            </w:r>
          </w:p>
        </w:tc>
        <w:tc>
          <w:tcPr>
            <w:tcW w:w="1961" w:type="dxa"/>
          </w:tcPr>
          <w:p w:rsidR="00670F9D" w:rsidRDefault="00670F9D" w:rsidP="00670F9D">
            <w:r>
              <w:t>Pass</w:t>
            </w:r>
          </w:p>
        </w:tc>
      </w:tr>
      <w:tr w:rsidR="00670F9D" w:rsidTr="00934538">
        <w:tc>
          <w:tcPr>
            <w:tcW w:w="1977" w:type="dxa"/>
          </w:tcPr>
          <w:p w:rsidR="00670F9D" w:rsidRDefault="00670F9D" w:rsidP="00670F9D">
            <w:r>
              <w:t>Radio buttons</w:t>
            </w:r>
          </w:p>
        </w:tc>
        <w:tc>
          <w:tcPr>
            <w:tcW w:w="2485" w:type="dxa"/>
          </w:tcPr>
          <w:p w:rsidR="00670F9D" w:rsidRDefault="00670F9D" w:rsidP="00670F9D">
            <w:r>
              <w:t>Radio buttons work across all types of devices and aid calculation of final result</w:t>
            </w:r>
            <w:r w:rsidRPr="00670F9D">
              <w:rPr>
                <w:b/>
              </w:rPr>
              <w:t>.</w:t>
            </w:r>
          </w:p>
        </w:tc>
        <w:tc>
          <w:tcPr>
            <w:tcW w:w="2928" w:type="dxa"/>
          </w:tcPr>
          <w:p w:rsidR="00670F9D" w:rsidRDefault="00670F9D" w:rsidP="00670F9D">
            <w:r>
              <w:t>Radio buttons work across all types of devices and aid calculation of final result</w:t>
            </w:r>
            <w:r w:rsidRPr="00670F9D">
              <w:rPr>
                <w:b/>
              </w:rPr>
              <w:t>.</w:t>
            </w:r>
          </w:p>
        </w:tc>
        <w:tc>
          <w:tcPr>
            <w:tcW w:w="1961" w:type="dxa"/>
          </w:tcPr>
          <w:p w:rsidR="00670F9D" w:rsidRDefault="00670F9D" w:rsidP="00670F9D">
            <w:r>
              <w:t>Pass</w:t>
            </w:r>
          </w:p>
        </w:tc>
      </w:tr>
      <w:tr w:rsidR="00670F9D" w:rsidTr="00934538">
        <w:tc>
          <w:tcPr>
            <w:tcW w:w="1977" w:type="dxa"/>
          </w:tcPr>
          <w:p w:rsidR="00670F9D" w:rsidRDefault="00670F9D" w:rsidP="00670F9D">
            <w:r>
              <w:t>Submit button</w:t>
            </w:r>
          </w:p>
        </w:tc>
        <w:tc>
          <w:tcPr>
            <w:tcW w:w="2485" w:type="dxa"/>
          </w:tcPr>
          <w:p w:rsidR="00670F9D" w:rsidRDefault="00670F9D" w:rsidP="00670F9D">
            <w:r>
              <w:t>Submit button query’s database correctly and takes user to results page.</w:t>
            </w:r>
          </w:p>
        </w:tc>
        <w:tc>
          <w:tcPr>
            <w:tcW w:w="2928" w:type="dxa"/>
          </w:tcPr>
          <w:p w:rsidR="00670F9D" w:rsidRDefault="00670F9D" w:rsidP="00670F9D">
            <w:r>
              <w:t>Submit button query’s database correctly and takes user to results page.</w:t>
            </w:r>
          </w:p>
        </w:tc>
        <w:tc>
          <w:tcPr>
            <w:tcW w:w="1961" w:type="dxa"/>
          </w:tcPr>
          <w:p w:rsidR="00670F9D" w:rsidRDefault="00670F9D" w:rsidP="00670F9D">
            <w:r>
              <w:t>Pass</w:t>
            </w:r>
          </w:p>
        </w:tc>
      </w:tr>
      <w:tr w:rsidR="00670F9D" w:rsidTr="00422584">
        <w:tc>
          <w:tcPr>
            <w:tcW w:w="9351" w:type="dxa"/>
            <w:gridSpan w:val="4"/>
          </w:tcPr>
          <w:p w:rsidR="00670F9D" w:rsidRPr="000A4452" w:rsidRDefault="00670F9D" w:rsidP="00670F9D">
            <w:pPr>
              <w:jc w:val="center"/>
              <w:rPr>
                <w:b/>
              </w:rPr>
            </w:pPr>
            <w:r>
              <w:rPr>
                <w:b/>
              </w:rPr>
              <w:t>Results Page (check,check2.php)</w:t>
            </w:r>
          </w:p>
        </w:tc>
      </w:tr>
      <w:tr w:rsidR="00670F9D" w:rsidTr="00934538">
        <w:tc>
          <w:tcPr>
            <w:tcW w:w="1977" w:type="dxa"/>
          </w:tcPr>
          <w:p w:rsidR="00670F9D" w:rsidRDefault="00670F9D" w:rsidP="00670F9D">
            <w:r>
              <w:lastRenderedPageBreak/>
              <w:t>Username display</w:t>
            </w:r>
          </w:p>
        </w:tc>
        <w:tc>
          <w:tcPr>
            <w:tcW w:w="2485" w:type="dxa"/>
          </w:tcPr>
          <w:p w:rsidR="00670F9D" w:rsidRDefault="003353BB" w:rsidP="00670F9D">
            <w:r>
              <w:t>Username of the user is correctly displayed at the start of the quiz.</w:t>
            </w:r>
          </w:p>
        </w:tc>
        <w:tc>
          <w:tcPr>
            <w:tcW w:w="2928" w:type="dxa"/>
          </w:tcPr>
          <w:p w:rsidR="00670F9D" w:rsidRDefault="003353BB" w:rsidP="00670F9D">
            <w:r>
              <w:t>Username of the user is correctly displayed at the start of the quiz.</w:t>
            </w:r>
          </w:p>
        </w:tc>
        <w:tc>
          <w:tcPr>
            <w:tcW w:w="1961" w:type="dxa"/>
          </w:tcPr>
          <w:p w:rsidR="00670F9D" w:rsidRDefault="00670F9D" w:rsidP="00670F9D">
            <w:r>
              <w:t>Pass</w:t>
            </w:r>
          </w:p>
        </w:tc>
      </w:tr>
      <w:tr w:rsidR="00670F9D" w:rsidTr="00934538">
        <w:tc>
          <w:tcPr>
            <w:tcW w:w="1977" w:type="dxa"/>
          </w:tcPr>
          <w:p w:rsidR="00670F9D" w:rsidRDefault="00670F9D" w:rsidP="00670F9D">
            <w:r>
              <w:t>Table format</w:t>
            </w:r>
          </w:p>
        </w:tc>
        <w:tc>
          <w:tcPr>
            <w:tcW w:w="2485" w:type="dxa"/>
          </w:tcPr>
          <w:p w:rsidR="00670F9D" w:rsidRDefault="00670F9D" w:rsidP="00670F9D">
            <w:r>
              <w:t>Results for each of the questions are shown in a table format.</w:t>
            </w:r>
          </w:p>
        </w:tc>
        <w:tc>
          <w:tcPr>
            <w:tcW w:w="2928" w:type="dxa"/>
          </w:tcPr>
          <w:p w:rsidR="00670F9D" w:rsidRDefault="00670F9D" w:rsidP="00670F9D">
            <w:r>
              <w:t>Results for each of the questions are shown in a table format.</w:t>
            </w:r>
          </w:p>
        </w:tc>
        <w:tc>
          <w:tcPr>
            <w:tcW w:w="1961" w:type="dxa"/>
          </w:tcPr>
          <w:p w:rsidR="00670F9D" w:rsidRDefault="00670F9D" w:rsidP="00670F9D">
            <w:r w:rsidRPr="009A369E">
              <w:t>Pass</w:t>
            </w:r>
          </w:p>
        </w:tc>
      </w:tr>
      <w:tr w:rsidR="00670F9D" w:rsidTr="00934538">
        <w:tc>
          <w:tcPr>
            <w:tcW w:w="1977" w:type="dxa"/>
          </w:tcPr>
          <w:p w:rsidR="00670F9D" w:rsidRDefault="00670F9D" w:rsidP="00670F9D">
            <w:r>
              <w:t>Question answer</w:t>
            </w:r>
          </w:p>
        </w:tc>
        <w:tc>
          <w:tcPr>
            <w:tcW w:w="2485" w:type="dxa"/>
          </w:tcPr>
          <w:p w:rsidR="00670F9D" w:rsidRDefault="00E92280" w:rsidP="00670F9D">
            <w:r>
              <w:t>Answers to each incorrect question are shown.</w:t>
            </w:r>
          </w:p>
        </w:tc>
        <w:tc>
          <w:tcPr>
            <w:tcW w:w="2928" w:type="dxa"/>
          </w:tcPr>
          <w:p w:rsidR="00670F9D" w:rsidRDefault="00E92280" w:rsidP="00670F9D">
            <w:r>
              <w:t>Answers to each incorrect question are shown.</w:t>
            </w:r>
          </w:p>
        </w:tc>
        <w:tc>
          <w:tcPr>
            <w:tcW w:w="1961" w:type="dxa"/>
          </w:tcPr>
          <w:p w:rsidR="00670F9D" w:rsidRDefault="003353BB" w:rsidP="00670F9D">
            <w:r>
              <w:t>Fail</w:t>
            </w:r>
          </w:p>
        </w:tc>
      </w:tr>
      <w:tr w:rsidR="00670F9D" w:rsidTr="00934538">
        <w:tc>
          <w:tcPr>
            <w:tcW w:w="1977" w:type="dxa"/>
          </w:tcPr>
          <w:p w:rsidR="00670F9D" w:rsidRDefault="00670F9D" w:rsidP="00670F9D">
            <w:r>
              <w:t>Incorrect answer</w:t>
            </w:r>
          </w:p>
        </w:tc>
        <w:tc>
          <w:tcPr>
            <w:tcW w:w="2485" w:type="dxa"/>
          </w:tcPr>
          <w:p w:rsidR="00670F9D" w:rsidRDefault="00E92280" w:rsidP="00670F9D">
            <w:r>
              <w:t>Incorrect question answers are notified to the user.</w:t>
            </w:r>
          </w:p>
        </w:tc>
        <w:tc>
          <w:tcPr>
            <w:tcW w:w="2928" w:type="dxa"/>
          </w:tcPr>
          <w:p w:rsidR="00670F9D" w:rsidRDefault="00E92280" w:rsidP="00670F9D">
            <w:r>
              <w:t>Incorrect question answers are notified to the user.</w:t>
            </w:r>
          </w:p>
        </w:tc>
        <w:tc>
          <w:tcPr>
            <w:tcW w:w="1961" w:type="dxa"/>
          </w:tcPr>
          <w:p w:rsidR="00670F9D" w:rsidRDefault="00670F9D" w:rsidP="00670F9D">
            <w:r w:rsidRPr="009A369E">
              <w:t>Pass</w:t>
            </w:r>
          </w:p>
        </w:tc>
      </w:tr>
      <w:tr w:rsidR="00670F9D" w:rsidTr="00934538">
        <w:tc>
          <w:tcPr>
            <w:tcW w:w="1977" w:type="dxa"/>
          </w:tcPr>
          <w:p w:rsidR="00670F9D" w:rsidRDefault="00670F9D" w:rsidP="00670F9D">
            <w:r>
              <w:t>Home button</w:t>
            </w:r>
          </w:p>
        </w:tc>
        <w:tc>
          <w:tcPr>
            <w:tcW w:w="2485" w:type="dxa"/>
          </w:tcPr>
          <w:p w:rsidR="00670F9D" w:rsidRDefault="00E92280" w:rsidP="00670F9D">
            <w:r>
              <w:t>Home button returns user to the main home screen.</w:t>
            </w:r>
          </w:p>
        </w:tc>
        <w:tc>
          <w:tcPr>
            <w:tcW w:w="2928" w:type="dxa"/>
          </w:tcPr>
          <w:p w:rsidR="00670F9D" w:rsidRDefault="00E92280" w:rsidP="00670F9D">
            <w:r>
              <w:t>Home button returns user to the main home screen.</w:t>
            </w:r>
          </w:p>
        </w:tc>
        <w:tc>
          <w:tcPr>
            <w:tcW w:w="1961" w:type="dxa"/>
          </w:tcPr>
          <w:p w:rsidR="00670F9D" w:rsidRDefault="00670F9D" w:rsidP="00670F9D">
            <w:r w:rsidRPr="009A369E">
              <w:t>Pass</w:t>
            </w:r>
          </w:p>
        </w:tc>
      </w:tr>
      <w:tr w:rsidR="00670F9D" w:rsidTr="00422584">
        <w:tc>
          <w:tcPr>
            <w:tcW w:w="9351" w:type="dxa"/>
            <w:gridSpan w:val="4"/>
          </w:tcPr>
          <w:p w:rsidR="00670F9D" w:rsidRPr="005C4A77" w:rsidRDefault="00670F9D" w:rsidP="00670F9D">
            <w:pPr>
              <w:jc w:val="center"/>
              <w:rPr>
                <w:b/>
              </w:rPr>
            </w:pPr>
            <w:r>
              <w:rPr>
                <w:b/>
              </w:rPr>
              <w:t>Student Scores Page (student_results.php)</w:t>
            </w:r>
          </w:p>
        </w:tc>
      </w:tr>
      <w:tr w:rsidR="00670F9D" w:rsidTr="00934538">
        <w:tc>
          <w:tcPr>
            <w:tcW w:w="1977" w:type="dxa"/>
          </w:tcPr>
          <w:p w:rsidR="00670F9D" w:rsidRDefault="00670F9D" w:rsidP="00670F9D">
            <w:r>
              <w:t>Table format</w:t>
            </w:r>
          </w:p>
        </w:tc>
        <w:tc>
          <w:tcPr>
            <w:tcW w:w="2485" w:type="dxa"/>
          </w:tcPr>
          <w:p w:rsidR="00670F9D" w:rsidRDefault="00E92280" w:rsidP="00670F9D">
            <w:r>
              <w:t>All relevant information is called from the database and shown correctly within the table.</w:t>
            </w:r>
          </w:p>
        </w:tc>
        <w:tc>
          <w:tcPr>
            <w:tcW w:w="2928" w:type="dxa"/>
          </w:tcPr>
          <w:p w:rsidR="00670F9D" w:rsidRDefault="00E92280" w:rsidP="00670F9D">
            <w:r>
              <w:t>All relevant information is called from the database and shown correctly within the table.</w:t>
            </w:r>
          </w:p>
        </w:tc>
        <w:tc>
          <w:tcPr>
            <w:tcW w:w="1961" w:type="dxa"/>
          </w:tcPr>
          <w:p w:rsidR="00670F9D" w:rsidRDefault="00670F9D" w:rsidP="00670F9D">
            <w:r w:rsidRPr="00FB0C41">
              <w:t>Pass</w:t>
            </w:r>
          </w:p>
        </w:tc>
      </w:tr>
      <w:tr w:rsidR="00670F9D" w:rsidTr="00934538">
        <w:tc>
          <w:tcPr>
            <w:tcW w:w="1977" w:type="dxa"/>
          </w:tcPr>
          <w:p w:rsidR="00670F9D" w:rsidRDefault="00670F9D" w:rsidP="00670F9D">
            <w:r>
              <w:t>Student ID/email</w:t>
            </w:r>
          </w:p>
        </w:tc>
        <w:tc>
          <w:tcPr>
            <w:tcW w:w="2485" w:type="dxa"/>
          </w:tcPr>
          <w:p w:rsidR="00670F9D" w:rsidRDefault="00E92280" w:rsidP="00670F9D">
            <w:r>
              <w:t>Student email is taken from database and shown alongside scores.</w:t>
            </w:r>
          </w:p>
        </w:tc>
        <w:tc>
          <w:tcPr>
            <w:tcW w:w="2928" w:type="dxa"/>
          </w:tcPr>
          <w:p w:rsidR="00670F9D" w:rsidRDefault="00E92280" w:rsidP="00670F9D">
            <w:r>
              <w:t>Student email is taken from database and shown alongside scores.</w:t>
            </w:r>
          </w:p>
        </w:tc>
        <w:tc>
          <w:tcPr>
            <w:tcW w:w="1961" w:type="dxa"/>
          </w:tcPr>
          <w:p w:rsidR="00670F9D" w:rsidRDefault="00670F9D" w:rsidP="00670F9D">
            <w:r w:rsidRPr="00FB0C41">
              <w:t>Pass</w:t>
            </w:r>
          </w:p>
        </w:tc>
      </w:tr>
      <w:tr w:rsidR="00670F9D" w:rsidTr="00934538">
        <w:tc>
          <w:tcPr>
            <w:tcW w:w="1977" w:type="dxa"/>
          </w:tcPr>
          <w:p w:rsidR="00670F9D" w:rsidRDefault="00670F9D" w:rsidP="00670F9D">
            <w:r>
              <w:t>Username</w:t>
            </w:r>
          </w:p>
        </w:tc>
        <w:tc>
          <w:tcPr>
            <w:tcW w:w="2485" w:type="dxa"/>
          </w:tcPr>
          <w:p w:rsidR="00670F9D" w:rsidRDefault="00E92280" w:rsidP="00670F9D">
            <w:r>
              <w:t>All usernames are taken from database and shown next to correct scores.</w:t>
            </w:r>
          </w:p>
        </w:tc>
        <w:tc>
          <w:tcPr>
            <w:tcW w:w="2928" w:type="dxa"/>
          </w:tcPr>
          <w:p w:rsidR="00670F9D" w:rsidRDefault="00E92280" w:rsidP="00670F9D">
            <w:r>
              <w:t>All usernames are taken from database and shown next to correct scores.</w:t>
            </w:r>
          </w:p>
        </w:tc>
        <w:tc>
          <w:tcPr>
            <w:tcW w:w="1961" w:type="dxa"/>
          </w:tcPr>
          <w:p w:rsidR="00670F9D" w:rsidRDefault="00670F9D" w:rsidP="00670F9D">
            <w:r w:rsidRPr="00FB0C41">
              <w:t>Pass</w:t>
            </w:r>
          </w:p>
        </w:tc>
      </w:tr>
      <w:tr w:rsidR="00670F9D" w:rsidTr="00934538">
        <w:tc>
          <w:tcPr>
            <w:tcW w:w="1977" w:type="dxa"/>
          </w:tcPr>
          <w:p w:rsidR="00670F9D" w:rsidRDefault="00670F9D" w:rsidP="00670F9D">
            <w:r>
              <w:t>Scores</w:t>
            </w:r>
          </w:p>
        </w:tc>
        <w:tc>
          <w:tcPr>
            <w:tcW w:w="2485" w:type="dxa"/>
          </w:tcPr>
          <w:p w:rsidR="00670F9D" w:rsidRDefault="00E92280" w:rsidP="00670F9D">
            <w:r>
              <w:t>All scores are taken from database and shown next to correct username.</w:t>
            </w:r>
          </w:p>
        </w:tc>
        <w:tc>
          <w:tcPr>
            <w:tcW w:w="2928" w:type="dxa"/>
          </w:tcPr>
          <w:p w:rsidR="00670F9D" w:rsidRDefault="00E92280" w:rsidP="00670F9D">
            <w:r>
              <w:t>All scores are taken from database and shown next to correct username.</w:t>
            </w:r>
          </w:p>
        </w:tc>
        <w:tc>
          <w:tcPr>
            <w:tcW w:w="1961" w:type="dxa"/>
          </w:tcPr>
          <w:p w:rsidR="00670F9D" w:rsidRDefault="00670F9D" w:rsidP="00670F9D">
            <w:r w:rsidRPr="00FB0C41">
              <w:t>Pass</w:t>
            </w:r>
          </w:p>
        </w:tc>
      </w:tr>
      <w:tr w:rsidR="00670F9D" w:rsidTr="00422584">
        <w:tc>
          <w:tcPr>
            <w:tcW w:w="9351" w:type="dxa"/>
            <w:gridSpan w:val="4"/>
          </w:tcPr>
          <w:p w:rsidR="00670F9D" w:rsidRPr="000C0894" w:rsidRDefault="00670F9D" w:rsidP="00670F9D">
            <w:pPr>
              <w:jc w:val="center"/>
              <w:rPr>
                <w:b/>
              </w:rPr>
            </w:pPr>
            <w:r>
              <w:rPr>
                <w:b/>
              </w:rPr>
              <w:t>Edit Question Page (edit_questions.php)</w:t>
            </w:r>
          </w:p>
        </w:tc>
      </w:tr>
      <w:tr w:rsidR="00670F9D" w:rsidTr="00934538">
        <w:tc>
          <w:tcPr>
            <w:tcW w:w="1977" w:type="dxa"/>
          </w:tcPr>
          <w:p w:rsidR="00670F9D" w:rsidRDefault="00670F9D" w:rsidP="00670F9D">
            <w:r>
              <w:t>Table format</w:t>
            </w:r>
          </w:p>
        </w:tc>
        <w:tc>
          <w:tcPr>
            <w:tcW w:w="2485" w:type="dxa"/>
          </w:tcPr>
          <w:p w:rsidR="00670F9D" w:rsidRDefault="0042148D" w:rsidP="00670F9D">
            <w:r>
              <w:t>Table shows all question and answer database information.</w:t>
            </w:r>
          </w:p>
        </w:tc>
        <w:tc>
          <w:tcPr>
            <w:tcW w:w="2928" w:type="dxa"/>
          </w:tcPr>
          <w:p w:rsidR="00670F9D" w:rsidRDefault="0042148D" w:rsidP="00670F9D">
            <w:r>
              <w:t>Table shows all question and answer database information.</w:t>
            </w:r>
          </w:p>
        </w:tc>
        <w:tc>
          <w:tcPr>
            <w:tcW w:w="1961" w:type="dxa"/>
          </w:tcPr>
          <w:p w:rsidR="00670F9D" w:rsidRDefault="00670F9D" w:rsidP="00670F9D">
            <w:r w:rsidRPr="00DD6D70">
              <w:t>Pass</w:t>
            </w:r>
          </w:p>
        </w:tc>
      </w:tr>
      <w:tr w:rsidR="00670F9D" w:rsidTr="00934538">
        <w:tc>
          <w:tcPr>
            <w:tcW w:w="1977" w:type="dxa"/>
          </w:tcPr>
          <w:p w:rsidR="00670F9D" w:rsidRDefault="0042148D" w:rsidP="00670F9D">
            <w:r>
              <w:t>Edit question dropdown</w:t>
            </w:r>
          </w:p>
        </w:tc>
        <w:tc>
          <w:tcPr>
            <w:tcW w:w="2485" w:type="dxa"/>
          </w:tcPr>
          <w:p w:rsidR="00670F9D" w:rsidRDefault="0042148D" w:rsidP="00670F9D">
            <w:r>
              <w:t>Drop down shows all current questions within database.</w:t>
            </w:r>
          </w:p>
        </w:tc>
        <w:tc>
          <w:tcPr>
            <w:tcW w:w="2928" w:type="dxa"/>
          </w:tcPr>
          <w:p w:rsidR="00670F9D" w:rsidRDefault="0042148D" w:rsidP="00670F9D">
            <w:r>
              <w:t>Drop down shows all current questions within database.</w:t>
            </w:r>
          </w:p>
        </w:tc>
        <w:tc>
          <w:tcPr>
            <w:tcW w:w="1961" w:type="dxa"/>
          </w:tcPr>
          <w:p w:rsidR="00670F9D" w:rsidRDefault="00670F9D" w:rsidP="00670F9D">
            <w:r w:rsidRPr="00DD6D70">
              <w:t>Pass</w:t>
            </w:r>
          </w:p>
        </w:tc>
      </w:tr>
      <w:tr w:rsidR="00670F9D" w:rsidTr="00934538">
        <w:tc>
          <w:tcPr>
            <w:tcW w:w="1977" w:type="dxa"/>
          </w:tcPr>
          <w:p w:rsidR="00670F9D" w:rsidRDefault="0042148D" w:rsidP="00670F9D">
            <w:r>
              <w:t>Edit question text field</w:t>
            </w:r>
          </w:p>
        </w:tc>
        <w:tc>
          <w:tcPr>
            <w:tcW w:w="2485" w:type="dxa"/>
          </w:tcPr>
          <w:p w:rsidR="00670F9D" w:rsidRDefault="00427DE1" w:rsidP="00670F9D">
            <w:r>
              <w:t>Text fields allow input which is then sent to database.</w:t>
            </w:r>
          </w:p>
        </w:tc>
        <w:tc>
          <w:tcPr>
            <w:tcW w:w="2928" w:type="dxa"/>
          </w:tcPr>
          <w:p w:rsidR="00670F9D" w:rsidRDefault="00427DE1" w:rsidP="00670F9D">
            <w:r>
              <w:t>Text fields allow input which is then sent to database.</w:t>
            </w:r>
          </w:p>
        </w:tc>
        <w:tc>
          <w:tcPr>
            <w:tcW w:w="1961" w:type="dxa"/>
          </w:tcPr>
          <w:p w:rsidR="00670F9D" w:rsidRDefault="00670F9D" w:rsidP="00670F9D">
            <w:r w:rsidRPr="00DD6D70">
              <w:t>Pass</w:t>
            </w:r>
          </w:p>
        </w:tc>
      </w:tr>
      <w:tr w:rsidR="0042148D" w:rsidTr="00934538">
        <w:tc>
          <w:tcPr>
            <w:tcW w:w="1977" w:type="dxa"/>
          </w:tcPr>
          <w:p w:rsidR="0042148D" w:rsidRDefault="0042148D" w:rsidP="0042148D">
            <w:r>
              <w:lastRenderedPageBreak/>
              <w:t>Update button</w:t>
            </w:r>
          </w:p>
        </w:tc>
        <w:tc>
          <w:tcPr>
            <w:tcW w:w="2485" w:type="dxa"/>
          </w:tcPr>
          <w:p w:rsidR="0042148D" w:rsidRDefault="0042148D" w:rsidP="0042148D">
            <w:r>
              <w:t>Updates database information with current text field input and reloads page.</w:t>
            </w:r>
          </w:p>
        </w:tc>
        <w:tc>
          <w:tcPr>
            <w:tcW w:w="2928" w:type="dxa"/>
          </w:tcPr>
          <w:p w:rsidR="0042148D" w:rsidRDefault="0042148D" w:rsidP="0042148D">
            <w:r>
              <w:t>Updates database information with current text field input and reloads page.</w:t>
            </w:r>
          </w:p>
        </w:tc>
        <w:tc>
          <w:tcPr>
            <w:tcW w:w="1961" w:type="dxa"/>
          </w:tcPr>
          <w:p w:rsidR="0042148D" w:rsidRDefault="0042148D" w:rsidP="0042148D">
            <w:r w:rsidRPr="00DD6D70">
              <w:t>Pass</w:t>
            </w:r>
          </w:p>
        </w:tc>
      </w:tr>
    </w:tbl>
    <w:p w:rsidR="00515169" w:rsidRDefault="00515169" w:rsidP="00515169">
      <w:r>
        <w:t xml:space="preserve">One element failed upon testing this was the question answer field, only currently being able to edit one of the four answers for each question of the quiz. This is fixable through a change in </w:t>
      </w:r>
      <w:r w:rsidR="00C8726D">
        <w:t>answer id field creating an additional drop-down menu to edit each of the currently selected questions answers.</w:t>
      </w:r>
    </w:p>
    <w:p w:rsidR="00AF14C2" w:rsidRDefault="00AF14C2" w:rsidP="00AF14C2">
      <w:pPr>
        <w:pStyle w:val="Heading2"/>
      </w:pPr>
      <w:bookmarkStart w:id="29" w:name="_Toc514072204"/>
      <w:r>
        <w:t>Project management</w:t>
      </w:r>
      <w:bookmarkEnd w:id="29"/>
    </w:p>
    <w:p w:rsidR="001A76DC" w:rsidRDefault="00121EC2" w:rsidP="0023000E">
      <w:r>
        <w:t xml:space="preserve">The projects management was vital to ensure success with the number of changes made to the product throughout the projects </w:t>
      </w:r>
      <w:r w:rsidR="0023000E">
        <w:t>lifecycle</w:t>
      </w:r>
      <w:r>
        <w:t xml:space="preserve">, following project management </w:t>
      </w:r>
      <w:r w:rsidR="00422584">
        <w:t>guidelines</w:t>
      </w:r>
      <w:r>
        <w:t xml:space="preserve"> </w:t>
      </w:r>
      <w:r w:rsidR="00422584">
        <w:t xml:space="preserve">like </w:t>
      </w:r>
      <w:r>
        <w:t xml:space="preserve">PRINCE2 to </w:t>
      </w:r>
      <w:r w:rsidR="001A76DC">
        <w:t>ensure</w:t>
      </w:r>
      <w:r w:rsidR="0023000E">
        <w:t xml:space="preserve"> the project </w:t>
      </w:r>
      <w:r w:rsidR="001A76DC">
        <w:t>is delivered in a timely manner.</w:t>
      </w:r>
    </w:p>
    <w:p w:rsidR="00B0413C" w:rsidRDefault="0023000E" w:rsidP="00121EC2">
      <w:r>
        <w:t>“</w:t>
      </w:r>
      <w:r>
        <w:rPr>
          <w:i/>
          <w:iCs/>
        </w:rPr>
        <w:t>The phenomenon of systems still being delivered behind schedule, costing far more to produce than original budget estimates and failing to meet user requirements can be attributed not only to the non-application of principles and methods but also to inadequate project management</w:t>
      </w:r>
      <w:r>
        <w:t>”</w:t>
      </w:r>
      <w:r w:rsidR="0079403F">
        <w:t xml:space="preserve"> (Prodromos D Chatzoglou, 1997)</w:t>
      </w:r>
    </w:p>
    <w:p w:rsidR="00B0413C" w:rsidRDefault="00B0413C" w:rsidP="00CB377B">
      <w:pPr>
        <w:shd w:val="clear" w:color="auto" w:fill="F2F2F2" w:themeFill="background2"/>
      </w:pPr>
      <w:r>
        <w:t xml:space="preserve">Prince2 methodology framework implies that all projects need the following: </w:t>
      </w:r>
    </w:p>
    <w:p w:rsidR="00B0413C" w:rsidRDefault="00B0413C" w:rsidP="00CB377B">
      <w:pPr>
        <w:pStyle w:val="ListParagraph"/>
        <w:numPr>
          <w:ilvl w:val="0"/>
          <w:numId w:val="10"/>
        </w:numPr>
        <w:shd w:val="clear" w:color="auto" w:fill="F2F2F2" w:themeFill="background2"/>
      </w:pPr>
      <w:r>
        <w:t xml:space="preserve">An organised and controlled start, i.e. plan project and organise resources. </w:t>
      </w:r>
    </w:p>
    <w:p w:rsidR="00B0413C" w:rsidRDefault="00B0413C" w:rsidP="00CB377B">
      <w:pPr>
        <w:pStyle w:val="ListParagraph"/>
        <w:numPr>
          <w:ilvl w:val="0"/>
          <w:numId w:val="10"/>
        </w:numPr>
        <w:shd w:val="clear" w:color="auto" w:fill="F2F2F2" w:themeFill="background2"/>
      </w:pPr>
      <w:r>
        <w:t xml:space="preserve">An organised and controlled middle, i.e. keeping projects organised and controlled throughout the project. </w:t>
      </w:r>
    </w:p>
    <w:p w:rsidR="00B0413C" w:rsidRDefault="00B0413C" w:rsidP="00CB377B">
      <w:pPr>
        <w:pStyle w:val="ListParagraph"/>
        <w:numPr>
          <w:ilvl w:val="0"/>
          <w:numId w:val="10"/>
        </w:numPr>
        <w:shd w:val="clear" w:color="auto" w:fill="F2F2F2" w:themeFill="background2"/>
      </w:pPr>
      <w:r>
        <w:t xml:space="preserve">An organised and controlled end, i.e. once the final product is created and the project has finished, ensure client contentment and project closure. </w:t>
      </w:r>
    </w:p>
    <w:p w:rsidR="00B0413C" w:rsidRDefault="00414E93" w:rsidP="00CB377B">
      <w:pPr>
        <w:pStyle w:val="ListParagraph"/>
        <w:shd w:val="clear" w:color="auto" w:fill="F2F2F2" w:themeFill="background2"/>
      </w:pPr>
      <w:sdt>
        <w:sdtPr>
          <w:id w:val="760869450"/>
          <w:citation/>
        </w:sdtPr>
        <w:sdtEndPr/>
        <w:sdtContent>
          <w:r w:rsidR="00B0413C">
            <w:fldChar w:fldCharType="begin"/>
          </w:r>
          <w:r w:rsidR="00B0413C">
            <w:rPr>
              <w:lang w:val="en-GB"/>
            </w:rPr>
            <w:instrText xml:space="preserve"> CITATION PRI181 \l 2057 </w:instrText>
          </w:r>
          <w:r w:rsidR="00B0413C">
            <w:fldChar w:fldCharType="separate"/>
          </w:r>
          <w:r w:rsidR="00740BE9" w:rsidRPr="00740BE9">
            <w:rPr>
              <w:noProof/>
              <w:lang w:val="en-GB"/>
            </w:rPr>
            <w:t>(PRINCE2, 2018)</w:t>
          </w:r>
          <w:r w:rsidR="00B0413C">
            <w:fldChar w:fldCharType="end"/>
          </w:r>
        </w:sdtContent>
      </w:sdt>
      <w:r w:rsidR="00B0413C">
        <w:t xml:space="preserve"> </w:t>
      </w:r>
    </w:p>
    <w:p w:rsidR="00B0413C" w:rsidRDefault="00B0413C" w:rsidP="00CB377B">
      <w:pPr>
        <w:shd w:val="clear" w:color="auto" w:fill="F2F2F2" w:themeFill="background2"/>
      </w:pPr>
      <w:r w:rsidRPr="00B0413C">
        <w:t>With 32% of projects overrun due to schedule and/or cost, 76.2% of projects complete, 23.8% projects are cancelled mostly due to issues caused within the design, development, testing and implementation stages planning is essential and should be conducted alongside requirements analysis to ensure the</w:t>
      </w:r>
      <w:r>
        <w:t xml:space="preserve"> effectiveness of the project. </w:t>
      </w:r>
      <w:sdt>
        <w:sdtPr>
          <w:id w:val="965317593"/>
          <w:citation/>
        </w:sdtPr>
        <w:sdtEndPr/>
        <w:sdtContent>
          <w:r>
            <w:fldChar w:fldCharType="begin"/>
          </w:r>
          <w:r>
            <w:rPr>
              <w:lang w:val="en-GB"/>
            </w:rPr>
            <w:instrText xml:space="preserve"> CITATION DrJ17 \l 2057 </w:instrText>
          </w:r>
          <w:r>
            <w:fldChar w:fldCharType="separate"/>
          </w:r>
          <w:r w:rsidR="00740BE9" w:rsidRPr="00740BE9">
            <w:rPr>
              <w:noProof/>
              <w:lang w:val="en-GB"/>
            </w:rPr>
            <w:t>(Dr John McManus)</w:t>
          </w:r>
          <w:r>
            <w:fldChar w:fldCharType="end"/>
          </w:r>
        </w:sdtContent>
      </w:sdt>
    </w:p>
    <w:p w:rsidR="00CB377B" w:rsidRPr="00121EC2" w:rsidRDefault="00414E93" w:rsidP="00CB377B">
      <w:pPr>
        <w:shd w:val="clear" w:color="auto" w:fill="F2F2F2" w:themeFill="background2"/>
      </w:pPr>
      <w:sdt>
        <w:sdtPr>
          <w:id w:val="1194350729"/>
          <w:citation/>
        </w:sdtPr>
        <w:sdtEndPr/>
        <w:sdtContent>
          <w:r w:rsidR="00CB377B">
            <w:fldChar w:fldCharType="begin"/>
          </w:r>
          <w:r w:rsidR="00CB377B">
            <w:rPr>
              <w:lang w:val="en-GB"/>
            </w:rPr>
            <w:instrText xml:space="preserve"> CITATION Luk18 \l 2057 </w:instrText>
          </w:r>
          <w:r w:rsidR="00CB377B">
            <w:fldChar w:fldCharType="separate"/>
          </w:r>
          <w:r w:rsidR="00740BE9" w:rsidRPr="00740BE9">
            <w:rPr>
              <w:noProof/>
              <w:lang w:val="en-GB"/>
            </w:rPr>
            <w:t>(Parfrey, Research Methods A2)</w:t>
          </w:r>
          <w:r w:rsidR="00CB377B">
            <w:fldChar w:fldCharType="end"/>
          </w:r>
        </w:sdtContent>
      </w:sdt>
    </w:p>
    <w:p w:rsidR="00AF14C2" w:rsidRDefault="00AF14C2" w:rsidP="00AF14C2">
      <w:pPr>
        <w:pStyle w:val="Heading1"/>
      </w:pPr>
      <w:bookmarkStart w:id="30" w:name="_Toc514072205"/>
      <w:r>
        <w:t>Data collection and Collation</w:t>
      </w:r>
      <w:bookmarkEnd w:id="30"/>
    </w:p>
    <w:p w:rsidR="00B83296" w:rsidRPr="00B83296" w:rsidRDefault="00B83296" w:rsidP="00B83296">
      <w:r>
        <w:t>Data collection played a key role in aiding the fundamental research needed to back the projects implementation for students and teachers.</w:t>
      </w:r>
    </w:p>
    <w:p w:rsidR="00AF14C2" w:rsidRDefault="00AF14C2" w:rsidP="00AF14C2">
      <w:pPr>
        <w:pStyle w:val="Heading2"/>
      </w:pPr>
      <w:bookmarkStart w:id="31" w:name="_Toc514072206"/>
      <w:r>
        <w:t>Data Types</w:t>
      </w:r>
      <w:bookmarkEnd w:id="31"/>
    </w:p>
    <w:p w:rsidR="00B83296" w:rsidRPr="00B83296" w:rsidRDefault="00B83296" w:rsidP="00B83296">
      <w:r>
        <w:t xml:space="preserve">Two main data types were collected each collected through </w:t>
      </w:r>
      <w:r w:rsidR="00A37A86">
        <w:t>different methods.</w:t>
      </w:r>
    </w:p>
    <w:p w:rsidR="001A76DC" w:rsidRDefault="001A76DC" w:rsidP="00A37A86">
      <w:r>
        <w:t>Text answers</w:t>
      </w:r>
      <w:r w:rsidR="00A37A86">
        <w:t xml:space="preserve"> were collected using two surveys, one at the start of development for the project gaining the information needed to create the </w:t>
      </w:r>
      <w:r w:rsidR="007039BD">
        <w:t xml:space="preserve">questions </w:t>
      </w:r>
      <w:r w:rsidR="0080637E">
        <w:t>and content needed.</w:t>
      </w:r>
    </w:p>
    <w:p w:rsidR="001A76DC" w:rsidRPr="00121EC2" w:rsidRDefault="0080637E" w:rsidP="0080637E">
      <w:r>
        <w:lastRenderedPageBreak/>
        <w:t xml:space="preserve">Quiz scores and </w:t>
      </w:r>
      <w:r w:rsidR="00271A8B">
        <w:t>associated user information were</w:t>
      </w:r>
      <w:r>
        <w:t xml:space="preserve"> collected </w:t>
      </w:r>
      <w:r w:rsidR="00271A8B">
        <w:t>and stored within the database for statistical use.</w:t>
      </w:r>
    </w:p>
    <w:p w:rsidR="00AF14C2" w:rsidRDefault="00AF14C2" w:rsidP="00AF14C2">
      <w:pPr>
        <w:pStyle w:val="Heading2"/>
      </w:pPr>
      <w:bookmarkStart w:id="32" w:name="_Toc514072207"/>
      <w:r>
        <w:t>Collection Methods</w:t>
      </w:r>
      <w:bookmarkEnd w:id="32"/>
    </w:p>
    <w:p w:rsidR="00BE623A" w:rsidRPr="00BE623A" w:rsidRDefault="00BE623A" w:rsidP="00BE623A">
      <w:r>
        <w:t>To collect the two data types two data collection methods were used.</w:t>
      </w:r>
    </w:p>
    <w:p w:rsidR="001D47EA" w:rsidRDefault="001A76DC" w:rsidP="00BE623A">
      <w:pPr>
        <w:pStyle w:val="ListParagraph"/>
        <w:numPr>
          <w:ilvl w:val="0"/>
          <w:numId w:val="20"/>
        </w:numPr>
      </w:pPr>
      <w:r>
        <w:t>Surveys</w:t>
      </w:r>
      <w:r w:rsidR="00BE623A">
        <w:t xml:space="preserve"> were used to collect text answers from text answer questions and multiple choice inputs.</w:t>
      </w:r>
    </w:p>
    <w:p w:rsidR="00351B41" w:rsidRDefault="001A76DC" w:rsidP="00BE623A">
      <w:pPr>
        <w:pStyle w:val="ListParagraph"/>
        <w:numPr>
          <w:ilvl w:val="0"/>
          <w:numId w:val="20"/>
        </w:numPr>
      </w:pPr>
      <w:r>
        <w:t>Quiz</w:t>
      </w:r>
      <w:r w:rsidR="00BE623A">
        <w:t xml:space="preserve"> scores were co</w:t>
      </w:r>
      <w:r w:rsidR="00351B41">
        <w:t xml:space="preserve">llected using the websites </w:t>
      </w:r>
      <w:r w:rsidR="009F6360">
        <w:t>quiz.</w:t>
      </w:r>
    </w:p>
    <w:p w:rsidR="00722A40" w:rsidRDefault="00351B41" w:rsidP="00BE623A">
      <w:r>
        <w:t>Using two different types of data enabled us to use the scores and answers to calculate statistical information like how many users took the test using a mobile device and how this affected their performance.</w:t>
      </w:r>
    </w:p>
    <w:p w:rsidR="003875A1" w:rsidRDefault="003875A1" w:rsidP="00BE623A">
      <w:r>
        <w:t xml:space="preserve">In relation to the studies researched within the literature review much of the data collected was through interviews with the students and teachers after experiments were conducted as detailed within the research collected by Sakunthala and Elizabeth Hartnell with statistical information relating to the </w:t>
      </w:r>
      <w:r w:rsidR="00CB61B5">
        <w:t>students’</w:t>
      </w:r>
      <w:r>
        <w:t xml:space="preserve"> performance, this is much like the experiment</w:t>
      </w:r>
      <w:r w:rsidR="00CB61B5">
        <w:t>s this project used however using</w:t>
      </w:r>
      <w:r>
        <w:t xml:space="preserve"> surveys as the medium for data collection rather than interviews. This can be seen as a disadvantage because </w:t>
      </w:r>
      <w:r w:rsidR="00CB61B5">
        <w:t>we won’t necessarily know the true thoughts or feelings of the stakeholders towards the project but will prove an advantage statistically as information collected will be purely based on their own experience with answers being more truthful.</w:t>
      </w:r>
    </w:p>
    <w:p w:rsidR="00AF14C2" w:rsidRDefault="00AF14C2" w:rsidP="00AF14C2">
      <w:pPr>
        <w:pStyle w:val="Heading2"/>
      </w:pPr>
      <w:bookmarkStart w:id="33" w:name="_Toc514072208"/>
      <w:r>
        <w:t>Verification of data</w:t>
      </w:r>
      <w:bookmarkEnd w:id="33"/>
    </w:p>
    <w:p w:rsidR="00722A40" w:rsidRDefault="00722A40" w:rsidP="00722A40">
      <w:r>
        <w:t>Data input into the d</w:t>
      </w:r>
      <w:r w:rsidR="009F6360">
        <w:t>atabase was verified through PHP</w:t>
      </w:r>
      <w:r>
        <w:t xml:space="preserve"> validation function strings ensuring that no data was lost</w:t>
      </w:r>
      <w:r w:rsidR="009F6360">
        <w:t>/changed</w:t>
      </w:r>
      <w:r>
        <w:t xml:space="preserve"> upon calling a update/insert query to the database</w:t>
      </w:r>
      <w:r w:rsidR="009F6360">
        <w:t>.</w:t>
      </w:r>
    </w:p>
    <w:p w:rsidR="009F6360" w:rsidRDefault="009F6360" w:rsidP="00722A40">
      <w:r>
        <w:t>Each of the surveys taken was overseen by a teac</w:t>
      </w:r>
      <w:r w:rsidR="001D02CB">
        <w:t xml:space="preserve">her ensuring that the questions were answered sensibly and correctly with myself and Jared being present when the second survey was taken </w:t>
      </w:r>
      <w:r w:rsidR="00FA2DB2">
        <w:t>ensuring each of the students signed up for the website and then took the survey after receiving their results for each test.</w:t>
      </w:r>
    </w:p>
    <w:p w:rsidR="00530C66" w:rsidRPr="00722A40" w:rsidRDefault="00FA2DB2" w:rsidP="00722A40">
      <w:r>
        <w:t xml:space="preserve">Data </w:t>
      </w:r>
      <w:r w:rsidRPr="001D47EA">
        <w:rPr>
          <w:noProof/>
        </w:rPr>
        <w:t>inconsistenc</w:t>
      </w:r>
      <w:r w:rsidR="001D47EA">
        <w:rPr>
          <w:noProof/>
        </w:rPr>
        <w:t>i</w:t>
      </w:r>
      <w:r w:rsidRPr="001D47EA">
        <w:rPr>
          <w:noProof/>
        </w:rPr>
        <w:t>es</w:t>
      </w:r>
      <w:r>
        <w:t xml:space="preserve"> were found as the number of user information in the database did not match the number of students whom took the survey, this was due to some of the student not signing up to the website but using a test account set up in the case they could not use their own login information.</w:t>
      </w:r>
      <w:r w:rsidR="00530C66">
        <w:t xml:space="preserve"> Another reason for their </w:t>
      </w:r>
      <w:r w:rsidR="00530C66" w:rsidRPr="001D47EA">
        <w:rPr>
          <w:noProof/>
        </w:rPr>
        <w:t>inconsistenc</w:t>
      </w:r>
      <w:r w:rsidR="001D47EA">
        <w:rPr>
          <w:noProof/>
        </w:rPr>
        <w:t>i</w:t>
      </w:r>
      <w:r w:rsidR="00530C66" w:rsidRPr="001D47EA">
        <w:rPr>
          <w:noProof/>
        </w:rPr>
        <w:t>es</w:t>
      </w:r>
      <w:r w:rsidR="00530C66">
        <w:t xml:space="preserve"> </w:t>
      </w:r>
      <w:r w:rsidR="00530C66" w:rsidRPr="001D47EA">
        <w:rPr>
          <w:noProof/>
        </w:rPr>
        <w:t>w</w:t>
      </w:r>
      <w:r w:rsidR="001D47EA">
        <w:rPr>
          <w:noProof/>
        </w:rPr>
        <w:t>as</w:t>
      </w:r>
      <w:r w:rsidR="00530C66">
        <w:t xml:space="preserve"> that some of the students could </w:t>
      </w:r>
      <w:r w:rsidR="001D47EA">
        <w:rPr>
          <w:noProof/>
        </w:rPr>
        <w:t>not have</w:t>
      </w:r>
      <w:r w:rsidR="00530C66">
        <w:t xml:space="preserve"> signed up but just answered the survey, this was taken into account after we averaged the number of users </w:t>
      </w:r>
      <w:r w:rsidR="00530C66" w:rsidRPr="001D47EA">
        <w:rPr>
          <w:noProof/>
        </w:rPr>
        <w:t>who</w:t>
      </w:r>
      <w:r w:rsidR="00530C66">
        <w:t xml:space="preserve"> used our test login information to sign in.</w:t>
      </w:r>
    </w:p>
    <w:p w:rsidR="00AF14C2" w:rsidRDefault="00AF14C2" w:rsidP="00AF14C2">
      <w:pPr>
        <w:pStyle w:val="Heading1"/>
      </w:pPr>
      <w:bookmarkStart w:id="34" w:name="_Toc514072209"/>
      <w:r>
        <w:t>Data analysis</w:t>
      </w:r>
      <w:bookmarkEnd w:id="34"/>
    </w:p>
    <w:p w:rsidR="005F4655" w:rsidRPr="00873D8E" w:rsidRDefault="00EB08D2" w:rsidP="00873D8E">
      <w:r>
        <w:t>Data analysis section discusses the methods of data analysis used on the data collected for project use, using different methods to analyse the data sources based on their data type and collection method.</w:t>
      </w:r>
    </w:p>
    <w:p w:rsidR="00D73F0E" w:rsidRDefault="00770B5C" w:rsidP="00D73F0E">
      <w:pPr>
        <w:pStyle w:val="Heading2"/>
      </w:pPr>
      <w:bookmarkStart w:id="35" w:name="_Toc514072210"/>
      <w:r>
        <w:t>An</w:t>
      </w:r>
      <w:r w:rsidR="00D73F0E">
        <w:t>alysis Procedures</w:t>
      </w:r>
      <w:bookmarkEnd w:id="35"/>
    </w:p>
    <w:p w:rsidR="005F4655" w:rsidRDefault="005F4655" w:rsidP="005F4655">
      <w:r>
        <w:lastRenderedPageBreak/>
        <w:t>Surveys results allowed us to collect both quantitative and qualitative as some of the questions within the database were multiple choice whilst others were text answer responses.</w:t>
      </w:r>
    </w:p>
    <w:p w:rsidR="005F4655" w:rsidRDefault="006D074A" w:rsidP="005F4655">
      <w:r>
        <w:t xml:space="preserve">Google forms allowed us to analyse the results from a statistical standpoint showing graphical charts with the most commonly picked answers, in which we would use to determine any common patterns relating to the responses given mainly based around the device the user used to take the quizzes. </w:t>
      </w:r>
    </w:p>
    <w:p w:rsidR="00290AD0" w:rsidRDefault="006D074A" w:rsidP="005F4655">
      <w:r>
        <w:t>Quantitative</w:t>
      </w:r>
      <w:r w:rsidR="00290AD0">
        <w:t xml:space="preserve"> data analysis involved the interpretation of the scores within the database aiming to find any recognizable patterns creating a rational finding for the data stored within the database. </w:t>
      </w:r>
    </w:p>
    <w:p w:rsidR="005971F8" w:rsidRDefault="00290AD0" w:rsidP="005F4655">
      <w:r>
        <w:t>Upon comparing scores to the survey information data could be linked to show a better analysis of the findings allowing critical analysis of the results against those found within the literature review to categorize which device was the preferred choice to learn on, how each device used affected their scores and which device produced the highest average score.</w:t>
      </w:r>
      <w:sdt>
        <w:sdtPr>
          <w:id w:val="1364099550"/>
          <w:citation/>
        </w:sdtPr>
        <w:sdtEndPr/>
        <w:sdtContent>
          <w:r w:rsidR="005971F8">
            <w:fldChar w:fldCharType="begin"/>
          </w:r>
          <w:r w:rsidR="005971F8">
            <w:rPr>
              <w:lang w:val="en-GB"/>
            </w:rPr>
            <w:instrText xml:space="preserve"> CITATION Res18 \l 2057 </w:instrText>
          </w:r>
          <w:r w:rsidR="005971F8">
            <w:fldChar w:fldCharType="separate"/>
          </w:r>
          <w:r w:rsidR="00740BE9">
            <w:rPr>
              <w:noProof/>
              <w:lang w:val="en-GB"/>
            </w:rPr>
            <w:t xml:space="preserve"> </w:t>
          </w:r>
          <w:r w:rsidR="00740BE9" w:rsidRPr="00740BE9">
            <w:rPr>
              <w:noProof/>
              <w:lang w:val="en-GB"/>
            </w:rPr>
            <w:t>(Research Methodology, 2018)</w:t>
          </w:r>
          <w:r w:rsidR="005971F8">
            <w:fldChar w:fldCharType="end"/>
          </w:r>
        </w:sdtContent>
      </w:sdt>
    </w:p>
    <w:p w:rsidR="000F0489" w:rsidRDefault="009E360E" w:rsidP="005F4655">
      <w:r>
        <w:t xml:space="preserve">Analysis procedures found within studies examined </w:t>
      </w:r>
      <w:r w:rsidR="001D47EA">
        <w:rPr>
          <w:noProof/>
        </w:rPr>
        <w:t>i</w:t>
      </w:r>
      <w:r w:rsidRPr="001D47EA">
        <w:rPr>
          <w:noProof/>
        </w:rPr>
        <w:t>n</w:t>
      </w:r>
      <w:r>
        <w:t xml:space="preserve"> the literature review use a number of procedures to analyse results. Sakunthala organized each lesson planned to use mobile devices into a table format comparing the normal teaching methods to how the lesson was taught using a mobile device alongside the reasons for using the device and the technologies used on the device.</w:t>
      </w:r>
    </w:p>
    <w:p w:rsidR="009E360E" w:rsidRDefault="009E360E" w:rsidP="005F4655">
      <w:r>
        <w:rPr>
          <w:noProof/>
          <w:lang w:val="en-GB" w:eastAsia="en-GB"/>
        </w:rPr>
        <w:drawing>
          <wp:inline distT="0" distB="0" distL="0" distR="0" wp14:anchorId="4C315D2B" wp14:editId="1CD02180">
            <wp:extent cx="5886450" cy="2552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86450" cy="2552700"/>
                    </a:xfrm>
                    <a:prstGeom prst="rect">
                      <a:avLst/>
                    </a:prstGeom>
                  </pic:spPr>
                </pic:pic>
              </a:graphicData>
            </a:graphic>
          </wp:inline>
        </w:drawing>
      </w:r>
    </w:p>
    <w:p w:rsidR="009E360E" w:rsidRDefault="009E360E" w:rsidP="005F4655">
      <w:r>
        <w:t>This allowed specific questions to be asked in interviews conducted afterwards aimed towards the different uses of the mobile device and how it affected certain areas of the students learning.</w:t>
      </w:r>
    </w:p>
    <w:p w:rsidR="009E360E" w:rsidRDefault="009E360E" w:rsidP="005F4655">
      <w:r>
        <w:t xml:space="preserve">Katharine Welsh and Kevin Thomas also used </w:t>
      </w:r>
      <w:r w:rsidRPr="001D47EA">
        <w:rPr>
          <w:noProof/>
        </w:rPr>
        <w:t>a similar analysis technique</w:t>
      </w:r>
      <w:r>
        <w:t xml:space="preserve"> using table formats to display information taken from the use of the devices. Katharine determining the reasons behind their use and Kevin identifying which of </w:t>
      </w:r>
      <w:r w:rsidRPr="001D47EA">
        <w:rPr>
          <w:noProof/>
        </w:rPr>
        <w:t xml:space="preserve">the </w:t>
      </w:r>
      <w:r w:rsidR="001D47EA">
        <w:rPr>
          <w:noProof/>
        </w:rPr>
        <w:t>features of the mobile device</w:t>
      </w:r>
      <w:r>
        <w:t xml:space="preserve"> were most commonly used to benefit learning.</w:t>
      </w:r>
    </w:p>
    <w:p w:rsidR="009E360E" w:rsidRDefault="009E360E" w:rsidP="005F4655">
      <w:pPr>
        <w:rPr>
          <w:noProof/>
          <w:lang w:val="en-GB" w:eastAsia="en-GB"/>
        </w:rPr>
      </w:pPr>
      <w:r>
        <w:rPr>
          <w:noProof/>
          <w:lang w:val="en-GB" w:eastAsia="en-GB"/>
        </w:rPr>
        <w:lastRenderedPageBreak/>
        <w:drawing>
          <wp:anchor distT="0" distB="0" distL="114300" distR="114300" simplePos="0" relativeHeight="251666432" behindDoc="0" locked="0" layoutInCell="1" allowOverlap="1">
            <wp:simplePos x="914400" y="4391025"/>
            <wp:positionH relativeFrom="column">
              <wp:align>left</wp:align>
            </wp:positionH>
            <wp:positionV relativeFrom="paragraph">
              <wp:align>top</wp:align>
            </wp:positionV>
            <wp:extent cx="5133975" cy="1800225"/>
            <wp:effectExtent l="0" t="0" r="9525"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33975" cy="1800225"/>
                    </a:xfrm>
                    <a:prstGeom prst="rect">
                      <a:avLst/>
                    </a:prstGeom>
                  </pic:spPr>
                </pic:pic>
              </a:graphicData>
            </a:graphic>
          </wp:anchor>
        </w:drawing>
      </w:r>
      <w:r>
        <w:br w:type="textWrapping" w:clear="all"/>
      </w:r>
      <w:sdt>
        <w:sdtPr>
          <w:rPr>
            <w:noProof/>
            <w:lang w:val="en-GB" w:eastAsia="en-GB"/>
          </w:rPr>
          <w:id w:val="-1899510037"/>
          <w:citation/>
        </w:sdtPr>
        <w:sdtEndPr/>
        <w:sdtContent>
          <w:r w:rsidR="002D061D">
            <w:rPr>
              <w:noProof/>
              <w:lang w:val="en-GB" w:eastAsia="en-GB"/>
            </w:rPr>
            <w:fldChar w:fldCharType="begin"/>
          </w:r>
          <w:r w:rsidR="002D061D">
            <w:rPr>
              <w:noProof/>
              <w:lang w:val="en-GB" w:eastAsia="en-GB"/>
            </w:rPr>
            <w:instrText xml:space="preserve"> CITATION Kat13 \l 2057 </w:instrText>
          </w:r>
          <w:r w:rsidR="002D061D">
            <w:rPr>
              <w:noProof/>
              <w:lang w:val="en-GB" w:eastAsia="en-GB"/>
            </w:rPr>
            <w:fldChar w:fldCharType="separate"/>
          </w:r>
          <w:r w:rsidR="00740BE9" w:rsidRPr="00740BE9">
            <w:rPr>
              <w:noProof/>
              <w:lang w:val="en-GB" w:eastAsia="en-GB"/>
            </w:rPr>
            <w:t>(Katharine E.Welsh, 2013)</w:t>
          </w:r>
          <w:r w:rsidR="002D061D">
            <w:rPr>
              <w:noProof/>
              <w:lang w:val="en-GB" w:eastAsia="en-GB"/>
            </w:rPr>
            <w:fldChar w:fldCharType="end"/>
          </w:r>
        </w:sdtContent>
      </w:sdt>
    </w:p>
    <w:p w:rsidR="009E360E" w:rsidRDefault="009E360E" w:rsidP="005F4655">
      <w:r>
        <w:rPr>
          <w:noProof/>
          <w:lang w:val="en-GB" w:eastAsia="en-GB"/>
        </w:rPr>
        <w:drawing>
          <wp:inline distT="0" distB="0" distL="0" distR="0" wp14:anchorId="3F3C26E5" wp14:editId="01ACE64D">
            <wp:extent cx="5715000" cy="1847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15000" cy="1847850"/>
                    </a:xfrm>
                    <a:prstGeom prst="rect">
                      <a:avLst/>
                    </a:prstGeom>
                  </pic:spPr>
                </pic:pic>
              </a:graphicData>
            </a:graphic>
          </wp:inline>
        </w:drawing>
      </w:r>
    </w:p>
    <w:p w:rsidR="003004C9" w:rsidRDefault="00414E93" w:rsidP="005F4655">
      <w:sdt>
        <w:sdtPr>
          <w:id w:val="1227947664"/>
          <w:citation/>
        </w:sdtPr>
        <w:sdtEndPr/>
        <w:sdtContent>
          <w:r w:rsidR="00286101">
            <w:fldChar w:fldCharType="begin"/>
          </w:r>
          <w:r w:rsidR="00286101">
            <w:rPr>
              <w:lang w:val="en-GB"/>
            </w:rPr>
            <w:instrText xml:space="preserve"> CITATION Kev13 \l 2057 </w:instrText>
          </w:r>
          <w:r w:rsidR="00286101">
            <w:fldChar w:fldCharType="separate"/>
          </w:r>
          <w:r w:rsidR="00740BE9" w:rsidRPr="00740BE9">
            <w:rPr>
              <w:noProof/>
              <w:lang w:val="en-GB"/>
            </w:rPr>
            <w:t>(Kevin M. Thomas, 2013)</w:t>
          </w:r>
          <w:r w:rsidR="00286101">
            <w:fldChar w:fldCharType="end"/>
          </w:r>
        </w:sdtContent>
      </w:sdt>
    </w:p>
    <w:p w:rsidR="003004C9" w:rsidRDefault="00C441E9" w:rsidP="005F4655">
      <w:r>
        <w:t xml:space="preserve">Based on the type of use the website </w:t>
      </w:r>
      <w:r w:rsidR="003004C9">
        <w:t xml:space="preserve">created designated time or lesson to use mobile devices for this could be applicable as discussed </w:t>
      </w:r>
      <w:r w:rsidR="003004C9" w:rsidRPr="001D47EA">
        <w:rPr>
          <w:noProof/>
        </w:rPr>
        <w:t>in</w:t>
      </w:r>
      <w:r w:rsidR="003004C9">
        <w:t xml:space="preserve"> the further improvements </w:t>
      </w:r>
    </w:p>
    <w:p w:rsidR="003004C9" w:rsidRDefault="00C441E9" w:rsidP="005F4655">
      <w:r>
        <w:t xml:space="preserve">would have </w:t>
      </w:r>
      <w:r w:rsidRPr="001D47EA">
        <w:rPr>
          <w:noProof/>
        </w:rPr>
        <w:t>assign</w:t>
      </w:r>
      <w:r w:rsidR="001D47EA">
        <w:rPr>
          <w:noProof/>
        </w:rPr>
        <w:t>ed</w:t>
      </w:r>
      <w:r>
        <w:t xml:space="preserve"> a use for the device within lessons would be meaningless</w:t>
      </w:r>
    </w:p>
    <w:p w:rsidR="00C441E9" w:rsidRPr="005F4655" w:rsidRDefault="00C441E9" w:rsidP="005F4655">
      <w:r>
        <w:t xml:space="preserve"> as it has already been identified as a revision tool for use inside and outside of the college meaning results analyzed were </w:t>
      </w:r>
    </w:p>
    <w:p w:rsidR="00D73F0E" w:rsidRDefault="00D73F0E" w:rsidP="00D73F0E">
      <w:pPr>
        <w:pStyle w:val="Heading2"/>
      </w:pPr>
      <w:bookmarkStart w:id="36" w:name="_Toc514072211"/>
      <w:r>
        <w:t>Results</w:t>
      </w:r>
      <w:bookmarkEnd w:id="36"/>
    </w:p>
    <w:p w:rsidR="0070783E" w:rsidRDefault="0070783E" w:rsidP="0070783E">
      <w:r>
        <w:t>Three results were collected from two different methods:</w:t>
      </w:r>
    </w:p>
    <w:p w:rsidR="0070783E" w:rsidRDefault="0070783E" w:rsidP="0070783E">
      <w:pPr>
        <w:pStyle w:val="ListParagraph"/>
        <w:numPr>
          <w:ilvl w:val="0"/>
          <w:numId w:val="11"/>
        </w:numPr>
      </w:pPr>
      <w:r>
        <w:t>Initial design survey</w:t>
      </w:r>
    </w:p>
    <w:p w:rsidR="0070783E" w:rsidRDefault="0070783E" w:rsidP="0070783E">
      <w:pPr>
        <w:pStyle w:val="ListParagraph"/>
        <w:numPr>
          <w:ilvl w:val="0"/>
          <w:numId w:val="11"/>
        </w:numPr>
      </w:pPr>
      <w:r>
        <w:t>Product feedback survey</w:t>
      </w:r>
    </w:p>
    <w:p w:rsidR="0070783E" w:rsidRDefault="0070783E" w:rsidP="0070783E">
      <w:pPr>
        <w:pStyle w:val="ListParagraph"/>
        <w:numPr>
          <w:ilvl w:val="0"/>
          <w:numId w:val="11"/>
        </w:numPr>
      </w:pPr>
      <w:r>
        <w:t>Quiz scores</w:t>
      </w:r>
    </w:p>
    <w:p w:rsidR="0070783E" w:rsidRDefault="0070783E" w:rsidP="0070783E">
      <w:pPr>
        <w:pStyle w:val="Heading3"/>
      </w:pPr>
      <w:bookmarkStart w:id="37" w:name="_Toc514072212"/>
      <w:r>
        <w:t>Initial design survey</w:t>
      </w:r>
      <w:r w:rsidR="00C441E9">
        <w:t xml:space="preserve"> Results</w:t>
      </w:r>
      <w:bookmarkEnd w:id="37"/>
    </w:p>
    <w:p w:rsidR="002337C6" w:rsidRDefault="002337C6" w:rsidP="002337C6">
      <w:r>
        <w:t>The initial survey was designed to collect information relating to the design of an application, what current apps they use, how they use their mobile device and how they view their device in terms of a learning tool.</w:t>
      </w:r>
    </w:p>
    <w:p w:rsidR="000555EC" w:rsidRDefault="000555EC" w:rsidP="002337C6">
      <w:r>
        <w:t>Key information</w:t>
      </w:r>
      <w:r w:rsidR="00EC0101">
        <w:t xml:space="preserve"> collected from initial survey results:</w:t>
      </w:r>
    </w:p>
    <w:p w:rsidR="000555EC" w:rsidRDefault="00EC0101" w:rsidP="000555EC">
      <w:pPr>
        <w:pStyle w:val="ListParagraph"/>
        <w:numPr>
          <w:ilvl w:val="0"/>
          <w:numId w:val="14"/>
        </w:numPr>
      </w:pPr>
      <w:r>
        <w:lastRenderedPageBreak/>
        <w:t xml:space="preserve">5 of the 11 were unsure </w:t>
      </w:r>
      <w:r w:rsidRPr="001D47EA">
        <w:rPr>
          <w:noProof/>
        </w:rPr>
        <w:t>o</w:t>
      </w:r>
      <w:r w:rsidR="001D47EA">
        <w:rPr>
          <w:noProof/>
        </w:rPr>
        <w:t>f</w:t>
      </w:r>
      <w:r>
        <w:t xml:space="preserve"> if their device was a learning tool</w:t>
      </w:r>
    </w:p>
    <w:p w:rsidR="00EC0101" w:rsidRDefault="00EC0101" w:rsidP="000555EC">
      <w:pPr>
        <w:pStyle w:val="ListParagraph"/>
        <w:numPr>
          <w:ilvl w:val="0"/>
          <w:numId w:val="14"/>
        </w:numPr>
      </w:pPr>
      <w:r>
        <w:t>3 of the 11 said their device was not viewed as a learning tool</w:t>
      </w:r>
    </w:p>
    <w:p w:rsidR="000555EC" w:rsidRDefault="00EC0101" w:rsidP="000555EC">
      <w:pPr>
        <w:pStyle w:val="ListParagraph"/>
        <w:numPr>
          <w:ilvl w:val="0"/>
          <w:numId w:val="14"/>
        </w:numPr>
      </w:pPr>
      <w:r>
        <w:t>3 of the 11 said their device was viewed as a learning tool</w:t>
      </w:r>
    </w:p>
    <w:p w:rsidR="006F7F79" w:rsidRDefault="006F7F79" w:rsidP="000555EC">
      <w:pPr>
        <w:pStyle w:val="ListParagraph"/>
        <w:numPr>
          <w:ilvl w:val="0"/>
          <w:numId w:val="14"/>
        </w:numPr>
      </w:pPr>
      <w:r>
        <w:t>Applications were preferred to internet browsers because they were specifically designed for mobile device use</w:t>
      </w:r>
    </w:p>
    <w:p w:rsidR="006F7F79" w:rsidRDefault="006F7F79" w:rsidP="000555EC">
      <w:pPr>
        <w:pStyle w:val="ListParagraph"/>
        <w:numPr>
          <w:ilvl w:val="0"/>
          <w:numId w:val="14"/>
        </w:numPr>
      </w:pPr>
      <w:r>
        <w:t>Some students didn’t like the idea of an app because they didn’t want to download anything</w:t>
      </w:r>
    </w:p>
    <w:p w:rsidR="006F7F79" w:rsidRDefault="006F7F79" w:rsidP="000555EC">
      <w:pPr>
        <w:pStyle w:val="ListParagraph"/>
        <w:numPr>
          <w:ilvl w:val="0"/>
          <w:numId w:val="14"/>
        </w:numPr>
      </w:pPr>
      <w:r>
        <w:t>Apps were preferred because of their nature of use and specific categories of information</w:t>
      </w:r>
    </w:p>
    <w:p w:rsidR="006F7F79" w:rsidRDefault="006F7F79" w:rsidP="000555EC">
      <w:pPr>
        <w:pStyle w:val="ListParagraph"/>
        <w:numPr>
          <w:ilvl w:val="0"/>
          <w:numId w:val="14"/>
        </w:numPr>
      </w:pPr>
      <w:r>
        <w:t>Most apps used were personal apps</w:t>
      </w:r>
    </w:p>
    <w:p w:rsidR="00740B9E" w:rsidRPr="002337C6" w:rsidRDefault="00740B9E" w:rsidP="000555EC">
      <w:pPr>
        <w:pStyle w:val="ListParagraph"/>
        <w:numPr>
          <w:ilvl w:val="0"/>
          <w:numId w:val="14"/>
        </w:numPr>
      </w:pPr>
      <w:r>
        <w:t>Most preferred to learn using a computer</w:t>
      </w:r>
    </w:p>
    <w:p w:rsidR="0070783E" w:rsidRDefault="0070783E" w:rsidP="0070783E">
      <w:r>
        <w:rPr>
          <w:noProof/>
          <w:lang w:val="en-GB" w:eastAsia="en-GB"/>
        </w:rPr>
        <w:drawing>
          <wp:inline distT="0" distB="0" distL="0" distR="0" wp14:anchorId="40631025" wp14:editId="0164AB07">
            <wp:extent cx="4105275" cy="23526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5275" cy="2352675"/>
                    </a:xfrm>
                    <a:prstGeom prst="rect">
                      <a:avLst/>
                    </a:prstGeom>
                  </pic:spPr>
                </pic:pic>
              </a:graphicData>
            </a:graphic>
          </wp:inline>
        </w:drawing>
      </w:r>
    </w:p>
    <w:p w:rsidR="0070783E" w:rsidRDefault="002337C6" w:rsidP="0070783E">
      <w:r>
        <w:rPr>
          <w:noProof/>
          <w:lang w:val="en-GB" w:eastAsia="en-GB"/>
        </w:rPr>
        <w:drawing>
          <wp:inline distT="0" distB="0" distL="0" distR="0" wp14:anchorId="211F427E" wp14:editId="5D9B1EA2">
            <wp:extent cx="4121374" cy="28479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31200" cy="2854765"/>
                    </a:xfrm>
                    <a:prstGeom prst="rect">
                      <a:avLst/>
                    </a:prstGeom>
                  </pic:spPr>
                </pic:pic>
              </a:graphicData>
            </a:graphic>
          </wp:inline>
        </w:drawing>
      </w:r>
    </w:p>
    <w:p w:rsidR="0070783E" w:rsidRDefault="0070783E" w:rsidP="0070783E">
      <w:r>
        <w:rPr>
          <w:noProof/>
          <w:lang w:val="en-GB" w:eastAsia="en-GB"/>
        </w:rPr>
        <w:lastRenderedPageBreak/>
        <w:drawing>
          <wp:inline distT="0" distB="0" distL="0" distR="0" wp14:anchorId="5B70D1B6" wp14:editId="43A0AE08">
            <wp:extent cx="4076700" cy="42005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76700" cy="4200525"/>
                    </a:xfrm>
                    <a:prstGeom prst="rect">
                      <a:avLst/>
                    </a:prstGeom>
                  </pic:spPr>
                </pic:pic>
              </a:graphicData>
            </a:graphic>
          </wp:inline>
        </w:drawing>
      </w:r>
    </w:p>
    <w:p w:rsidR="002337C6" w:rsidRDefault="002337C6" w:rsidP="0070783E">
      <w:r>
        <w:rPr>
          <w:noProof/>
          <w:lang w:val="en-GB" w:eastAsia="en-GB"/>
        </w:rPr>
        <w:drawing>
          <wp:inline distT="0" distB="0" distL="0" distR="0" wp14:anchorId="366B2C6A" wp14:editId="7427C0EE">
            <wp:extent cx="4427301" cy="2705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30110" cy="2706817"/>
                    </a:xfrm>
                    <a:prstGeom prst="rect">
                      <a:avLst/>
                    </a:prstGeom>
                  </pic:spPr>
                </pic:pic>
              </a:graphicData>
            </a:graphic>
          </wp:inline>
        </w:drawing>
      </w:r>
    </w:p>
    <w:p w:rsidR="0070783E" w:rsidRDefault="0070783E" w:rsidP="0070783E">
      <w:r>
        <w:rPr>
          <w:noProof/>
          <w:lang w:val="en-GB" w:eastAsia="en-GB"/>
        </w:rPr>
        <w:lastRenderedPageBreak/>
        <w:drawing>
          <wp:inline distT="0" distB="0" distL="0" distR="0" wp14:anchorId="187293FD" wp14:editId="6B1DCB41">
            <wp:extent cx="4095750" cy="2438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56239"/>
                    <a:stretch/>
                  </pic:blipFill>
                  <pic:spPr bwMode="auto">
                    <a:xfrm>
                      <a:off x="0" y="0"/>
                      <a:ext cx="4095750" cy="2438400"/>
                    </a:xfrm>
                    <a:prstGeom prst="rect">
                      <a:avLst/>
                    </a:prstGeom>
                    <a:ln>
                      <a:noFill/>
                    </a:ln>
                    <a:extLst>
                      <a:ext uri="{53640926-AAD7-44D8-BBD7-CCE9431645EC}">
                        <a14:shadowObscured xmlns:a14="http://schemas.microsoft.com/office/drawing/2010/main"/>
                      </a:ext>
                    </a:extLst>
                  </pic:spPr>
                </pic:pic>
              </a:graphicData>
            </a:graphic>
          </wp:inline>
        </w:drawing>
      </w:r>
    </w:p>
    <w:p w:rsidR="0070783E" w:rsidRDefault="0070783E" w:rsidP="0070783E">
      <w:r>
        <w:rPr>
          <w:noProof/>
          <w:lang w:val="en-GB" w:eastAsia="en-GB"/>
        </w:rPr>
        <w:lastRenderedPageBreak/>
        <w:drawing>
          <wp:inline distT="0" distB="0" distL="0" distR="0" wp14:anchorId="1F763D72" wp14:editId="3EF822EE">
            <wp:extent cx="4086225" cy="58483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86225" cy="5848350"/>
                    </a:xfrm>
                    <a:prstGeom prst="rect">
                      <a:avLst/>
                    </a:prstGeom>
                  </pic:spPr>
                </pic:pic>
              </a:graphicData>
            </a:graphic>
          </wp:inline>
        </w:drawing>
      </w:r>
    </w:p>
    <w:p w:rsidR="0070783E" w:rsidRDefault="0070783E" w:rsidP="0070783E">
      <w:r>
        <w:rPr>
          <w:noProof/>
          <w:lang w:val="en-GB" w:eastAsia="en-GB"/>
        </w:rPr>
        <w:lastRenderedPageBreak/>
        <w:drawing>
          <wp:inline distT="0" distB="0" distL="0" distR="0" wp14:anchorId="612491D5" wp14:editId="13EC396C">
            <wp:extent cx="4095750" cy="6838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5750" cy="6838950"/>
                    </a:xfrm>
                    <a:prstGeom prst="rect">
                      <a:avLst/>
                    </a:prstGeom>
                  </pic:spPr>
                </pic:pic>
              </a:graphicData>
            </a:graphic>
          </wp:inline>
        </w:drawing>
      </w:r>
    </w:p>
    <w:p w:rsidR="0070783E" w:rsidRDefault="0070783E" w:rsidP="0070783E">
      <w:r>
        <w:rPr>
          <w:noProof/>
          <w:lang w:val="en-GB" w:eastAsia="en-GB"/>
        </w:rPr>
        <w:lastRenderedPageBreak/>
        <w:drawing>
          <wp:inline distT="0" distB="0" distL="0" distR="0" wp14:anchorId="1E752714" wp14:editId="0CCD0B3A">
            <wp:extent cx="4067175" cy="2162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67175" cy="2162175"/>
                    </a:xfrm>
                    <a:prstGeom prst="rect">
                      <a:avLst/>
                    </a:prstGeom>
                  </pic:spPr>
                </pic:pic>
              </a:graphicData>
            </a:graphic>
          </wp:inline>
        </w:drawing>
      </w:r>
    </w:p>
    <w:p w:rsidR="00C441E9" w:rsidRDefault="00C441E9" w:rsidP="00C441E9">
      <w:pPr>
        <w:pStyle w:val="Heading3"/>
      </w:pPr>
      <w:bookmarkStart w:id="38" w:name="_Toc514072213"/>
      <w:r>
        <w:t>Final product survey Results</w:t>
      </w:r>
      <w:bookmarkEnd w:id="38"/>
    </w:p>
    <w:p w:rsidR="00841B08" w:rsidRDefault="002337C6" w:rsidP="002337C6">
      <w:r>
        <w:t>The final survey was taken after students used the website to answer both English and Math’s quizzes and then viewing all the sites content and links to additional learning resources.</w:t>
      </w:r>
    </w:p>
    <w:p w:rsidR="000555EC" w:rsidRDefault="000555EC" w:rsidP="002337C6">
      <w:r>
        <w:t>Key information collected from analyzing survey results:</w:t>
      </w:r>
    </w:p>
    <w:p w:rsidR="000555EC" w:rsidRDefault="000555EC" w:rsidP="000555EC">
      <w:pPr>
        <w:pStyle w:val="ListParagraph"/>
        <w:numPr>
          <w:ilvl w:val="0"/>
          <w:numId w:val="15"/>
        </w:numPr>
      </w:pPr>
      <w:r>
        <w:t>Most students prefer to use a desktop computer to learn</w:t>
      </w:r>
    </w:p>
    <w:p w:rsidR="000555EC" w:rsidRDefault="000555EC" w:rsidP="000555EC">
      <w:pPr>
        <w:pStyle w:val="ListParagraph"/>
        <w:numPr>
          <w:ilvl w:val="1"/>
          <w:numId w:val="15"/>
        </w:numPr>
      </w:pPr>
      <w:r>
        <w:t>Improved multitasking</w:t>
      </w:r>
    </w:p>
    <w:p w:rsidR="000555EC" w:rsidRDefault="000555EC" w:rsidP="000555EC">
      <w:pPr>
        <w:pStyle w:val="ListParagraph"/>
        <w:numPr>
          <w:ilvl w:val="1"/>
          <w:numId w:val="15"/>
        </w:numPr>
      </w:pPr>
      <w:r>
        <w:t>Bigger screen</w:t>
      </w:r>
    </w:p>
    <w:p w:rsidR="000555EC" w:rsidRDefault="000555EC" w:rsidP="000555EC">
      <w:pPr>
        <w:pStyle w:val="ListParagraph"/>
        <w:numPr>
          <w:ilvl w:val="0"/>
          <w:numId w:val="15"/>
        </w:numPr>
      </w:pPr>
      <w:r>
        <w:t>Those who used mobile devices used them because it as more easily accessible</w:t>
      </w:r>
    </w:p>
    <w:p w:rsidR="000555EC" w:rsidRDefault="000555EC" w:rsidP="000555EC">
      <w:pPr>
        <w:pStyle w:val="ListParagraph"/>
        <w:numPr>
          <w:ilvl w:val="1"/>
          <w:numId w:val="15"/>
        </w:numPr>
      </w:pPr>
      <w:r>
        <w:t>Smaller screen made it more difficult to use/read.</w:t>
      </w:r>
    </w:p>
    <w:p w:rsidR="000555EC" w:rsidRDefault="000555EC" w:rsidP="000555EC">
      <w:pPr>
        <w:pStyle w:val="ListParagraph"/>
        <w:numPr>
          <w:ilvl w:val="0"/>
          <w:numId w:val="15"/>
        </w:numPr>
      </w:pPr>
      <w:r>
        <w:t>13 of the 17 students (76.5%) now consider their mobile device as a tool for learning</w:t>
      </w:r>
      <w:r w:rsidR="00C16E3B">
        <w:t xml:space="preserve"> not accounting for the 6 that were initially absent.</w:t>
      </w:r>
    </w:p>
    <w:p w:rsidR="000555EC" w:rsidRPr="002337C6" w:rsidRDefault="000555EC" w:rsidP="000555EC">
      <w:pPr>
        <w:ind w:left="360"/>
      </w:pPr>
    </w:p>
    <w:p w:rsidR="00C441E9" w:rsidRDefault="00C441E9" w:rsidP="00C441E9">
      <w:r>
        <w:rPr>
          <w:noProof/>
          <w:lang w:val="en-GB" w:eastAsia="en-GB"/>
        </w:rPr>
        <w:lastRenderedPageBreak/>
        <w:drawing>
          <wp:inline distT="0" distB="0" distL="0" distR="0" wp14:anchorId="7AE5C8AF" wp14:editId="2471325F">
            <wp:extent cx="4057650" cy="6667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57650" cy="6667500"/>
                    </a:xfrm>
                    <a:prstGeom prst="rect">
                      <a:avLst/>
                    </a:prstGeom>
                  </pic:spPr>
                </pic:pic>
              </a:graphicData>
            </a:graphic>
          </wp:inline>
        </w:drawing>
      </w:r>
    </w:p>
    <w:p w:rsidR="00C441E9" w:rsidRDefault="00C441E9" w:rsidP="00C441E9">
      <w:r>
        <w:rPr>
          <w:noProof/>
          <w:lang w:val="en-GB" w:eastAsia="en-GB"/>
        </w:rPr>
        <w:lastRenderedPageBreak/>
        <w:drawing>
          <wp:inline distT="0" distB="0" distL="0" distR="0" wp14:anchorId="5766F04A" wp14:editId="639FAEFF">
            <wp:extent cx="4067175" cy="6981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7175" cy="6981825"/>
                    </a:xfrm>
                    <a:prstGeom prst="rect">
                      <a:avLst/>
                    </a:prstGeom>
                  </pic:spPr>
                </pic:pic>
              </a:graphicData>
            </a:graphic>
          </wp:inline>
        </w:drawing>
      </w:r>
    </w:p>
    <w:p w:rsidR="00C441E9" w:rsidRDefault="00C441E9" w:rsidP="00C441E9">
      <w:r>
        <w:rPr>
          <w:noProof/>
          <w:lang w:val="en-GB" w:eastAsia="en-GB"/>
        </w:rPr>
        <w:lastRenderedPageBreak/>
        <w:drawing>
          <wp:inline distT="0" distB="0" distL="0" distR="0" wp14:anchorId="18BDFCF1" wp14:editId="183961BD">
            <wp:extent cx="4095750" cy="6448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95750" cy="6448425"/>
                    </a:xfrm>
                    <a:prstGeom prst="rect">
                      <a:avLst/>
                    </a:prstGeom>
                  </pic:spPr>
                </pic:pic>
              </a:graphicData>
            </a:graphic>
          </wp:inline>
        </w:drawing>
      </w:r>
    </w:p>
    <w:p w:rsidR="00C441E9" w:rsidRDefault="00C441E9" w:rsidP="00C441E9">
      <w:r>
        <w:rPr>
          <w:noProof/>
          <w:lang w:val="en-GB" w:eastAsia="en-GB"/>
        </w:rPr>
        <w:lastRenderedPageBreak/>
        <w:drawing>
          <wp:inline distT="0" distB="0" distL="0" distR="0" wp14:anchorId="5836EDA4" wp14:editId="4546C206">
            <wp:extent cx="4086225" cy="60007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86225" cy="6000750"/>
                    </a:xfrm>
                    <a:prstGeom prst="rect">
                      <a:avLst/>
                    </a:prstGeom>
                  </pic:spPr>
                </pic:pic>
              </a:graphicData>
            </a:graphic>
          </wp:inline>
        </w:drawing>
      </w:r>
    </w:p>
    <w:p w:rsidR="00C441E9" w:rsidRPr="00C441E9" w:rsidRDefault="00C441E9" w:rsidP="00C441E9">
      <w:r>
        <w:rPr>
          <w:noProof/>
          <w:lang w:val="en-GB" w:eastAsia="en-GB"/>
        </w:rPr>
        <w:lastRenderedPageBreak/>
        <w:drawing>
          <wp:inline distT="0" distB="0" distL="0" distR="0" wp14:anchorId="3A334B5B" wp14:editId="3A517ADB">
            <wp:extent cx="3962400" cy="5534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62400" cy="5534025"/>
                    </a:xfrm>
                    <a:prstGeom prst="rect">
                      <a:avLst/>
                    </a:prstGeom>
                  </pic:spPr>
                </pic:pic>
              </a:graphicData>
            </a:graphic>
          </wp:inline>
        </w:drawing>
      </w:r>
    </w:p>
    <w:p w:rsidR="00C441E9" w:rsidRDefault="00C441E9" w:rsidP="00C441E9">
      <w:pPr>
        <w:pStyle w:val="Heading3"/>
      </w:pPr>
      <w:bookmarkStart w:id="39" w:name="_Toc514072214"/>
      <w:r>
        <w:t>Database Score Results</w:t>
      </w:r>
      <w:bookmarkEnd w:id="39"/>
    </w:p>
    <w:p w:rsidR="006B2515" w:rsidRDefault="00B97794" w:rsidP="00B97794">
      <w:r>
        <w:t xml:space="preserve">Database score results show that 10 of the 17 student participants created their own accounts with others using either my own or Jared’s account to access the websites quizzes. Based on data collected 7 of the 17 participants were female as the majority of male users needed help logging in. </w:t>
      </w:r>
    </w:p>
    <w:p w:rsidR="006B2515" w:rsidRDefault="006B2515" w:rsidP="00B97794">
      <w:r>
        <w:t>Key information collected from analyzing</w:t>
      </w:r>
      <w:r w:rsidR="00894873">
        <w:t xml:space="preserve"> quiz</w:t>
      </w:r>
      <w:r>
        <w:t xml:space="preserve"> results:</w:t>
      </w:r>
    </w:p>
    <w:p w:rsidR="00B97794" w:rsidRDefault="00B97794" w:rsidP="006B2515">
      <w:pPr>
        <w:pStyle w:val="ListParagraph"/>
        <w:numPr>
          <w:ilvl w:val="0"/>
          <w:numId w:val="12"/>
        </w:numPr>
      </w:pPr>
      <w:r>
        <w:t xml:space="preserve">41.17% of the class </w:t>
      </w:r>
      <w:r w:rsidRPr="001D47EA">
        <w:rPr>
          <w:noProof/>
        </w:rPr>
        <w:t>w</w:t>
      </w:r>
      <w:r w:rsidR="001D47EA">
        <w:rPr>
          <w:noProof/>
        </w:rPr>
        <w:t>as</w:t>
      </w:r>
      <w:r>
        <w:t xml:space="preserve"> female </w:t>
      </w:r>
    </w:p>
    <w:p w:rsidR="006B2515" w:rsidRDefault="006B2515" w:rsidP="006B2515">
      <w:pPr>
        <w:pStyle w:val="ListParagraph"/>
        <w:numPr>
          <w:ilvl w:val="0"/>
          <w:numId w:val="12"/>
        </w:numPr>
      </w:pPr>
      <w:r w:rsidRPr="006B2515">
        <w:t>46.6</w:t>
      </w:r>
      <w:r>
        <w:t>6% of students registered and tested were female</w:t>
      </w:r>
    </w:p>
    <w:p w:rsidR="006B2515" w:rsidRDefault="006B2515" w:rsidP="006B2515">
      <w:pPr>
        <w:pStyle w:val="ListParagraph"/>
        <w:numPr>
          <w:ilvl w:val="0"/>
          <w:numId w:val="12"/>
        </w:numPr>
      </w:pPr>
      <w:r>
        <w:t xml:space="preserve">Meaning </w:t>
      </w:r>
      <w:r w:rsidRPr="006B2515">
        <w:t>53.34</w:t>
      </w:r>
      <w:r>
        <w:t>% of students tested were male</w:t>
      </w:r>
    </w:p>
    <w:p w:rsidR="006B2515" w:rsidRDefault="003F754B" w:rsidP="006B2515">
      <w:pPr>
        <w:pStyle w:val="ListParagraph"/>
        <w:numPr>
          <w:ilvl w:val="0"/>
          <w:numId w:val="12"/>
        </w:numPr>
      </w:pPr>
      <w:r>
        <w:t>English overall success rate: 72.34%</w:t>
      </w:r>
    </w:p>
    <w:p w:rsidR="00455C56" w:rsidRDefault="003F754B" w:rsidP="00455C56">
      <w:pPr>
        <w:pStyle w:val="ListParagraph"/>
        <w:numPr>
          <w:ilvl w:val="0"/>
          <w:numId w:val="12"/>
        </w:numPr>
      </w:pPr>
      <w:r>
        <w:t>Math’s overall success rate: 58.73%</w:t>
      </w:r>
    </w:p>
    <w:p w:rsidR="00B97794" w:rsidRPr="00B97794" w:rsidRDefault="00B97794" w:rsidP="00B97794"/>
    <w:p w:rsidR="00C441E9" w:rsidRDefault="00C441E9" w:rsidP="00C441E9">
      <w:r>
        <w:rPr>
          <w:noProof/>
          <w:lang w:val="en-GB" w:eastAsia="en-GB"/>
        </w:rPr>
        <w:drawing>
          <wp:inline distT="0" distB="0" distL="0" distR="0" wp14:anchorId="7C7B2C77" wp14:editId="66023B03">
            <wp:extent cx="5943600" cy="30365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036570"/>
                    </a:xfrm>
                    <a:prstGeom prst="rect">
                      <a:avLst/>
                    </a:prstGeom>
                  </pic:spPr>
                </pic:pic>
              </a:graphicData>
            </a:graphic>
          </wp:inline>
        </w:drawing>
      </w:r>
    </w:p>
    <w:p w:rsidR="00B97794" w:rsidRPr="00C441E9" w:rsidRDefault="003F754B" w:rsidP="00C441E9">
      <w:r>
        <w:rPr>
          <w:noProof/>
          <w:lang w:val="en-GB" w:eastAsia="en-GB"/>
        </w:rPr>
        <w:drawing>
          <wp:inline distT="0" distB="0" distL="0" distR="0" wp14:anchorId="1650A269" wp14:editId="6C1D9BEC">
            <wp:extent cx="5943600" cy="21037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103755"/>
                    </a:xfrm>
                    <a:prstGeom prst="rect">
                      <a:avLst/>
                    </a:prstGeom>
                  </pic:spPr>
                </pic:pic>
              </a:graphicData>
            </a:graphic>
          </wp:inline>
        </w:drawing>
      </w:r>
    </w:p>
    <w:p w:rsidR="00D73F0E" w:rsidRDefault="00B46A5D" w:rsidP="00D73F0E">
      <w:pPr>
        <w:pStyle w:val="Heading1"/>
      </w:pPr>
      <w:bookmarkStart w:id="40" w:name="_Toc514072215"/>
      <w:r>
        <w:t>Interpretation of analysed r</w:t>
      </w:r>
      <w:r w:rsidR="00D73F0E">
        <w:t>esults</w:t>
      </w:r>
      <w:bookmarkEnd w:id="40"/>
    </w:p>
    <w:p w:rsidR="00432491" w:rsidRDefault="00EB08D2" w:rsidP="00EB08D2">
      <w:r>
        <w:t xml:space="preserve">Data interpretation covers the </w:t>
      </w:r>
      <w:r w:rsidR="00432491">
        <w:t>analyzed</w:t>
      </w:r>
      <w:r>
        <w:t xml:space="preserve"> results collected for the project </w:t>
      </w:r>
      <w:r w:rsidR="00432491">
        <w:t xml:space="preserve">in comparison to the evidence found within the literature review conducted previously evaluating the findings of other research against my own to give a comparative analyzation of the results and how the results affect the question asked. </w:t>
      </w:r>
    </w:p>
    <w:p w:rsidR="00432491" w:rsidRPr="00432491" w:rsidRDefault="00432491" w:rsidP="00EB08D2">
      <w:pPr>
        <w:rPr>
          <w:b/>
          <w:i/>
          <w:sz w:val="24"/>
        </w:rPr>
      </w:pPr>
      <w:r w:rsidRPr="00432491">
        <w:rPr>
          <w:b/>
          <w:i/>
          <w:sz w:val="24"/>
        </w:rPr>
        <w:t>“Are personal smart devices a viable tool for learning and should they be used within classrooms to better teach students?”</w:t>
      </w:r>
    </w:p>
    <w:p w:rsidR="00432491" w:rsidRDefault="006E67B5" w:rsidP="00FC65ED">
      <w:pPr>
        <w:pStyle w:val="Heading2"/>
      </w:pPr>
      <w:bookmarkStart w:id="41" w:name="_Toc514072216"/>
      <w:r>
        <w:t>Survey Results</w:t>
      </w:r>
      <w:bookmarkEnd w:id="41"/>
    </w:p>
    <w:p w:rsidR="00FC65ED" w:rsidRDefault="00FC65ED" w:rsidP="00FC65ED">
      <w:r>
        <w:t xml:space="preserve">Eleven students took the initial survey giving an insight into how to design the application and what sort of content they wanted to learn, it also revealed what students really thought about </w:t>
      </w:r>
      <w:r>
        <w:lastRenderedPageBreak/>
        <w:t>using their devices to learn with many being unsure of if they’d use the device to learn.</w:t>
      </w:r>
      <w:r w:rsidR="00740B9E">
        <w:t xml:space="preserve"> Most students having a number of various informational apps on their phone some of which whom said they already had educational apps on their phones much like the one we designed initially.</w:t>
      </w:r>
    </w:p>
    <w:p w:rsidR="00740B9E" w:rsidRDefault="00740B9E" w:rsidP="00FC65ED">
      <w:r>
        <w:t xml:space="preserve">With many preferring to use applications over their web browser alternative this being because applications are a tailored experience to the device meaning all content is designed for use on a mobile </w:t>
      </w:r>
      <w:r w:rsidR="005B2169">
        <w:t xml:space="preserve">device. Upon changing the solution to a web browser based product this made mobile device functionality a key aspect </w:t>
      </w:r>
      <w:r w:rsidR="001D47EA">
        <w:rPr>
          <w:noProof/>
        </w:rPr>
        <w:t>of</w:t>
      </w:r>
      <w:r w:rsidR="005B2169">
        <w:t xml:space="preserve"> design as ensuring students felt the design was suitable for mobile use as an application would.</w:t>
      </w:r>
    </w:p>
    <w:p w:rsidR="00A1454C" w:rsidRDefault="00BA6F12" w:rsidP="00FC65ED">
      <w:r>
        <w:t xml:space="preserve">Seventeen students took the second survey which showed promising results as many of the participants chose to use their mobile devices to access the website and take the quiz showing enthusiasm towards mobile learning with many of the results based on those </w:t>
      </w:r>
      <w:r w:rsidRPr="001D47EA">
        <w:rPr>
          <w:noProof/>
        </w:rPr>
        <w:t>who</w:t>
      </w:r>
      <w:r>
        <w:t xml:space="preserve"> took the mobile section of the quiz saying that they preferred the use of a mobile device due to its accessibility.</w:t>
      </w:r>
    </w:p>
    <w:p w:rsidR="00A1454C" w:rsidRDefault="00BA6F12" w:rsidP="00FC65ED">
      <w:r>
        <w:t xml:space="preserve">However, based on all results many still sided with the traditional </w:t>
      </w:r>
      <w:r w:rsidRPr="001D47EA">
        <w:rPr>
          <w:noProof/>
        </w:rPr>
        <w:t>computer</w:t>
      </w:r>
      <w:r w:rsidR="001D47EA">
        <w:rPr>
          <w:noProof/>
        </w:rPr>
        <w:t>-</w:t>
      </w:r>
      <w:r w:rsidRPr="001D47EA">
        <w:rPr>
          <w:noProof/>
        </w:rPr>
        <w:t>based</w:t>
      </w:r>
      <w:r>
        <w:t xml:space="preserve"> learning approach as it provided a larger screen to read from and also allowed other programs to be used simultaneously which the mobile device could do but not as successfully. Both mobile devices and computers hold the same capabilities being able to make notes or internet search for help but using the computer was preferred due to its size and ease of use.</w:t>
      </w:r>
      <w:r w:rsidR="00455C56">
        <w:t xml:space="preserve"> Research from Norman Vaughan’s study concluding that mobile devices were effective for learning</w:t>
      </w:r>
      <w:r w:rsidR="001D47EA">
        <w:t>, however,</w:t>
      </w:r>
      <w:r w:rsidR="00455C56">
        <w:t xml:space="preserve"> less so when used in a classroom environment, this being evident in research conducted for the project as when computers were available they are shown to be a more capable learning tool.</w:t>
      </w:r>
      <w:sdt>
        <w:sdtPr>
          <w:id w:val="1063297348"/>
          <w:citation/>
        </w:sdtPr>
        <w:sdtEndPr/>
        <w:sdtContent>
          <w:r w:rsidR="00455C56">
            <w:fldChar w:fldCharType="begin"/>
          </w:r>
          <w:r w:rsidR="00455C56">
            <w:rPr>
              <w:lang w:val="en-GB"/>
            </w:rPr>
            <w:instrText xml:space="preserve"> CITATION Nor15 \l 2057 </w:instrText>
          </w:r>
          <w:r w:rsidR="00455C56">
            <w:fldChar w:fldCharType="separate"/>
          </w:r>
          <w:r w:rsidR="00740BE9">
            <w:rPr>
              <w:noProof/>
              <w:lang w:val="en-GB"/>
            </w:rPr>
            <w:t xml:space="preserve"> </w:t>
          </w:r>
          <w:r w:rsidR="00740BE9" w:rsidRPr="00740BE9">
            <w:rPr>
              <w:noProof/>
              <w:lang w:val="en-GB"/>
            </w:rPr>
            <w:t>(Norman Vaughan, 2015)</w:t>
          </w:r>
          <w:r w:rsidR="00455C56">
            <w:fldChar w:fldCharType="end"/>
          </w:r>
        </w:sdtContent>
      </w:sdt>
      <w:sdt>
        <w:sdtPr>
          <w:id w:val="377369963"/>
          <w:citation/>
        </w:sdtPr>
        <w:sdtEndPr/>
        <w:sdtContent>
          <w:r w:rsidR="005231F9">
            <w:fldChar w:fldCharType="begin"/>
          </w:r>
          <w:r w:rsidR="005231F9">
            <w:rPr>
              <w:lang w:val="en-GB"/>
            </w:rPr>
            <w:instrText xml:space="preserve"> CITATION Aiz11 \l 2057 </w:instrText>
          </w:r>
          <w:r w:rsidR="005231F9">
            <w:fldChar w:fldCharType="separate"/>
          </w:r>
          <w:r w:rsidR="00740BE9">
            <w:rPr>
              <w:noProof/>
              <w:lang w:val="en-GB"/>
            </w:rPr>
            <w:t xml:space="preserve"> </w:t>
          </w:r>
          <w:r w:rsidR="00740BE9" w:rsidRPr="00740BE9">
            <w:rPr>
              <w:noProof/>
              <w:lang w:val="en-GB"/>
            </w:rPr>
            <w:t>(Ai-zhen Xie Q. Z.-w., 2011)</w:t>
          </w:r>
          <w:r w:rsidR="005231F9">
            <w:fldChar w:fldCharType="end"/>
          </w:r>
        </w:sdtContent>
      </w:sdt>
    </w:p>
    <w:p w:rsidR="00FC65ED" w:rsidRDefault="00740B9E" w:rsidP="00740B9E">
      <w:r>
        <w:t xml:space="preserve">Results also showed that many preferred to learn using </w:t>
      </w:r>
      <w:r w:rsidR="001D47EA">
        <w:t xml:space="preserve">a </w:t>
      </w:r>
      <w:r w:rsidRPr="001D47EA">
        <w:rPr>
          <w:noProof/>
        </w:rPr>
        <w:t>computer</w:t>
      </w:r>
      <w:r>
        <w:t xml:space="preserve"> because of the potential for multitasking using </w:t>
      </w:r>
      <w:r w:rsidRPr="001D47EA">
        <w:rPr>
          <w:noProof/>
        </w:rPr>
        <w:t>paper</w:t>
      </w:r>
      <w:r w:rsidR="001D47EA">
        <w:rPr>
          <w:noProof/>
        </w:rPr>
        <w:t>-</w:t>
      </w:r>
      <w:r w:rsidRPr="001D47EA">
        <w:rPr>
          <w:noProof/>
        </w:rPr>
        <w:t>based</w:t>
      </w:r>
      <w:r>
        <w:t xml:space="preserve"> work located on their desk, or additional programs to make notes on the task.</w:t>
      </w:r>
      <w:r w:rsidR="00EE2157">
        <w:t xml:space="preserve"> This is useful information as it suggests that many of the students prefer this type of learning because they are used to using the computer to access information</w:t>
      </w:r>
      <w:r w:rsidR="00A1454C">
        <w:t xml:space="preserve"> as they have grown up using desktops/laptops to learn</w:t>
      </w:r>
      <w:r w:rsidR="00EE2157">
        <w:t xml:space="preserve">, with statistics taken from the SPEAK UP research showing most younger students have access to a laptop than a cell phone or </w:t>
      </w:r>
      <w:r w:rsidR="00EE2157" w:rsidRPr="001D47EA">
        <w:rPr>
          <w:noProof/>
        </w:rPr>
        <w:t>smartphone</w:t>
      </w:r>
      <w:r w:rsidR="00EE2157">
        <w:t>.</w:t>
      </w:r>
      <w:r w:rsidR="00A1454C">
        <w:t xml:space="preserve"> </w:t>
      </w:r>
      <w:sdt>
        <w:sdtPr>
          <w:id w:val="1091047395"/>
          <w:citation/>
        </w:sdtPr>
        <w:sdtEndPr/>
        <w:sdtContent>
          <w:r w:rsidR="00A1454C">
            <w:fldChar w:fldCharType="begin"/>
          </w:r>
          <w:r w:rsidR="00A1454C">
            <w:rPr>
              <w:lang w:val="en-GB"/>
            </w:rPr>
            <w:instrText xml:space="preserve"> CITATION SPE10 \l 2057 </w:instrText>
          </w:r>
          <w:r w:rsidR="00A1454C">
            <w:fldChar w:fldCharType="separate"/>
          </w:r>
          <w:r w:rsidR="00740BE9" w:rsidRPr="00740BE9">
            <w:rPr>
              <w:noProof/>
              <w:lang w:val="en-GB"/>
            </w:rPr>
            <w:t>(SPEAK UP, 2010)</w:t>
          </w:r>
          <w:r w:rsidR="00A1454C">
            <w:fldChar w:fldCharType="end"/>
          </w:r>
        </w:sdtContent>
      </w:sdt>
    </w:p>
    <w:p w:rsidR="00EE2157" w:rsidRDefault="00EE2157" w:rsidP="00740B9E">
      <w:r>
        <w:rPr>
          <w:noProof/>
          <w:lang w:val="en-GB" w:eastAsia="en-GB"/>
        </w:rPr>
        <w:drawing>
          <wp:inline distT="0" distB="0" distL="0" distR="0" wp14:anchorId="586711B1" wp14:editId="70959E54">
            <wp:extent cx="5667375" cy="15716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67375" cy="1571625"/>
                    </a:xfrm>
                    <a:prstGeom prst="rect">
                      <a:avLst/>
                    </a:prstGeom>
                  </pic:spPr>
                </pic:pic>
              </a:graphicData>
            </a:graphic>
          </wp:inline>
        </w:drawing>
      </w:r>
    </w:p>
    <w:p w:rsidR="00A256FC" w:rsidRPr="00A256FC" w:rsidRDefault="00455C56" w:rsidP="00A256FC">
      <w:r>
        <w:t xml:space="preserve">Overall after taking both surveys into account results show that </w:t>
      </w:r>
      <w:r w:rsidR="00764FE3">
        <w:t>initially 27.2</w:t>
      </w:r>
      <w:r>
        <w:t xml:space="preserve">% of students </w:t>
      </w:r>
      <w:r w:rsidR="00764FE3">
        <w:t xml:space="preserve">either </w:t>
      </w:r>
      <w:r w:rsidR="00764FE3" w:rsidRPr="001D47EA">
        <w:rPr>
          <w:noProof/>
        </w:rPr>
        <w:t>th</w:t>
      </w:r>
      <w:r w:rsidR="001D47EA">
        <w:rPr>
          <w:noProof/>
        </w:rPr>
        <w:t>rough</w:t>
      </w:r>
      <w:r w:rsidR="00764FE3">
        <w:t xml:space="preserve"> their mobile device was not a learning tool or were unsure if it was which improved to 76.5% of students </w:t>
      </w:r>
      <w:r w:rsidR="00764FE3" w:rsidRPr="001D47EA">
        <w:rPr>
          <w:noProof/>
        </w:rPr>
        <w:t>who</w:t>
      </w:r>
      <w:r w:rsidR="00764FE3">
        <w:t xml:space="preserve"> thought it was after using the website and taking the final survey. This shows a significant increase</w:t>
      </w:r>
      <w:r w:rsidR="001D47EA">
        <w:t>, however,</w:t>
      </w:r>
      <w:r w:rsidR="00764FE3">
        <w:t xml:space="preserve"> is likely due to the difference in </w:t>
      </w:r>
      <w:r w:rsidR="001D47EA">
        <w:t xml:space="preserve">a </w:t>
      </w:r>
      <w:r w:rsidR="00764FE3" w:rsidRPr="001D47EA">
        <w:rPr>
          <w:noProof/>
        </w:rPr>
        <w:t>number</w:t>
      </w:r>
      <w:r w:rsidR="00764FE3">
        <w:t xml:space="preserve"> of participants </w:t>
      </w:r>
      <w:r w:rsidR="00764FE3" w:rsidRPr="001D47EA">
        <w:rPr>
          <w:noProof/>
        </w:rPr>
        <w:lastRenderedPageBreak/>
        <w:t>who</w:t>
      </w:r>
      <w:r w:rsidR="00764FE3">
        <w:t xml:space="preserve"> took the survey and small </w:t>
      </w:r>
      <w:r w:rsidR="00065892">
        <w:t>number</w:t>
      </w:r>
      <w:r w:rsidR="00764FE3">
        <w:t xml:space="preserve"> of students </w:t>
      </w:r>
      <w:r w:rsidR="00764FE3" w:rsidRPr="001D47EA">
        <w:rPr>
          <w:noProof/>
        </w:rPr>
        <w:t>who</w:t>
      </w:r>
      <w:r w:rsidR="00764FE3">
        <w:t xml:space="preserve"> took the surveys overall meaning a smaller change could affect the data collected in a larger way.</w:t>
      </w:r>
    </w:p>
    <w:p w:rsidR="006E67B5" w:rsidRDefault="006E67B5" w:rsidP="006E67B5">
      <w:pPr>
        <w:pStyle w:val="Heading2"/>
      </w:pPr>
      <w:bookmarkStart w:id="42" w:name="_Toc514072217"/>
      <w:r>
        <w:t>Quiz Scores</w:t>
      </w:r>
      <w:bookmarkEnd w:id="42"/>
    </w:p>
    <w:p w:rsidR="00764FE3" w:rsidRPr="00764FE3" w:rsidRDefault="00764FE3" w:rsidP="00764FE3">
      <w:r>
        <w:t>Quiz scores showed a number of substantial evidence in combination with survey results. English and Math’s scores were calculated using the number of correct questions against those attempted to get an average of the success rate for both Math’s and English.</w:t>
      </w:r>
    </w:p>
    <w:p w:rsidR="00455C56" w:rsidRDefault="00455C56" w:rsidP="00455C56">
      <w:pPr>
        <w:pStyle w:val="ListParagraph"/>
        <w:numPr>
          <w:ilvl w:val="0"/>
          <w:numId w:val="12"/>
        </w:numPr>
      </w:pPr>
      <w:r>
        <w:t>English overall success rate: 72.34%</w:t>
      </w:r>
    </w:p>
    <w:p w:rsidR="00455C56" w:rsidRDefault="00455C56" w:rsidP="00455C56">
      <w:pPr>
        <w:pStyle w:val="ListParagraph"/>
        <w:numPr>
          <w:ilvl w:val="0"/>
          <w:numId w:val="12"/>
        </w:numPr>
      </w:pPr>
      <w:r>
        <w:t>Math’s overall success rate: 58.73%</w:t>
      </w:r>
    </w:p>
    <w:p w:rsidR="006D6D44" w:rsidRDefault="006D6D44" w:rsidP="006D6D44">
      <w:r>
        <w:t xml:space="preserve">The results show that overall the websites quiz section performed as necessary collecting the results of the students as planned, enabling a percentage mark to be made against both types of </w:t>
      </w:r>
      <w:r w:rsidR="001D47EA">
        <w:t xml:space="preserve">the </w:t>
      </w:r>
      <w:r w:rsidRPr="001D47EA">
        <w:rPr>
          <w:noProof/>
        </w:rPr>
        <w:t>quiz</w:t>
      </w:r>
      <w:r>
        <w:t>.</w:t>
      </w:r>
    </w:p>
    <w:p w:rsidR="00D73F0E" w:rsidRDefault="00B46A5D" w:rsidP="00D73F0E">
      <w:pPr>
        <w:pStyle w:val="Heading2"/>
      </w:pPr>
      <w:bookmarkStart w:id="43" w:name="_Toc514072218"/>
      <w:r>
        <w:t>Significant issues with r</w:t>
      </w:r>
      <w:r w:rsidR="00D73F0E">
        <w:t>esults</w:t>
      </w:r>
      <w:bookmarkEnd w:id="43"/>
    </w:p>
    <w:p w:rsidR="006D6D44" w:rsidRDefault="006D6D44" w:rsidP="006D6D44">
      <w:r>
        <w:t>Three significant issues with the results were identified creating potential flaws within information collected as a result.</w:t>
      </w:r>
    </w:p>
    <w:p w:rsidR="006D6D44" w:rsidRPr="006D6D44" w:rsidRDefault="006D6D44" w:rsidP="006D6D44">
      <w:pPr>
        <w:rPr>
          <w:b/>
        </w:rPr>
      </w:pPr>
      <w:r w:rsidRPr="006D6D44">
        <w:rPr>
          <w:b/>
        </w:rPr>
        <w:t xml:space="preserve">Change in number of </w:t>
      </w:r>
      <w:r>
        <w:rPr>
          <w:b/>
        </w:rPr>
        <w:t xml:space="preserve">survey </w:t>
      </w:r>
      <w:r w:rsidRPr="006D6D44">
        <w:rPr>
          <w:b/>
        </w:rPr>
        <w:t>participants due to class absences</w:t>
      </w:r>
    </w:p>
    <w:p w:rsidR="006D6D44" w:rsidRDefault="006D6D44" w:rsidP="006D6D44">
      <w:r>
        <w:t xml:space="preserve">This changed the overall averages as the number of results for both tests </w:t>
      </w:r>
      <w:r w:rsidRPr="001D47EA">
        <w:rPr>
          <w:noProof/>
        </w:rPr>
        <w:t>w</w:t>
      </w:r>
      <w:r w:rsidR="001D47EA">
        <w:rPr>
          <w:noProof/>
        </w:rPr>
        <w:t>as</w:t>
      </w:r>
      <w:r>
        <w:t xml:space="preserve"> different meaning information cannot be fully factual based on the difference in answers from those </w:t>
      </w:r>
      <w:r w:rsidRPr="001D47EA">
        <w:rPr>
          <w:noProof/>
        </w:rPr>
        <w:t>who</w:t>
      </w:r>
      <w:r>
        <w:t xml:space="preserve"> were </w:t>
      </w:r>
      <w:r w:rsidRPr="001D47EA">
        <w:rPr>
          <w:noProof/>
        </w:rPr>
        <w:t>absen</w:t>
      </w:r>
      <w:r w:rsidR="001D47EA">
        <w:rPr>
          <w:noProof/>
        </w:rPr>
        <w:t>t</w:t>
      </w:r>
      <w:r>
        <w:t xml:space="preserve"> when the first survey was taken.</w:t>
      </w:r>
    </w:p>
    <w:p w:rsidR="006D6D44" w:rsidRDefault="006D6D44" w:rsidP="006D6D44">
      <w:pPr>
        <w:rPr>
          <w:b/>
        </w:rPr>
      </w:pPr>
      <w:r>
        <w:rPr>
          <w:b/>
        </w:rPr>
        <w:t>Number of students registered</w:t>
      </w:r>
    </w:p>
    <w:p w:rsidR="006D6D44" w:rsidRPr="006D6D44" w:rsidRDefault="006D6D44" w:rsidP="006D6D44">
      <w:r>
        <w:t xml:space="preserve">Issues with some students logging in meant that many took the tests using accounts created by myself and Jared, this meant not all data was consistent and didn’t show appropriate results for the user logged in. </w:t>
      </w:r>
    </w:p>
    <w:p w:rsidR="006D6D44" w:rsidRPr="006D6D44" w:rsidRDefault="006D6D44" w:rsidP="006D6D44">
      <w:pPr>
        <w:rPr>
          <w:b/>
        </w:rPr>
      </w:pPr>
      <w:r>
        <w:rPr>
          <w:b/>
        </w:rPr>
        <w:t>No mobile/computer identification for scores</w:t>
      </w:r>
    </w:p>
    <w:p w:rsidR="006D6D44" w:rsidRDefault="006D6D44" w:rsidP="006D6D44">
      <w:r>
        <w:t xml:space="preserve">To effectively compare and analyse results from both </w:t>
      </w:r>
      <w:r w:rsidRPr="001D47EA">
        <w:rPr>
          <w:noProof/>
        </w:rPr>
        <w:t>computer</w:t>
      </w:r>
      <w:r w:rsidR="001D47EA">
        <w:rPr>
          <w:noProof/>
        </w:rPr>
        <w:t>-</w:t>
      </w:r>
      <w:r w:rsidRPr="001D47EA">
        <w:rPr>
          <w:noProof/>
        </w:rPr>
        <w:t>based</w:t>
      </w:r>
      <w:r>
        <w:t xml:space="preserve"> answers and mobile device answers the platform the quiz was taken on must have been recorded alongside the </w:t>
      </w:r>
      <w:r w:rsidRPr="001D47EA">
        <w:rPr>
          <w:noProof/>
        </w:rPr>
        <w:t>user</w:t>
      </w:r>
      <w:r w:rsidR="001D47EA">
        <w:rPr>
          <w:noProof/>
        </w:rPr>
        <w:t>'</w:t>
      </w:r>
      <w:r w:rsidRPr="001D47EA">
        <w:rPr>
          <w:noProof/>
        </w:rPr>
        <w:t>s</w:t>
      </w:r>
      <w:r>
        <w:t xml:space="preserve"> scores. This information was taken from the survey but without matching information from the database scores were unable to be associated with success rates based on which platform w</w:t>
      </w:r>
      <w:r w:rsidR="00F06351">
        <w:t>as used, meaning that no conclusive results can be given to the difference in success to either of the platforms the quiz was taken on.</w:t>
      </w:r>
    </w:p>
    <w:p w:rsidR="005003C2" w:rsidRDefault="005003C2" w:rsidP="005003C2">
      <w:pPr>
        <w:pStyle w:val="Heading2"/>
      </w:pPr>
      <w:bookmarkStart w:id="44" w:name="_Toc514072219"/>
      <w:r>
        <w:t>Results comparison</w:t>
      </w:r>
      <w:bookmarkEnd w:id="44"/>
    </w:p>
    <w:p w:rsidR="005003C2" w:rsidRDefault="005003C2" w:rsidP="005003C2">
      <w:r>
        <w:t>When comparing, the results found with those determined within the literature review, it is shown that with the correct implementation of a website/application</w:t>
      </w:r>
      <w:r w:rsidR="0022088B">
        <w:t xml:space="preserve"> with educational establishment backing and teacher training</w:t>
      </w:r>
      <w:r>
        <w:t xml:space="preserve"> it is possible to use mobile technologies as a method of learning for students. With results from this projects research displaying that the use of mobile devices is appropriate for learning as many enjoyed using their devices to learn</w:t>
      </w:r>
      <w:r w:rsidR="001D47EA">
        <w:t>,</w:t>
      </w:r>
      <w:r>
        <w:t xml:space="preserve"> </w:t>
      </w:r>
      <w:r w:rsidRPr="001D47EA">
        <w:rPr>
          <w:noProof/>
        </w:rPr>
        <w:t>however</w:t>
      </w:r>
      <w:r w:rsidR="0022088B">
        <w:t>, students</w:t>
      </w:r>
      <w:r>
        <w:t xml:space="preserve"> ultimately preferred to use the computers to</w:t>
      </w:r>
      <w:r w:rsidR="0022088B">
        <w:t xml:space="preserve"> learn whilst they were present.</w:t>
      </w:r>
    </w:p>
    <w:p w:rsidR="00740BE9" w:rsidRPr="005003C2" w:rsidRDefault="00740BE9" w:rsidP="005003C2">
      <w:r>
        <w:lastRenderedPageBreak/>
        <w:t xml:space="preserve">The question: </w:t>
      </w:r>
      <w:r w:rsidRPr="00432491">
        <w:t>“Are personal smart devices a viable tool for learning and should they be used within classrooms to better teach students?”</w:t>
      </w:r>
      <w:r>
        <w:t xml:space="preserve"> was answered with students showing positive views towards mobile acceptance and learning, however when a more traditional or capable piece of technology to available mobile devices are quickly forgotten in favor of these technologies such as computers due to their ease of use, input methods, larger screen, easier functionality and types of software available.</w:t>
      </w:r>
    </w:p>
    <w:p w:rsidR="0079403F" w:rsidRDefault="00D73F0E" w:rsidP="00E14B13">
      <w:pPr>
        <w:pStyle w:val="Heading1"/>
      </w:pPr>
      <w:bookmarkStart w:id="45" w:name="_Toc514072220"/>
      <w:r>
        <w:t>Conclusion</w:t>
      </w:r>
      <w:bookmarkEnd w:id="45"/>
    </w:p>
    <w:p w:rsidR="005576D8" w:rsidRDefault="0079403F" w:rsidP="0079403F">
      <w:r>
        <w:t xml:space="preserve">The project encountered many changes throughout its </w:t>
      </w:r>
      <w:r w:rsidRPr="001D47EA">
        <w:rPr>
          <w:noProof/>
        </w:rPr>
        <w:t>Lifecy</w:t>
      </w:r>
      <w:r w:rsidR="001D47EA">
        <w:rPr>
          <w:noProof/>
        </w:rPr>
        <w:t>c</w:t>
      </w:r>
      <w:r w:rsidRPr="001D47EA">
        <w:rPr>
          <w:noProof/>
        </w:rPr>
        <w:t>le</w:t>
      </w:r>
      <w:r>
        <w:t xml:space="preserve"> however following the agile project methodology the project was able to continue with little influence </w:t>
      </w:r>
      <w:r w:rsidR="001D47EA">
        <w:rPr>
          <w:noProof/>
        </w:rPr>
        <w:t>on</w:t>
      </w:r>
      <w:r>
        <w:t xml:space="preserve"> the research outcomes.</w:t>
      </w:r>
      <w:r w:rsidR="00983ECF">
        <w:t xml:space="preserve"> </w:t>
      </w:r>
      <w:r w:rsidR="005576D8">
        <w:t xml:space="preserve">The design phase was a success following the College’s brand guidelines and </w:t>
      </w:r>
      <w:r w:rsidR="004B3992">
        <w:t>designing a number of potential pages for the application and website.</w:t>
      </w:r>
    </w:p>
    <w:p w:rsidR="0079403F" w:rsidRDefault="00983ECF" w:rsidP="0079403F">
      <w:r>
        <w:t xml:space="preserve">The implementation stage began smoothly creating a basic application however after issues with the development of the app it was deemed necessary to drop in </w:t>
      </w:r>
      <w:r w:rsidRPr="001D47EA">
        <w:rPr>
          <w:noProof/>
        </w:rPr>
        <w:t>favo</w:t>
      </w:r>
      <w:r w:rsidR="001D47EA">
        <w:rPr>
          <w:noProof/>
        </w:rPr>
        <w:t>u</w:t>
      </w:r>
      <w:r w:rsidRPr="001D47EA">
        <w:rPr>
          <w:noProof/>
        </w:rPr>
        <w:t>r</w:t>
      </w:r>
      <w:r>
        <w:t xml:space="preserve"> of the website and database </w:t>
      </w:r>
      <w:r w:rsidR="004B3992">
        <w:t xml:space="preserve">combination. This hindered </w:t>
      </w:r>
      <w:r w:rsidR="004B3992" w:rsidRPr="001D47EA">
        <w:rPr>
          <w:noProof/>
        </w:rPr>
        <w:t xml:space="preserve">the </w:t>
      </w:r>
      <w:r w:rsidR="001D47EA">
        <w:rPr>
          <w:noProof/>
        </w:rPr>
        <w:t>development of the projec</w:t>
      </w:r>
      <w:r w:rsidR="004B3992" w:rsidRPr="001D47EA">
        <w:rPr>
          <w:noProof/>
        </w:rPr>
        <w:t>t</w:t>
      </w:r>
      <w:r w:rsidR="004B3992">
        <w:t xml:space="preserve"> consid</w:t>
      </w:r>
      <w:r w:rsidR="00F90CC5">
        <w:t xml:space="preserve">erably setting the project back, but with careful planning and discussion with the </w:t>
      </w:r>
      <w:r w:rsidR="00F90CC5" w:rsidRPr="001D47EA">
        <w:rPr>
          <w:noProof/>
        </w:rPr>
        <w:t>client</w:t>
      </w:r>
      <w:r w:rsidR="001D47EA">
        <w:rPr>
          <w:noProof/>
        </w:rPr>
        <w:t>,</w:t>
      </w:r>
      <w:r w:rsidR="00F90CC5">
        <w:t xml:space="preserve"> we proceeded to develop the existing content for the website and database </w:t>
      </w:r>
      <w:r w:rsidR="0079403F">
        <w:t xml:space="preserve">successfully following project management procedures such as PRINCE2 </w:t>
      </w:r>
      <w:r w:rsidR="00F90CC5">
        <w:t>methodologies and planning for the delivery of the product.</w:t>
      </w:r>
    </w:p>
    <w:p w:rsidR="00792592" w:rsidRDefault="00792592" w:rsidP="0079403F">
      <w:r>
        <w:t>The methods used to collect data for the project were successful having researched potential questions online and reviewing other studies previously shown in the literature review, quiz information was collected effectively however did not gain all information required to properly evaluate the difference in learning potential for both mobile devices and computers therefore only partially being a success due to its inherent flaws.</w:t>
      </w:r>
    </w:p>
    <w:p w:rsidR="00792592" w:rsidRDefault="00792592" w:rsidP="0079403F">
      <w:r>
        <w:t>To improve current results database information on the current type of platform being used must be collected in order to properly associate user scores with the device the quiz was taken on.</w:t>
      </w:r>
      <w:r w:rsidR="00E3506B">
        <w:t xml:space="preserve"> </w:t>
      </w:r>
    </w:p>
    <w:p w:rsidR="00983ECF" w:rsidRDefault="00E3506B" w:rsidP="00983ECF">
      <w:r>
        <w:t>The overall product b</w:t>
      </w:r>
      <w:r w:rsidR="00983ECF">
        <w:t>ased on current functionality the website met many of the requirements and more even though restricted by time</w:t>
      </w:r>
      <w:r>
        <w:t xml:space="preserve"> because of previous failures with application development, after final review with our client/sponsor a number of points were outlined as potential improvements to the product so its use could be effectively used within the College curriculum.</w:t>
      </w:r>
    </w:p>
    <w:p w:rsidR="00983ECF" w:rsidRDefault="00983ECF" w:rsidP="00983ECF">
      <w:pPr>
        <w:pStyle w:val="Heading2"/>
      </w:pPr>
      <w:bookmarkStart w:id="46" w:name="_Toc514072221"/>
      <w:r>
        <w:t>Further Improvements</w:t>
      </w:r>
      <w:bookmarkEnd w:id="46"/>
    </w:p>
    <w:p w:rsidR="00983ECF" w:rsidRDefault="00CB0042" w:rsidP="00983ECF">
      <w:r>
        <w:t>As outlined in the email from our client Chris George the website requires a number of changes specified to make it a fully functioning site capable for use within the College’s learning environment.</w:t>
      </w:r>
    </w:p>
    <w:p w:rsidR="00983ECF" w:rsidRDefault="00CB0042" w:rsidP="00983ECF">
      <w:r>
        <w:rPr>
          <w:noProof/>
          <w:lang w:val="en-GB" w:eastAsia="en-GB"/>
        </w:rPr>
        <w:lastRenderedPageBreak/>
        <w:drawing>
          <wp:inline distT="0" distB="0" distL="0" distR="0" wp14:anchorId="67F4B746" wp14:editId="3227D903">
            <wp:extent cx="5943600" cy="233807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338070"/>
                    </a:xfrm>
                    <a:prstGeom prst="rect">
                      <a:avLst/>
                    </a:prstGeom>
                  </pic:spPr>
                </pic:pic>
              </a:graphicData>
            </a:graphic>
          </wp:inline>
        </w:drawing>
      </w:r>
    </w:p>
    <w:p w:rsidR="00AE2127" w:rsidRDefault="00AE2127" w:rsidP="00AE2127">
      <w:r>
        <w:t>The changes to the email field upon login to the student’s ID would be made as many of the student do not current</w:t>
      </w:r>
      <w:r w:rsidR="001B6A3A">
        <w:t>ly know/use their College email making the site easier to use and improving the data collection functionality as many of the current College systems use data relating to student ID rather than email.</w:t>
      </w:r>
    </w:p>
    <w:p w:rsidR="00111B1E" w:rsidRDefault="00111B1E" w:rsidP="00AE2127">
      <w:r>
        <w:t xml:space="preserve">The ability to add additional </w:t>
      </w:r>
      <w:r w:rsidR="00D924FE">
        <w:t xml:space="preserve">topics and questions </w:t>
      </w:r>
      <w:r>
        <w:t>to each quiz would be implemented to en</w:t>
      </w:r>
      <w:r w:rsidR="00D924FE">
        <w:t>sure further use of the website meaning the site could be continually updated from the websites front-end making the ease of use for teachers as simple as possible. This could be implemented by changing current database structure and creating new pages to show current database table topics, with each topic table containing its own questions called upon each page load.</w:t>
      </w:r>
    </w:p>
    <w:p w:rsidR="00AE2127" w:rsidRDefault="00F15E82" w:rsidP="00983ECF">
      <w:r>
        <w:t xml:space="preserve">The final improvement of editing questions is </w:t>
      </w:r>
      <w:r w:rsidRPr="001D47EA">
        <w:rPr>
          <w:noProof/>
        </w:rPr>
        <w:t>straightforward</w:t>
      </w:r>
      <w:r>
        <w:t xml:space="preserve"> as the question answers need to be called and updated based on the </w:t>
      </w:r>
      <w:r w:rsidRPr="001D47EA">
        <w:rPr>
          <w:noProof/>
        </w:rPr>
        <w:t>question</w:t>
      </w:r>
      <w:r w:rsidR="001D47EA">
        <w:rPr>
          <w:noProof/>
        </w:rPr>
        <w:t>-</w:t>
      </w:r>
      <w:r w:rsidRPr="001D47EA">
        <w:rPr>
          <w:noProof/>
        </w:rPr>
        <w:t>answer</w:t>
      </w:r>
      <w:r>
        <w:t xml:space="preserve"> id from the database, meaning with current setup a new drop-down could be created to edit all potential answers or a new layout could be created to show all information within a table updating the selected data with various buttons.</w:t>
      </w:r>
    </w:p>
    <w:p w:rsidR="00D73F0E" w:rsidRDefault="00D73F0E" w:rsidP="00D73F0E">
      <w:pPr>
        <w:pStyle w:val="Heading2"/>
      </w:pPr>
      <w:bookmarkStart w:id="47" w:name="_Toc514072222"/>
      <w:r>
        <w:t>Personal Evaluation</w:t>
      </w:r>
      <w:bookmarkEnd w:id="47"/>
    </w:p>
    <w:p w:rsidR="00C20929" w:rsidRDefault="00C20929" w:rsidP="00C20929">
      <w:r>
        <w:t>I believe the project to be a success however failure to complete the application hindered much of the products potential development. The methods used to collect research were adequate however interviews could have been also used to determine potential design ideas and possible research.</w:t>
      </w:r>
    </w:p>
    <w:p w:rsidR="00C20929" w:rsidRPr="00C20929" w:rsidRDefault="00C20929" w:rsidP="00C20929">
      <w:r>
        <w:t xml:space="preserve">If I was to re-run the project once again I would spend less time developing the failing aspects and more quickly pursue those that are succeeding or have a higher chance of succeeding. Adding more extensive methods of research in which could be of more value when comparing to studies examined within the literature review, improving the data collection aspects ensuring that more specific </w:t>
      </w:r>
      <w:r w:rsidRPr="00C20929">
        <w:t>quantitative</w:t>
      </w:r>
      <w:r>
        <w:t xml:space="preserve"> data could be collected to better show the difference in achievement. To produce a better array of results a larger number of data could be collected in future to better show outcomes of different methods of teaching and learning using a mobile device.</w:t>
      </w:r>
    </w:p>
    <w:p w:rsidR="00983ECF" w:rsidRPr="00983ECF" w:rsidRDefault="00C20929" w:rsidP="00983ECF">
      <w:r>
        <w:lastRenderedPageBreak/>
        <w:t>I learned that to successfully run a project the potential for failure has to be evaluated extensively setting guidelines in place to ensure contingency procedures are followed in the case of a project set back.</w:t>
      </w:r>
    </w:p>
    <w:p w:rsidR="00D73F0E" w:rsidRDefault="00D73F0E" w:rsidP="00D73F0E">
      <w:pPr>
        <w:pStyle w:val="Heading2"/>
      </w:pPr>
      <w:bookmarkStart w:id="48" w:name="_Toc514072223"/>
      <w:r>
        <w:t>Sponsor EVALUATION OF Project</w:t>
      </w:r>
      <w:bookmarkEnd w:id="48"/>
    </w:p>
    <w:p w:rsidR="001D553C" w:rsidRDefault="001D553C" w:rsidP="001D553C">
      <w:r>
        <w:t>After the final meeting with our client they were happy with the product and willing to let us continue work improving the potential of the current website.</w:t>
      </w:r>
      <w:r w:rsidR="00793117">
        <w:t xml:space="preserve"> Giving a positive response for the current state of the site and possible for improvements working with myself and Jared in future.</w:t>
      </w:r>
    </w:p>
    <w:p w:rsidR="001D553C" w:rsidRPr="001D553C" w:rsidRDefault="001D553C" w:rsidP="001D553C">
      <w:r>
        <w:t xml:space="preserve">Documents shown below were signed to show client content alongside our </w:t>
      </w:r>
      <w:r w:rsidR="00F87E34">
        <w:t xml:space="preserve">correspondence </w:t>
      </w:r>
      <w:r>
        <w:t>to follow data protection guidelines</w:t>
      </w:r>
      <w:r w:rsidR="00F87E34">
        <w:t>.</w:t>
      </w:r>
    </w:p>
    <w:p w:rsidR="00C441E9" w:rsidRDefault="00B8553F" w:rsidP="00D73F0E">
      <w:r>
        <w:rPr>
          <w:noProof/>
          <w:lang w:val="en-GB" w:eastAsia="en-GB"/>
        </w:rPr>
        <w:drawing>
          <wp:inline distT="0" distB="0" distL="0" distR="0" wp14:anchorId="71FB0C10" wp14:editId="470ABCEB">
            <wp:extent cx="2876299" cy="3637951"/>
            <wp:effectExtent l="0" t="0" r="635" b="635"/>
            <wp:docPr id="44" name="Picture 44" descr="https://scontent.flhr2-1.fna.fbcdn.net/v/t1.15752-9/32214924_2061577110537698_2462297286143639552_n.jpg?_nc_cat=0&amp;oh=38845d0cbefe3499b2373d69b3469c13&amp;oe=5B96BD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lhr2-1.fna.fbcdn.net/v/t1.15752-9/32214924_2061577110537698_2462297286143639552_n.jpg?_nc_cat=0&amp;oh=38845d0cbefe3499b2373d69b3469c13&amp;oe=5B96BD5C"/>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2564" t="1803" b="5768"/>
                    <a:stretch/>
                  </pic:blipFill>
                  <pic:spPr bwMode="auto">
                    <a:xfrm>
                      <a:off x="0" y="0"/>
                      <a:ext cx="2889607" cy="3654783"/>
                    </a:xfrm>
                    <a:prstGeom prst="rect">
                      <a:avLst/>
                    </a:prstGeom>
                    <a:noFill/>
                    <a:ln>
                      <a:noFill/>
                    </a:ln>
                    <a:extLst>
                      <a:ext uri="{53640926-AAD7-44D8-BBD7-CCE9431645EC}">
                        <a14:shadowObscured xmlns:a14="http://schemas.microsoft.com/office/drawing/2010/main"/>
                      </a:ext>
                    </a:extLst>
                  </pic:spPr>
                </pic:pic>
              </a:graphicData>
            </a:graphic>
          </wp:inline>
        </w:drawing>
      </w:r>
      <w:r w:rsidR="00A37A86">
        <w:rPr>
          <w:noProof/>
          <w:lang w:val="en-GB" w:eastAsia="en-GB"/>
        </w:rPr>
        <w:drawing>
          <wp:inline distT="0" distB="0" distL="0" distR="0">
            <wp:extent cx="3026832" cy="3143250"/>
            <wp:effectExtent l="0" t="0" r="2540" b="0"/>
            <wp:docPr id="43" name="Picture 43" descr="https://scontent.flhr2-1.fna.fbcdn.net/v/t1.15752-9/32188179_2061577097204366_7760429394706825216_n.jpg?_nc_cat=0&amp;oh=78889e015775c636d8de7bd468dd9863&amp;oe=5B5A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hr2-1.fna.fbcdn.net/v/t1.15752-9/32188179_2061577097204366_7760429394706825216_n.jpg?_nc_cat=0&amp;oh=78889e015775c636d8de7bd468dd9863&amp;oe=5B5A5017"/>
                    <pic:cNvPicPr>
                      <a:picLocks noChangeAspect="1" noChangeArrowheads="1"/>
                    </pic:cNvPicPr>
                  </pic:nvPicPr>
                  <pic:blipFill rotWithShape="1">
                    <a:blip r:embed="rId71">
                      <a:extLst>
                        <a:ext uri="{28A0092B-C50C-407E-A947-70E740481C1C}">
                          <a14:useLocalDpi xmlns:a14="http://schemas.microsoft.com/office/drawing/2010/main" val="0"/>
                        </a:ext>
                      </a:extLst>
                    </a:blip>
                    <a:srcRect t="7572" b="14544"/>
                    <a:stretch/>
                  </pic:blipFill>
                  <pic:spPr bwMode="auto">
                    <a:xfrm>
                      <a:off x="0" y="0"/>
                      <a:ext cx="3031432" cy="3148027"/>
                    </a:xfrm>
                    <a:prstGeom prst="rect">
                      <a:avLst/>
                    </a:prstGeom>
                    <a:noFill/>
                    <a:ln>
                      <a:noFill/>
                    </a:ln>
                    <a:extLst>
                      <a:ext uri="{53640926-AAD7-44D8-BBD7-CCE9431645EC}">
                        <a14:shadowObscured xmlns:a14="http://schemas.microsoft.com/office/drawing/2010/main"/>
                      </a:ext>
                    </a:extLst>
                  </pic:spPr>
                </pic:pic>
              </a:graphicData>
            </a:graphic>
          </wp:inline>
        </w:drawing>
      </w:r>
    </w:p>
    <w:p w:rsidR="00B77908" w:rsidRDefault="00414BE3" w:rsidP="00C441E9">
      <w:r>
        <w:t>As added by our client the website also has a potential to be used for much more than a revision tool but also a testing platform for new and old students to ensure their Math’s and English skills are to standard. Meaning they can progress to jobs showing they currently still have the knowledge from their Math’s and English GCSE’s.</w:t>
      </w:r>
    </w:p>
    <w:p w:rsidR="00E04995" w:rsidRDefault="00B77908">
      <w:r>
        <w:br w:type="page"/>
      </w:r>
      <w:r w:rsidR="00E04995">
        <w:lastRenderedPageBreak/>
        <w:br w:type="page"/>
      </w:r>
    </w:p>
    <w:bookmarkStart w:id="49" w:name="_Toc514072224" w:displacedByCustomXml="next"/>
    <w:sdt>
      <w:sdtPr>
        <w:rPr>
          <w:rFonts w:eastAsiaTheme="minorEastAsia" w:cstheme="minorBidi"/>
          <w:caps w:val="0"/>
          <w:color w:val="auto"/>
          <w:spacing w:val="0"/>
        </w:rPr>
        <w:id w:val="476420682"/>
        <w:docPartObj>
          <w:docPartGallery w:val="Bibliographies"/>
          <w:docPartUnique/>
        </w:docPartObj>
      </w:sdtPr>
      <w:sdtEndPr/>
      <w:sdtContent>
        <w:p w:rsidR="00E04995" w:rsidRDefault="00E04995">
          <w:pPr>
            <w:pStyle w:val="Heading1"/>
          </w:pPr>
          <w:r>
            <w:t>References</w:t>
          </w:r>
          <w:bookmarkEnd w:id="49"/>
        </w:p>
        <w:sdt>
          <w:sdtPr>
            <w:id w:val="1715692371"/>
            <w:bibliography/>
          </w:sdtPr>
          <w:sdtEndPr/>
          <w:sdtContent>
            <w:p w:rsidR="00740BE9" w:rsidRDefault="00E04995" w:rsidP="00740BE9">
              <w:pPr>
                <w:pStyle w:val="Bibliography"/>
                <w:ind w:left="720" w:hanging="720"/>
                <w:rPr>
                  <w:noProof/>
                </w:rPr>
              </w:pPr>
              <w:r>
                <w:fldChar w:fldCharType="begin"/>
              </w:r>
              <w:r>
                <w:instrText xml:space="preserve"> BIBLIOGRAPHY </w:instrText>
              </w:r>
              <w:r>
                <w:fldChar w:fldCharType="separate"/>
              </w:r>
              <w:r w:rsidR="00740BE9">
                <w:rPr>
                  <w:noProof/>
                </w:rPr>
                <w:t xml:space="preserve">Ai-zhen Xie, Q. Z.-w. (2011). Investigating college major differences in the need of mobile phone learning. </w:t>
              </w:r>
              <w:r w:rsidR="00740BE9">
                <w:rPr>
                  <w:i/>
                  <w:iCs/>
                  <w:noProof/>
                </w:rPr>
                <w:t>2011 International Conference on Multimedia Technology.</w:t>
              </w:r>
              <w:r w:rsidR="00740BE9">
                <w:rPr>
                  <w:noProof/>
                </w:rPr>
                <w:t xml:space="preserve"> Hangzhou, China: IEEE. Retrieved December 27, 2017</w:t>
              </w:r>
            </w:p>
            <w:p w:rsidR="00740BE9" w:rsidRDefault="00740BE9" w:rsidP="00740BE9">
              <w:pPr>
                <w:pStyle w:val="Bibliography"/>
                <w:ind w:left="720" w:hanging="720"/>
                <w:rPr>
                  <w:noProof/>
                </w:rPr>
              </w:pPr>
              <w:r>
                <w:rPr>
                  <w:noProof/>
                </w:rPr>
                <w:t xml:space="preserve">Bath College. (2015). </w:t>
              </w:r>
              <w:r>
                <w:rPr>
                  <w:i/>
                  <w:iCs/>
                  <w:noProof/>
                </w:rPr>
                <w:t>Brand Guidelines.</w:t>
              </w:r>
              <w:r>
                <w:rPr>
                  <w:noProof/>
                </w:rPr>
                <w:t xml:space="preserve"> Bath College. Bath: Bath College. Retrieved 2018</w:t>
              </w:r>
            </w:p>
            <w:p w:rsidR="00740BE9" w:rsidRDefault="00740BE9" w:rsidP="00740BE9">
              <w:pPr>
                <w:pStyle w:val="Bibliography"/>
                <w:ind w:left="720" w:hanging="720"/>
                <w:rPr>
                  <w:noProof/>
                </w:rPr>
              </w:pPr>
              <w:r>
                <w:rPr>
                  <w:noProof/>
                </w:rPr>
                <w:t xml:space="preserve">Doward, J. (2015, May 16). </w:t>
              </w:r>
              <w:r>
                <w:rPr>
                  <w:i/>
                  <w:iCs/>
                  <w:noProof/>
                </w:rPr>
                <w:t>Schools that ban mobile phones see better academic results</w:t>
              </w:r>
              <w:r>
                <w:rPr>
                  <w:noProof/>
                </w:rPr>
                <w:t>. (theguardian) Retrieved December 22, 2017, from www.theguardian.com: https://www.theguardian.com/education/2015/may/16/schools-mobile-phones-academic-results</w:t>
              </w:r>
            </w:p>
            <w:p w:rsidR="00F656ED" w:rsidRPr="00F656ED" w:rsidRDefault="00F656ED" w:rsidP="00F656ED">
              <w:pPr>
                <w:pStyle w:val="Bibliography"/>
                <w:ind w:left="720" w:hanging="720"/>
                <w:rPr>
                  <w:noProof/>
                </w:rPr>
              </w:pPr>
              <w:r>
                <w:rPr>
                  <w:noProof/>
                </w:rPr>
                <w:t xml:space="preserve">Dr John McManus, D. T.-H. (n.d.). </w:t>
              </w:r>
              <w:r>
                <w:rPr>
                  <w:i/>
                  <w:iCs/>
                  <w:noProof/>
                </w:rPr>
                <w:t>A study in project failure.</w:t>
              </w:r>
              <w:r>
                <w:rPr>
                  <w:noProof/>
                </w:rPr>
                <w:t xml:space="preserve"> BCS: The Chartered Institute for IT. BCS: The Chartered Institute for IT. Retrieved December 28, 2017, from http://www.bcs.org/content/ConWebDoc/19584</w:t>
              </w:r>
            </w:p>
            <w:p w:rsidR="00740BE9" w:rsidRDefault="00740BE9" w:rsidP="00740BE9">
              <w:pPr>
                <w:pStyle w:val="Bibliography"/>
                <w:ind w:left="720" w:hanging="720"/>
                <w:rPr>
                  <w:noProof/>
                </w:rPr>
              </w:pPr>
              <w:r>
                <w:rPr>
                  <w:noProof/>
                </w:rPr>
                <w:t xml:space="preserve">Hokyoung Ryu, D. P. (2009). Designing Learning Activities with Mobile Technologies. In D. P. Hokyoung Ryu, </w:t>
              </w:r>
              <w:r>
                <w:rPr>
                  <w:i/>
                  <w:iCs/>
                  <w:noProof/>
                </w:rPr>
                <w:t>Innovative Mobile Learning: Techniques and Technologies</w:t>
              </w:r>
              <w:r>
                <w:rPr>
                  <w:noProof/>
                </w:rPr>
                <w:t xml:space="preserve"> (pp. 1-20). New Zealand: IGI Global. doi:10.4018/978-1-60566-062-2.ch001</w:t>
              </w:r>
            </w:p>
            <w:p w:rsidR="00740BE9" w:rsidRDefault="00740BE9" w:rsidP="00740BE9">
              <w:pPr>
                <w:pStyle w:val="Bibliography"/>
                <w:ind w:left="720" w:hanging="720"/>
                <w:rPr>
                  <w:noProof/>
                </w:rPr>
              </w:pPr>
              <w:r>
                <w:rPr>
                  <w:noProof/>
                </w:rPr>
                <w:t xml:space="preserve">Katharine E.Welsh, A. L. (2013, May). Enhancing fieldwork learning with technology: practitioner's perspectives. </w:t>
              </w:r>
              <w:r>
                <w:rPr>
                  <w:i/>
                  <w:iCs/>
                  <w:noProof/>
                </w:rPr>
                <w:t>Journal of Geography in Higher Education, 37</w:t>
              </w:r>
              <w:r>
                <w:rPr>
                  <w:noProof/>
                </w:rPr>
                <w:t>(3), 399-415. doi:https://doi.org/10.1080/03098265.2013.792042</w:t>
              </w:r>
            </w:p>
            <w:p w:rsidR="00740BE9" w:rsidRDefault="00740BE9" w:rsidP="00740BE9">
              <w:pPr>
                <w:pStyle w:val="Bibliography"/>
                <w:ind w:left="720" w:hanging="720"/>
                <w:rPr>
                  <w:noProof/>
                </w:rPr>
              </w:pPr>
              <w:r>
                <w:rPr>
                  <w:noProof/>
                </w:rPr>
                <w:t xml:space="preserve">Kevin M. Thomas, B. W. (2013, December). Cell Phones in the Classroom: Teachers’ Perspectives of Inclusion, Benefits, and Barriers. </w:t>
              </w:r>
              <w:r>
                <w:rPr>
                  <w:i/>
                  <w:iCs/>
                  <w:noProof/>
                </w:rPr>
                <w:t>Computers in the schools : Interdisciplinary Journal of Practice, Theory, and Applied Research, 30</w:t>
              </w:r>
              <w:r>
                <w:rPr>
                  <w:noProof/>
                </w:rPr>
                <w:t>(4), 295-308. doi:https://doi-org.ezproxy1.bath.ac.uk/10.1080/07380569.2013.844637</w:t>
              </w:r>
            </w:p>
            <w:p w:rsidR="00740BE9" w:rsidRDefault="00740BE9" w:rsidP="00740BE9">
              <w:pPr>
                <w:pStyle w:val="Bibliography"/>
                <w:ind w:left="720" w:hanging="720"/>
                <w:rPr>
                  <w:noProof/>
                </w:rPr>
              </w:pPr>
              <w:r>
                <w:rPr>
                  <w:noProof/>
                </w:rPr>
                <w:t xml:space="preserve">Mymanagementguide.com. (2018). </w:t>
              </w:r>
              <w:r>
                <w:rPr>
                  <w:i/>
                  <w:iCs/>
                  <w:noProof/>
                </w:rPr>
                <w:t>Project Management Methodology</w:t>
              </w:r>
              <w:r>
                <w:rPr>
                  <w:noProof/>
                </w:rPr>
                <w:t>. Retrieved April 28, 2018, from http://www.mymanagementguide.com/: http://www.mymanagementguide.com/basics/project-methodology-definition/</w:t>
              </w:r>
            </w:p>
            <w:p w:rsidR="00740BE9" w:rsidRDefault="00740BE9" w:rsidP="00740BE9">
              <w:pPr>
                <w:pStyle w:val="Bibliography"/>
                <w:ind w:left="720" w:hanging="720"/>
                <w:rPr>
                  <w:noProof/>
                </w:rPr>
              </w:pPr>
              <w:r>
                <w:rPr>
                  <w:noProof/>
                </w:rPr>
                <w:t xml:space="preserve">Norman Vaughan, K. L. (2015). Implications of Mobile Devices in a Bachelor of Education Program. In J. Keengwe, </w:t>
              </w:r>
              <w:r>
                <w:rPr>
                  <w:i/>
                  <w:iCs/>
                  <w:noProof/>
                </w:rPr>
                <w:t>Promoting Active Learning through the Integration of Mobile and Ubiquitous Technologies</w:t>
              </w:r>
              <w:r>
                <w:rPr>
                  <w:noProof/>
                </w:rPr>
                <w:t xml:space="preserve"> (pp. 98-115). IGI Global. doi:10.4018/978-1-4666-6343-5.ch006</w:t>
              </w:r>
            </w:p>
            <w:p w:rsidR="00740BE9" w:rsidRDefault="00740BE9" w:rsidP="00740BE9">
              <w:pPr>
                <w:pStyle w:val="Bibliography"/>
                <w:ind w:left="720" w:hanging="720"/>
                <w:rPr>
                  <w:noProof/>
                </w:rPr>
              </w:pPr>
              <w:r>
                <w:rPr>
                  <w:noProof/>
                </w:rPr>
                <w:t xml:space="preserve">Parfrey, L. (2018). </w:t>
              </w:r>
              <w:r>
                <w:rPr>
                  <w:i/>
                  <w:iCs/>
                  <w:noProof/>
                </w:rPr>
                <w:t>Research Project Action Plan - Aims and Objectives.</w:t>
              </w:r>
              <w:r>
                <w:rPr>
                  <w:noProof/>
                </w:rPr>
                <w:t xml:space="preserve"> Bath College. Retrieved May 2018</w:t>
              </w:r>
            </w:p>
            <w:p w:rsidR="00740BE9" w:rsidRDefault="00740BE9" w:rsidP="00740BE9">
              <w:pPr>
                <w:pStyle w:val="Bibliography"/>
                <w:ind w:left="720" w:hanging="720"/>
                <w:rPr>
                  <w:noProof/>
                </w:rPr>
              </w:pPr>
              <w:r>
                <w:rPr>
                  <w:noProof/>
                </w:rPr>
                <w:t xml:space="preserve">Parfrey, L. (2018). </w:t>
              </w:r>
              <w:r>
                <w:rPr>
                  <w:i/>
                  <w:iCs/>
                  <w:noProof/>
                </w:rPr>
                <w:t>Research Project Log.</w:t>
              </w:r>
              <w:r>
                <w:rPr>
                  <w:noProof/>
                </w:rPr>
                <w:t xml:space="preserve"> Bath College, IT, Bath. Retrieved 2018</w:t>
              </w:r>
            </w:p>
            <w:p w:rsidR="00740BE9" w:rsidRDefault="00740BE9" w:rsidP="00740BE9">
              <w:pPr>
                <w:pStyle w:val="Bibliography"/>
                <w:ind w:left="720" w:hanging="720"/>
                <w:rPr>
                  <w:noProof/>
                </w:rPr>
              </w:pPr>
              <w:r>
                <w:rPr>
                  <w:noProof/>
                </w:rPr>
                <w:t xml:space="preserve">Parfrey, L. (n.d.). </w:t>
              </w:r>
              <w:r>
                <w:rPr>
                  <w:i/>
                  <w:iCs/>
                  <w:noProof/>
                </w:rPr>
                <w:t>Research Methods A2.</w:t>
              </w:r>
              <w:r>
                <w:rPr>
                  <w:noProof/>
                </w:rPr>
                <w:t xml:space="preserve"> Bath College, IT, Bath. Retrieved 2018</w:t>
              </w:r>
            </w:p>
            <w:p w:rsidR="00740BE9" w:rsidRDefault="00740BE9" w:rsidP="00740BE9">
              <w:pPr>
                <w:pStyle w:val="Bibliography"/>
                <w:ind w:left="720" w:hanging="720"/>
                <w:rPr>
                  <w:noProof/>
                </w:rPr>
              </w:pPr>
              <w:r>
                <w:rPr>
                  <w:noProof/>
                </w:rPr>
                <w:t xml:space="preserve">PRINCE2. (2018). </w:t>
              </w:r>
              <w:r>
                <w:rPr>
                  <w:i/>
                  <w:iCs/>
                  <w:noProof/>
                </w:rPr>
                <w:t>PRINCE2 Methodology</w:t>
              </w:r>
              <w:r>
                <w:rPr>
                  <w:noProof/>
                </w:rPr>
                <w:t>. Retrieved January 12, 2018, from https://www.prince2.com/: https://www.prince2.com/uk/prince2-methodology</w:t>
              </w:r>
            </w:p>
            <w:p w:rsidR="00740BE9" w:rsidRDefault="00740BE9" w:rsidP="00740BE9">
              <w:pPr>
                <w:pStyle w:val="Bibliography"/>
                <w:ind w:left="720" w:hanging="720"/>
                <w:rPr>
                  <w:noProof/>
                </w:rPr>
              </w:pPr>
              <w:r>
                <w:rPr>
                  <w:noProof/>
                </w:rPr>
                <w:lastRenderedPageBreak/>
                <w:t xml:space="preserve">PRINCE2. (2018). </w:t>
              </w:r>
              <w:r>
                <w:rPr>
                  <w:i/>
                  <w:iCs/>
                  <w:noProof/>
                </w:rPr>
                <w:t>PRINCE2 Processes</w:t>
              </w:r>
              <w:r>
                <w:rPr>
                  <w:noProof/>
                </w:rPr>
                <w:t>. (PRINCE2) Retrieved January 3, 2017, from https://www.prince2.com/: https://www.prince2.com/uk/prince2-processes</w:t>
              </w:r>
            </w:p>
            <w:p w:rsidR="00740BE9" w:rsidRDefault="00740BE9" w:rsidP="00740BE9">
              <w:pPr>
                <w:pStyle w:val="Bibliography"/>
                <w:ind w:left="720" w:hanging="720"/>
                <w:rPr>
                  <w:noProof/>
                </w:rPr>
              </w:pPr>
              <w:r>
                <w:rPr>
                  <w:noProof/>
                </w:rPr>
                <w:t xml:space="preserve">Prodromos D Chatzoglou, L. A. (1997). The importance of human factors in planning the requirements capture stage of a project. </w:t>
              </w:r>
              <w:r>
                <w:rPr>
                  <w:i/>
                  <w:iCs/>
                  <w:noProof/>
                </w:rPr>
                <w:t>International Journal of Project Management, 15</w:t>
              </w:r>
              <w:r>
                <w:rPr>
                  <w:noProof/>
                </w:rPr>
                <w:t>(1), 39-53. doi:https://doi-org.ezproxy1.bath.ac.uk/10.1016/S0263-7863(96)00038-5</w:t>
              </w:r>
            </w:p>
            <w:p w:rsidR="00740BE9" w:rsidRDefault="00740BE9" w:rsidP="00740BE9">
              <w:pPr>
                <w:pStyle w:val="Bibliography"/>
                <w:ind w:left="720" w:hanging="720"/>
                <w:rPr>
                  <w:noProof/>
                </w:rPr>
              </w:pPr>
              <w:r>
                <w:rPr>
                  <w:noProof/>
                </w:rPr>
                <w:t xml:space="preserve">Research Methodology. (2018). </w:t>
              </w:r>
              <w:r>
                <w:rPr>
                  <w:i/>
                  <w:iCs/>
                  <w:noProof/>
                </w:rPr>
                <w:t>Data Analysis</w:t>
              </w:r>
              <w:r>
                <w:rPr>
                  <w:noProof/>
                </w:rPr>
                <w:t>. Retrieved May 5, 2018, from https://research-methodology.net/: https://research-methodology.net/research-methods/data-analysis/</w:t>
              </w:r>
            </w:p>
            <w:p w:rsidR="00740BE9" w:rsidRDefault="00740BE9" w:rsidP="00740BE9">
              <w:pPr>
                <w:pStyle w:val="Bibliography"/>
                <w:ind w:left="720" w:hanging="720"/>
                <w:rPr>
                  <w:noProof/>
                </w:rPr>
              </w:pPr>
              <w:r>
                <w:rPr>
                  <w:noProof/>
                </w:rPr>
                <w:t xml:space="preserve">Sakunthala Y. Ekanayake, J. W. (2014, January 27). Integrating mobile phones into teaching and learning: A case study of teacher training through professional development workshops. </w:t>
              </w:r>
              <w:r>
                <w:rPr>
                  <w:i/>
                  <w:iCs/>
                  <w:noProof/>
                </w:rPr>
                <w:t>BJET British Journal Of Educational Technology</w:t>
              </w:r>
              <w:r>
                <w:rPr>
                  <w:noProof/>
                </w:rPr>
                <w:t>(1), 173-189. doi:10.1111/bjet.12131</w:t>
              </w:r>
            </w:p>
            <w:p w:rsidR="00AE5B71" w:rsidRDefault="00740BE9" w:rsidP="00AE5B71">
              <w:pPr>
                <w:pStyle w:val="Bibliography"/>
                <w:ind w:left="720" w:hanging="720"/>
                <w:rPr>
                  <w:noProof/>
                </w:rPr>
              </w:pPr>
              <w:r>
                <w:rPr>
                  <w:noProof/>
                </w:rPr>
                <w:t xml:space="preserve">Samuel, H. (2017, December 17). </w:t>
              </w:r>
              <w:r>
                <w:rPr>
                  <w:i/>
                  <w:iCs/>
                  <w:noProof/>
                </w:rPr>
                <w:t>France to impose total ban on mobile phones in schools</w:t>
              </w:r>
              <w:r>
                <w:rPr>
                  <w:noProof/>
                </w:rPr>
                <w:t>. (The Telegraph News) Retrieved December 27, 2017, from http://www.telegraph.co.uk/news: http://www.telegraph.co.uk/news/2017/12/11/france-impose-t</w:t>
              </w:r>
              <w:r w:rsidR="00AE5B71">
                <w:rPr>
                  <w:noProof/>
                </w:rPr>
                <w:t>otal-ban-mobile-phones-schools/</w:t>
              </w:r>
            </w:p>
            <w:p w:rsidR="00740BE9" w:rsidRDefault="00740BE9" w:rsidP="00AE5B71">
              <w:pPr>
                <w:pStyle w:val="Bibliography"/>
                <w:ind w:left="720" w:hanging="720"/>
                <w:rPr>
                  <w:noProof/>
                </w:rPr>
              </w:pPr>
              <w:r>
                <w:rPr>
                  <w:noProof/>
                </w:rPr>
                <w:t xml:space="preserve">Singitam, K. R. (n.d.). </w:t>
              </w:r>
              <w:r>
                <w:rPr>
                  <w:i/>
                  <w:iCs/>
                  <w:noProof/>
                </w:rPr>
                <w:t>Design of Database Security Policy In Enterprise Systems.</w:t>
              </w:r>
              <w:r>
                <w:rPr>
                  <w:noProof/>
                </w:rPr>
                <w:t xml:space="preserve"> Global Symphony Services. Retrieved April 30, 2018, from https://www.techwell.com/sites/default/files/articles/XUS151771614file1_2.pdf</w:t>
              </w:r>
            </w:p>
            <w:p w:rsidR="00740BE9" w:rsidRDefault="00740BE9" w:rsidP="00AE5B71">
              <w:pPr>
                <w:pStyle w:val="Bibliography"/>
                <w:ind w:left="720" w:hanging="720"/>
                <w:rPr>
                  <w:noProof/>
                </w:rPr>
              </w:pPr>
              <w:r>
                <w:rPr>
                  <w:noProof/>
                </w:rPr>
                <w:t xml:space="preserve">SPEAK UP. (2010). </w:t>
              </w:r>
              <w:r>
                <w:rPr>
                  <w:i/>
                  <w:iCs/>
                  <w:noProof/>
                </w:rPr>
                <w:t>How Today's Students are Leveraging Emerging Technologies for Learning.</w:t>
              </w:r>
              <w:r>
                <w:rPr>
                  <w:noProof/>
                </w:rPr>
                <w:t xml:space="preserve"> Project Tomorrow. Retrieved December 28, 2017, from http://www.tomorrow.org/speakup/pdfs/SU10_</w:t>
              </w:r>
              <w:r w:rsidR="00AE5B71">
                <w:rPr>
                  <w:noProof/>
                </w:rPr>
                <w:t>3EofEducation%28Students%29.pdf</w:t>
              </w:r>
            </w:p>
            <w:p w:rsidR="00E04995" w:rsidRDefault="00740BE9" w:rsidP="00A031EC">
              <w:pPr>
                <w:pStyle w:val="Bibliography"/>
                <w:ind w:left="720" w:hanging="720"/>
                <w:rPr>
                  <w:noProof/>
                </w:rPr>
              </w:pPr>
              <w:r>
                <w:rPr>
                  <w:noProof/>
                </w:rPr>
                <w:t xml:space="preserve">Thomas Stober, U. H. (2010). </w:t>
              </w:r>
              <w:r>
                <w:rPr>
                  <w:i/>
                  <w:iCs/>
                  <w:noProof/>
                </w:rPr>
                <w:t>Agile Software Development.</w:t>
              </w:r>
              <w:r>
                <w:rPr>
                  <w:noProof/>
                </w:rPr>
                <w:t xml:space="preserve"> Germany: Springer</w:t>
              </w:r>
              <w:r w:rsidR="00A031EC">
                <w:rPr>
                  <w:noProof/>
                </w:rPr>
                <w:t>. doi:10.1007/978-3-540-70832-2</w:t>
              </w:r>
              <w:r w:rsidR="00E04995">
                <w:rPr>
                  <w:b/>
                  <w:bCs/>
                  <w:noProof/>
                </w:rPr>
                <w:fldChar w:fldCharType="end"/>
              </w:r>
            </w:p>
          </w:sdtContent>
        </w:sdt>
      </w:sdtContent>
    </w:sdt>
    <w:p w:rsidR="00B77908" w:rsidRDefault="00B77908"/>
    <w:p w:rsidR="00E04995" w:rsidRDefault="00E04995"/>
    <w:p w:rsidR="004469E8" w:rsidRDefault="004469E8">
      <w:r>
        <w:br w:type="page"/>
      </w:r>
    </w:p>
    <w:p w:rsidR="00E04995" w:rsidRDefault="00E04995"/>
    <w:bookmarkStart w:id="50" w:name="_Toc514072225" w:displacedByCustomXml="next"/>
    <w:sdt>
      <w:sdtPr>
        <w:rPr>
          <w:rFonts w:eastAsiaTheme="minorEastAsia" w:cstheme="minorBidi"/>
          <w:caps w:val="0"/>
          <w:color w:val="auto"/>
          <w:spacing w:val="0"/>
        </w:rPr>
        <w:id w:val="449598900"/>
        <w:docPartObj>
          <w:docPartGallery w:val="Bibliographies"/>
          <w:docPartUnique/>
        </w:docPartObj>
      </w:sdtPr>
      <w:sdtEndPr/>
      <w:sdtContent>
        <w:p w:rsidR="00B77908" w:rsidRDefault="00B77908">
          <w:pPr>
            <w:pStyle w:val="Heading1"/>
          </w:pPr>
          <w:r>
            <w:t>Bibliography</w:t>
          </w:r>
          <w:bookmarkEnd w:id="50"/>
        </w:p>
        <w:sdt>
          <w:sdtPr>
            <w:id w:val="-573587230"/>
            <w:bibliography/>
          </w:sdtPr>
          <w:sdtEndPr/>
          <w:sdtContent>
            <w:p w:rsidR="00740BE9" w:rsidRDefault="00B77908" w:rsidP="00740BE9">
              <w:pPr>
                <w:pStyle w:val="Bibliography"/>
                <w:ind w:left="720" w:hanging="720"/>
                <w:rPr>
                  <w:noProof/>
                  <w:sz w:val="24"/>
                  <w:szCs w:val="24"/>
                </w:rPr>
              </w:pPr>
              <w:r>
                <w:fldChar w:fldCharType="begin"/>
              </w:r>
              <w:r>
                <w:instrText xml:space="preserve"> BIBLIOGRAPHY </w:instrText>
              </w:r>
              <w:r>
                <w:fldChar w:fldCharType="separate"/>
              </w:r>
              <w:r w:rsidR="00740BE9">
                <w:rPr>
                  <w:noProof/>
                </w:rPr>
                <w:t xml:space="preserve">Ai-zhen Xie, H.-w. X. (2011). </w:t>
              </w:r>
              <w:r w:rsidR="00740BE9">
                <w:rPr>
                  <w:i/>
                  <w:iCs/>
                  <w:noProof/>
                </w:rPr>
                <w:t>Investigating College Major Differences in the Need.</w:t>
              </w:r>
              <w:r w:rsidR="00740BE9">
                <w:rPr>
                  <w:noProof/>
                </w:rPr>
                <w:t xml:space="preserve"> Multi-media. Hangzhou, China: IEEE. doi:10.1109/ICMT.2011.6002086</w:t>
              </w:r>
            </w:p>
            <w:p w:rsidR="00740BE9" w:rsidRDefault="00740BE9" w:rsidP="00740BE9">
              <w:pPr>
                <w:pStyle w:val="Bibliography"/>
                <w:ind w:left="720" w:hanging="720"/>
                <w:rPr>
                  <w:noProof/>
                </w:rPr>
              </w:pPr>
              <w:r>
                <w:rPr>
                  <w:noProof/>
                </w:rPr>
                <w:t xml:space="preserve">Ai-zhen Xie, Q. Z.-w. (2011). Investigating college major differences in the need of mobile phone learning. </w:t>
              </w:r>
              <w:r>
                <w:rPr>
                  <w:i/>
                  <w:iCs/>
                  <w:noProof/>
                </w:rPr>
                <w:t>2011 International Conference on Multimedia Technology.</w:t>
              </w:r>
              <w:r>
                <w:rPr>
                  <w:noProof/>
                </w:rPr>
                <w:t xml:space="preserve"> Hangzhou, China: IEEE. Retrieved December 27, 2017</w:t>
              </w:r>
            </w:p>
            <w:p w:rsidR="00740BE9" w:rsidRDefault="00740BE9" w:rsidP="00740BE9">
              <w:pPr>
                <w:pStyle w:val="Bibliography"/>
                <w:ind w:left="720" w:hanging="720"/>
                <w:rPr>
                  <w:noProof/>
                </w:rPr>
              </w:pPr>
              <w:r>
                <w:rPr>
                  <w:noProof/>
                </w:rPr>
                <w:t xml:space="preserve">AMANDA LENHART, R. L. (2010). </w:t>
              </w:r>
              <w:r>
                <w:rPr>
                  <w:i/>
                  <w:iCs/>
                  <w:noProof/>
                </w:rPr>
                <w:t>Teens and Mobile Phones.</w:t>
              </w:r>
              <w:r>
                <w:rPr>
                  <w:noProof/>
                </w:rPr>
                <w:t xml:space="preserve"> Internet &amp; Technology. Pew Research Center. Retrieved January 1, 2017, from http://www.pewinternet.org/2010/04/20/teens-and-mobile-phones/</w:t>
              </w:r>
            </w:p>
            <w:p w:rsidR="00740BE9" w:rsidRDefault="00740BE9" w:rsidP="00740BE9">
              <w:pPr>
                <w:pStyle w:val="Bibliography"/>
                <w:ind w:left="720" w:hanging="720"/>
                <w:rPr>
                  <w:noProof/>
                </w:rPr>
              </w:pPr>
              <w:r>
                <w:rPr>
                  <w:noProof/>
                </w:rPr>
                <w:t xml:space="preserve">Analytics, P. M. (2016, October 28). </w:t>
              </w:r>
              <w:r>
                <w:rPr>
                  <w:i/>
                  <w:iCs/>
                  <w:noProof/>
                </w:rPr>
                <w:t>FOUR KEY ELEMENTS OF A SUCCESSFUL RESEARCH METHODOLOGY</w:t>
              </w:r>
              <w:r>
                <w:rPr>
                  <w:noProof/>
                </w:rPr>
                <w:t>. Retrieved January 5, 2018, from http://www.eventmarketer.com: http://www.eventmarketer.com/partner-content/four-key-elements-of-a-successful-research-methodology/</w:t>
              </w:r>
            </w:p>
            <w:p w:rsidR="00740BE9" w:rsidRDefault="00740BE9" w:rsidP="00740BE9">
              <w:pPr>
                <w:pStyle w:val="Bibliography"/>
                <w:ind w:left="720" w:hanging="720"/>
                <w:rPr>
                  <w:noProof/>
                </w:rPr>
              </w:pPr>
              <w:r>
                <w:rPr>
                  <w:noProof/>
                </w:rPr>
                <w:t xml:space="preserve">Andrews, D. (2012, August 13). </w:t>
              </w:r>
              <w:r>
                <w:rPr>
                  <w:i/>
                  <w:iCs/>
                  <w:noProof/>
                </w:rPr>
                <w:t>An Apple for the teacher: are iPads the future in class?</w:t>
              </w:r>
              <w:r>
                <w:rPr>
                  <w:noProof/>
                </w:rPr>
                <w:t xml:space="preserve"> (theguardian) Retrieved December 28, 2017, from https://www.theguardian.com: https://www.theguardian.com/teacher-network/2012/aug/13/schools-secondary-schools</w:t>
              </w:r>
            </w:p>
            <w:p w:rsidR="00740BE9" w:rsidRDefault="00740BE9" w:rsidP="00740BE9">
              <w:pPr>
                <w:pStyle w:val="Bibliography"/>
                <w:ind w:left="720" w:hanging="720"/>
                <w:rPr>
                  <w:noProof/>
                </w:rPr>
              </w:pPr>
              <w:r>
                <w:rPr>
                  <w:noProof/>
                </w:rPr>
                <w:t xml:space="preserve">Andy Burkhardt, S. C. (2012, February 27). "Turn Your Cell Phones on" : Mobile Phone Polling as a Tool for Teaching Information Literacy. </w:t>
              </w:r>
              <w:r>
                <w:rPr>
                  <w:i/>
                  <w:iCs/>
                  <w:noProof/>
                </w:rPr>
                <w:t>Communications in Information Literacy, 6</w:t>
              </w:r>
              <w:r>
                <w:rPr>
                  <w:noProof/>
                </w:rPr>
                <w:t>(2), 191-201. doi:10.15760/comminfolit.2013.6.2.128</w:t>
              </w:r>
            </w:p>
            <w:p w:rsidR="00740BE9" w:rsidRDefault="00740BE9" w:rsidP="00740BE9">
              <w:pPr>
                <w:pStyle w:val="Bibliography"/>
                <w:ind w:left="720" w:hanging="720"/>
                <w:rPr>
                  <w:noProof/>
                </w:rPr>
              </w:pPr>
              <w:r>
                <w:rPr>
                  <w:noProof/>
                </w:rPr>
                <w:t xml:space="preserve">AnindyaDatta, I. R. (1997, June). PROVIDING REAL-TIME RESPONSE, STATE RECENCY AND TEMPORAL CONSISTENCY IN DATABASES FOR RAPIDLY CHANGING ENVIRONMENTS. </w:t>
              </w:r>
              <w:r>
                <w:rPr>
                  <w:i/>
                  <w:iCs/>
                  <w:noProof/>
                </w:rPr>
                <w:t>Information Systems</w:t>
              </w:r>
              <w:r>
                <w:rPr>
                  <w:noProof/>
                </w:rPr>
                <w:t>(4). Retrieved November 13, 2017, from http://www.sciencedirect.com/science/article/pii/S0306437997000112</w:t>
              </w:r>
            </w:p>
            <w:p w:rsidR="00740BE9" w:rsidRDefault="00740BE9" w:rsidP="00740BE9">
              <w:pPr>
                <w:pStyle w:val="Bibliography"/>
                <w:ind w:left="720" w:hanging="720"/>
                <w:rPr>
                  <w:noProof/>
                </w:rPr>
              </w:pPr>
              <w:r>
                <w:rPr>
                  <w:noProof/>
                </w:rPr>
                <w:t xml:space="preserve">Armstrong, M. (2006). </w:t>
              </w:r>
              <w:r>
                <w:rPr>
                  <w:i/>
                  <w:iCs/>
                  <w:noProof/>
                </w:rPr>
                <w:t>Performance Management - Key Strategies and Practical Guidelines</w:t>
              </w:r>
              <w:r>
                <w:rPr>
                  <w:noProof/>
                </w:rPr>
                <w:t xml:space="preserve"> (3rd ed.). London: Kogan Page. Retrieved December 5, 2017</w:t>
              </w:r>
            </w:p>
            <w:p w:rsidR="00740BE9" w:rsidRDefault="00740BE9" w:rsidP="00740BE9">
              <w:pPr>
                <w:pStyle w:val="Bibliography"/>
                <w:ind w:left="720" w:hanging="720"/>
                <w:rPr>
                  <w:noProof/>
                </w:rPr>
              </w:pPr>
              <w:r>
                <w:rPr>
                  <w:noProof/>
                </w:rPr>
                <w:t xml:space="preserve">Bagati, A. (2012, 6 24). </w:t>
              </w:r>
              <w:r>
                <w:rPr>
                  <w:i/>
                  <w:iCs/>
                  <w:noProof/>
                </w:rPr>
                <w:t>How to identify stakeholders</w:t>
              </w:r>
              <w:r>
                <w:rPr>
                  <w:noProof/>
                </w:rPr>
                <w:t>. Retrieved from https://pmstudycircle.com/2012/06/identify-stakeholders-project-management/</w:t>
              </w:r>
            </w:p>
            <w:p w:rsidR="00740BE9" w:rsidRDefault="00740BE9" w:rsidP="00740BE9">
              <w:pPr>
                <w:pStyle w:val="Bibliography"/>
                <w:ind w:left="720" w:hanging="720"/>
                <w:rPr>
                  <w:noProof/>
                </w:rPr>
              </w:pPr>
              <w:r>
                <w:rPr>
                  <w:noProof/>
                </w:rPr>
                <w:t xml:space="preserve">Bath College. (2015). </w:t>
              </w:r>
              <w:r>
                <w:rPr>
                  <w:i/>
                  <w:iCs/>
                  <w:noProof/>
                </w:rPr>
                <w:t>Brand Guidelines.</w:t>
              </w:r>
              <w:r>
                <w:rPr>
                  <w:noProof/>
                </w:rPr>
                <w:t xml:space="preserve"> Bath College. Bath: Bath College. Retrieved 2018</w:t>
              </w:r>
            </w:p>
            <w:p w:rsidR="00740BE9" w:rsidRDefault="00740BE9" w:rsidP="00740BE9">
              <w:pPr>
                <w:pStyle w:val="Bibliography"/>
                <w:ind w:left="720" w:hanging="720"/>
                <w:rPr>
                  <w:noProof/>
                </w:rPr>
              </w:pPr>
              <w:r>
                <w:rPr>
                  <w:noProof/>
                </w:rPr>
                <w:t xml:space="preserve">Biddulph, S. (2015). </w:t>
              </w:r>
              <w:r>
                <w:rPr>
                  <w:i/>
                  <w:iCs/>
                  <w:noProof/>
                </w:rPr>
                <w:t>Guiding principals in rational and intuitive strategic decision making at a chemcials business.</w:t>
              </w:r>
              <w:r>
                <w:rPr>
                  <w:noProof/>
                </w:rPr>
                <w:t xml:space="preserve"> University of Pretoria, Business and Science. Gordon Institute of Business Science. Retrieved April 23, 2018</w:t>
              </w:r>
            </w:p>
            <w:p w:rsidR="00740BE9" w:rsidRDefault="00740BE9" w:rsidP="00740BE9">
              <w:pPr>
                <w:pStyle w:val="Bibliography"/>
                <w:ind w:left="720" w:hanging="720"/>
                <w:rPr>
                  <w:noProof/>
                </w:rPr>
              </w:pPr>
              <w:r>
                <w:rPr>
                  <w:noProof/>
                </w:rPr>
                <w:t xml:space="preserve">Bridges, J. (2018, August 28). </w:t>
              </w:r>
              <w:r>
                <w:rPr>
                  <w:i/>
                  <w:iCs/>
                  <w:noProof/>
                </w:rPr>
                <w:t>What are Project Deliverables?</w:t>
              </w:r>
              <w:r>
                <w:rPr>
                  <w:noProof/>
                </w:rPr>
                <w:t xml:space="preserve"> (ProjectManager) Retrieved February 15, 2018, from https://www.projectmanager.com: https://www.projectmanager.com/training/what-are-project-deliverables</w:t>
              </w:r>
            </w:p>
            <w:p w:rsidR="00740BE9" w:rsidRDefault="00740BE9" w:rsidP="00740BE9">
              <w:pPr>
                <w:pStyle w:val="Bibliography"/>
                <w:ind w:left="720" w:hanging="720"/>
                <w:rPr>
                  <w:noProof/>
                </w:rPr>
              </w:pPr>
              <w:r>
                <w:rPr>
                  <w:noProof/>
                </w:rPr>
                <w:lastRenderedPageBreak/>
                <w:t xml:space="preserve">Campbell, G. M. (2009). </w:t>
              </w:r>
              <w:r>
                <w:rPr>
                  <w:i/>
                  <w:iCs/>
                  <w:noProof/>
                </w:rPr>
                <w:t>Communications Skills for Project Managers.</w:t>
              </w:r>
              <w:r>
                <w:rPr>
                  <w:noProof/>
                </w:rPr>
                <w:t xml:space="preserve"> AMACOM – Book Division of American Management Association. doi:ISBN: 978-0-8144-1053-0</w:t>
              </w:r>
            </w:p>
            <w:p w:rsidR="00740BE9" w:rsidRDefault="00740BE9" w:rsidP="00740BE9">
              <w:pPr>
                <w:pStyle w:val="Bibliography"/>
                <w:ind w:left="720" w:hanging="720"/>
                <w:rPr>
                  <w:noProof/>
                </w:rPr>
              </w:pPr>
              <w:r>
                <w:rPr>
                  <w:noProof/>
                </w:rPr>
                <w:t xml:space="preserve">Chamberlin, J. (2011). Management Services; Enfield. </w:t>
              </w:r>
              <w:r>
                <w:rPr>
                  <w:i/>
                  <w:iCs/>
                  <w:noProof/>
                </w:rPr>
                <w:t>Who Put the 'ART' in 'SMART' Goals?, 55</w:t>
              </w:r>
              <w:r>
                <w:rPr>
                  <w:noProof/>
                </w:rPr>
                <w:t>(3).</w:t>
              </w:r>
            </w:p>
            <w:p w:rsidR="00740BE9" w:rsidRDefault="00740BE9" w:rsidP="00740BE9">
              <w:pPr>
                <w:pStyle w:val="Bibliography"/>
                <w:ind w:left="720" w:hanging="720"/>
                <w:rPr>
                  <w:noProof/>
                </w:rPr>
              </w:pPr>
              <w:r>
                <w:rPr>
                  <w:noProof/>
                </w:rPr>
                <w:t xml:space="preserve">Chamberlin, J. (2011). Who Put the 'ART' in 'SMART' Goals? </w:t>
              </w:r>
              <w:r>
                <w:rPr>
                  <w:i/>
                  <w:iCs/>
                  <w:noProof/>
                </w:rPr>
                <w:t>Management Services, 55</w:t>
              </w:r>
              <w:r>
                <w:rPr>
                  <w:noProof/>
                </w:rPr>
                <w:t>(3). Retrieved December 6, 2017</w:t>
              </w:r>
            </w:p>
            <w:p w:rsidR="00740BE9" w:rsidRDefault="00740BE9" w:rsidP="00740BE9">
              <w:pPr>
                <w:pStyle w:val="Bibliography"/>
                <w:ind w:left="720" w:hanging="720"/>
                <w:rPr>
                  <w:noProof/>
                </w:rPr>
              </w:pPr>
              <w:r>
                <w:rPr>
                  <w:noProof/>
                </w:rPr>
                <w:t xml:space="preserve">Cheung, S. L. (2008). Using Mobile Phone Messaging as a Response Medium in Classroom Experiments. </w:t>
              </w:r>
              <w:r>
                <w:rPr>
                  <w:i/>
                  <w:iCs/>
                  <w:noProof/>
                </w:rPr>
                <w:t>The Journal of Economic Education, 39</w:t>
              </w:r>
              <w:r>
                <w:rPr>
                  <w:noProof/>
                </w:rPr>
                <w:t>(1), pp. 51-67. doi:https://doi.org/10.3200/JECE.39.1.51-67</w:t>
              </w:r>
            </w:p>
            <w:p w:rsidR="00740BE9" w:rsidRDefault="00740BE9" w:rsidP="00740BE9">
              <w:pPr>
                <w:pStyle w:val="Bibliography"/>
                <w:ind w:left="720" w:hanging="720"/>
                <w:rPr>
                  <w:noProof/>
                </w:rPr>
              </w:pPr>
              <w:r>
                <w:rPr>
                  <w:noProof/>
                </w:rPr>
                <w:t xml:space="preserve">Chibana, N. (2016, September 4). </w:t>
              </w:r>
              <w:r>
                <w:rPr>
                  <w:i/>
                  <w:iCs/>
                  <w:noProof/>
                </w:rPr>
                <w:t>Colour Schemes from stunning websites</w:t>
              </w:r>
              <w:r>
                <w:rPr>
                  <w:noProof/>
                </w:rPr>
                <w:t>. Retrieved April 18, 2018, from http://blog.visme.co/: http://blog.visme.co/website-color-schemes/</w:t>
              </w:r>
            </w:p>
            <w:p w:rsidR="00740BE9" w:rsidRDefault="00740BE9" w:rsidP="00740BE9">
              <w:pPr>
                <w:pStyle w:val="Bibliography"/>
                <w:ind w:left="720" w:hanging="720"/>
                <w:rPr>
                  <w:noProof/>
                </w:rPr>
              </w:pPr>
              <w:r>
                <w:rPr>
                  <w:noProof/>
                </w:rPr>
                <w:t xml:space="preserve">Chientzu Chientzu Chou, L. B. (2012). A Case study of Mobile Learning Pilot Project in. </w:t>
              </w:r>
              <w:r>
                <w:rPr>
                  <w:i/>
                  <w:iCs/>
                  <w:noProof/>
                </w:rPr>
                <w:t>Journal of Educational Technology Development and Exchange, 5</w:t>
              </w:r>
              <w:r>
                <w:rPr>
                  <w:noProof/>
                </w:rPr>
                <w:t>(2). doi:10.18785/jetde.0502.02</w:t>
              </w:r>
            </w:p>
            <w:p w:rsidR="00740BE9" w:rsidRDefault="00740BE9" w:rsidP="00740BE9">
              <w:pPr>
                <w:pStyle w:val="Bibliography"/>
                <w:ind w:left="720" w:hanging="720"/>
                <w:rPr>
                  <w:noProof/>
                </w:rPr>
              </w:pPr>
              <w:r>
                <w:rPr>
                  <w:noProof/>
                </w:rPr>
                <w:t xml:space="preserve">Choo. (2002). </w:t>
              </w:r>
              <w:r>
                <w:rPr>
                  <w:i/>
                  <w:iCs/>
                  <w:noProof/>
                </w:rPr>
                <w:t>What is Information Management?</w:t>
              </w:r>
              <w:r>
                <w:rPr>
                  <w:noProof/>
                </w:rPr>
                <w:t xml:space="preserve"> Retrieved April 27, 2018, from What is Information Management?: http://choo.fis.utoronto.ca/Imfaq/</w:t>
              </w:r>
            </w:p>
            <w:p w:rsidR="00740BE9" w:rsidRDefault="00740BE9" w:rsidP="00740BE9">
              <w:pPr>
                <w:pStyle w:val="Bibliography"/>
                <w:ind w:left="720" w:hanging="720"/>
                <w:rPr>
                  <w:noProof/>
                </w:rPr>
              </w:pPr>
              <w:r>
                <w:rPr>
                  <w:noProof/>
                </w:rPr>
                <w:t xml:space="preserve">CIPD. (2017, July 27). </w:t>
              </w:r>
              <w:r>
                <w:rPr>
                  <w:i/>
                  <w:iCs/>
                  <w:noProof/>
                </w:rPr>
                <w:t>Performance Appraisal</w:t>
              </w:r>
              <w:r>
                <w:rPr>
                  <w:noProof/>
                </w:rPr>
                <w:t>. (CIPD) Retrieved December 1, 2017, from https://www.cipd.co.uk: https://www.cipd.co.uk/knowledge/fundamentals/people/performance/appraisals-factsheet?IsSrchRes=1</w:t>
              </w:r>
            </w:p>
            <w:p w:rsidR="00740BE9" w:rsidRDefault="00740BE9" w:rsidP="00740BE9">
              <w:pPr>
                <w:pStyle w:val="Bibliography"/>
                <w:ind w:left="720" w:hanging="720"/>
                <w:rPr>
                  <w:noProof/>
                </w:rPr>
              </w:pPr>
              <w:r>
                <w:rPr>
                  <w:i/>
                  <w:iCs/>
                  <w:noProof/>
                </w:rPr>
                <w:t>Client server network advantages and disadvantages</w:t>
              </w:r>
              <w:r>
                <w:rPr>
                  <w:noProof/>
                </w:rPr>
                <w:t>. (n.d.). Retrieved from http://www.teach-ict.com: http://www.teach-ict.com/gcse_new/networks/peer_peer/miniweb/pg3.htm</w:t>
              </w:r>
            </w:p>
            <w:p w:rsidR="00740BE9" w:rsidRDefault="00740BE9" w:rsidP="00740BE9">
              <w:pPr>
                <w:pStyle w:val="Bibliography"/>
                <w:ind w:left="720" w:hanging="720"/>
                <w:rPr>
                  <w:noProof/>
                </w:rPr>
              </w:pPr>
              <w:r>
                <w:rPr>
                  <w:noProof/>
                </w:rPr>
                <w:t xml:space="preserve">Clive G. Harper, V. K. (2009, July 6). MOBILE PHONES AND YOUR HEALTH. </w:t>
              </w:r>
              <w:r>
                <w:rPr>
                  <w:i/>
                  <w:iCs/>
                  <w:noProof/>
                </w:rPr>
                <w:t xml:space="preserve">Pathology </w:t>
              </w:r>
              <w:r>
                <w:rPr>
                  <w:noProof/>
                </w:rPr>
                <w:t>. Retrieved from http://www.tandfonline.com/doi/abs/10.1080/00313020126296</w:t>
              </w:r>
            </w:p>
            <w:p w:rsidR="00740BE9" w:rsidRDefault="00740BE9" w:rsidP="00740BE9">
              <w:pPr>
                <w:pStyle w:val="Bibliography"/>
                <w:ind w:left="720" w:hanging="720"/>
                <w:rPr>
                  <w:noProof/>
                </w:rPr>
              </w:pPr>
              <w:r>
                <w:rPr>
                  <w:noProof/>
                </w:rPr>
                <w:t xml:space="preserve">Companies, T. M.-H. (2000). </w:t>
              </w:r>
              <w:r>
                <w:rPr>
                  <w:i/>
                  <w:iCs/>
                  <w:noProof/>
                </w:rPr>
                <w:t>Theories of small group communication</w:t>
              </w:r>
              <w:r>
                <w:rPr>
                  <w:noProof/>
                </w:rPr>
                <w:t>. Retrieved from http://www.mhhe.com: http://www.mhhe.com/socscience/comm/group/students/theory.htm</w:t>
              </w:r>
            </w:p>
            <w:p w:rsidR="00740BE9" w:rsidRDefault="00740BE9" w:rsidP="00740BE9">
              <w:pPr>
                <w:pStyle w:val="Bibliography"/>
                <w:ind w:left="720" w:hanging="720"/>
                <w:rPr>
                  <w:noProof/>
                </w:rPr>
              </w:pPr>
              <w:r>
                <w:rPr>
                  <w:i/>
                  <w:iCs/>
                  <w:noProof/>
                </w:rPr>
                <w:t>configuration</w:t>
              </w:r>
              <w:r>
                <w:rPr>
                  <w:noProof/>
                </w:rPr>
                <w:t>. (2018). Retrieved April 25, 2018, from https://www.webopedia.com: https://www.webopedia.com/TERM/C/configuration.html</w:t>
              </w:r>
            </w:p>
            <w:p w:rsidR="00740BE9" w:rsidRDefault="00740BE9" w:rsidP="00740BE9">
              <w:pPr>
                <w:pStyle w:val="Bibliography"/>
                <w:ind w:left="720" w:hanging="720"/>
                <w:rPr>
                  <w:noProof/>
                </w:rPr>
              </w:pPr>
              <w:r>
                <w:rPr>
                  <w:noProof/>
                </w:rPr>
                <w:t xml:space="preserve">Craig Ross, ,. E. (2009, March). Personality and motivations associated with Facebook use. </w:t>
              </w:r>
              <w:r>
                <w:rPr>
                  <w:i/>
                  <w:iCs/>
                  <w:noProof/>
                </w:rPr>
                <w:t>Computers in Human Behavior, 25</w:t>
              </w:r>
              <w:r>
                <w:rPr>
                  <w:noProof/>
                </w:rPr>
                <w:t>(2), 578–586. Retrieved from http://www.sciencedirect.com/science/article/pii/S0747563208002355</w:t>
              </w:r>
            </w:p>
            <w:p w:rsidR="00740BE9" w:rsidRDefault="00740BE9" w:rsidP="00740BE9">
              <w:pPr>
                <w:pStyle w:val="Bibliography"/>
                <w:ind w:left="720" w:hanging="720"/>
                <w:rPr>
                  <w:noProof/>
                </w:rPr>
              </w:pPr>
              <w:r>
                <w:rPr>
                  <w:i/>
                  <w:iCs/>
                  <w:noProof/>
                </w:rPr>
                <w:t>Database management system</w:t>
              </w:r>
              <w:r>
                <w:rPr>
                  <w:noProof/>
                </w:rPr>
                <w:t>. (n.d.). Retrieved from techtarget.com: http://searchsqlserver.techtarget.com/definition/database-management-system</w:t>
              </w:r>
            </w:p>
            <w:p w:rsidR="00740BE9" w:rsidRDefault="00740BE9" w:rsidP="00740BE9">
              <w:pPr>
                <w:pStyle w:val="Bibliography"/>
                <w:ind w:left="720" w:hanging="720"/>
                <w:rPr>
                  <w:noProof/>
                </w:rPr>
              </w:pPr>
              <w:r>
                <w:rPr>
                  <w:noProof/>
                </w:rPr>
                <w:t xml:space="preserve">Davidson, L. (2007, February 26). </w:t>
              </w:r>
              <w:r>
                <w:rPr>
                  <w:i/>
                  <w:iCs/>
                  <w:noProof/>
                </w:rPr>
                <w:t>Ten Common Database Design Mistakes</w:t>
              </w:r>
              <w:r>
                <w:rPr>
                  <w:noProof/>
                </w:rPr>
                <w:t>. (redgate hub) Retrieved February 11, 2018, from https://www.red-gate.com: https://www.red-</w:t>
              </w:r>
              <w:r>
                <w:rPr>
                  <w:noProof/>
                </w:rPr>
                <w:lastRenderedPageBreak/>
                <w:t>gate.com/simple-talk/sql/database-administration/ten-common-database-design-mistakes/</w:t>
              </w:r>
            </w:p>
            <w:p w:rsidR="00740BE9" w:rsidRDefault="00740BE9" w:rsidP="00740BE9">
              <w:pPr>
                <w:pStyle w:val="Bibliography"/>
                <w:ind w:left="720" w:hanging="720"/>
                <w:rPr>
                  <w:noProof/>
                </w:rPr>
              </w:pPr>
              <w:r>
                <w:rPr>
                  <w:i/>
                  <w:iCs/>
                  <w:noProof/>
                </w:rPr>
                <w:t xml:space="preserve">dbms architecture </w:t>
              </w:r>
              <w:r>
                <w:rPr>
                  <w:noProof/>
                </w:rPr>
                <w:t>. (n.d.). Retrieved from udemy.com: https://blog.udemy.com/dbms-architecture/</w:t>
              </w:r>
            </w:p>
            <w:p w:rsidR="00740BE9" w:rsidRDefault="00740BE9" w:rsidP="00740BE9">
              <w:pPr>
                <w:pStyle w:val="Bibliography"/>
                <w:ind w:left="720" w:hanging="720"/>
                <w:rPr>
                  <w:noProof/>
                </w:rPr>
              </w:pPr>
              <w:r>
                <w:rPr>
                  <w:noProof/>
                </w:rPr>
                <w:t xml:space="preserve">Decision Innovation. (2018). </w:t>
              </w:r>
              <w:r>
                <w:rPr>
                  <w:i/>
                  <w:iCs/>
                  <w:noProof/>
                </w:rPr>
                <w:t>Rational decision making - The benchmark for making effective decisions</w:t>
              </w:r>
              <w:r>
                <w:rPr>
                  <w:noProof/>
                </w:rPr>
                <w:t>. Retrieved April 23, 2018, from http://www.decision-making-solutions.com/: http://www.decision-making-solutions.com/rational-decision-making.html</w:t>
              </w:r>
            </w:p>
            <w:p w:rsidR="00740BE9" w:rsidRDefault="00740BE9" w:rsidP="00740BE9">
              <w:pPr>
                <w:pStyle w:val="Bibliography"/>
                <w:ind w:left="720" w:hanging="720"/>
                <w:rPr>
                  <w:noProof/>
                </w:rPr>
              </w:pPr>
              <w:r>
                <w:rPr>
                  <w:noProof/>
                </w:rPr>
                <w:t xml:space="preserve">Decision Making Confidence. (2018). </w:t>
              </w:r>
              <w:r>
                <w:rPr>
                  <w:i/>
                  <w:iCs/>
                  <w:noProof/>
                </w:rPr>
                <w:t>Stages In Decision Making</w:t>
              </w:r>
              <w:r>
                <w:rPr>
                  <w:noProof/>
                </w:rPr>
                <w:t>. Retrieved April 23, 2018, from http://www.decision-making-confidence.com: http://www.decision-making-confidence.com/stages-in-decision-making.html</w:t>
              </w:r>
            </w:p>
            <w:p w:rsidR="00740BE9" w:rsidRDefault="00740BE9" w:rsidP="00740BE9">
              <w:pPr>
                <w:pStyle w:val="Bibliography"/>
                <w:ind w:left="720" w:hanging="720"/>
                <w:rPr>
                  <w:noProof/>
                </w:rPr>
              </w:pPr>
              <w:r>
                <w:rPr>
                  <w:noProof/>
                </w:rPr>
                <w:t xml:space="preserve">Derek France, W. A. (2015). </w:t>
              </w:r>
              <w:r>
                <w:rPr>
                  <w:i/>
                  <w:iCs/>
                  <w:noProof/>
                </w:rPr>
                <w:t>Enhancing Fieldwork Learning Using Mobile Technologies.</w:t>
              </w:r>
              <w:r>
                <w:rPr>
                  <w:noProof/>
                </w:rPr>
                <w:t xml:space="preserve"> UK: Springer. doi:10.1007/978-3-319-20967-8</w:t>
              </w:r>
            </w:p>
            <w:p w:rsidR="00740BE9" w:rsidRDefault="00740BE9" w:rsidP="00740BE9">
              <w:pPr>
                <w:pStyle w:val="Bibliography"/>
                <w:ind w:left="720" w:hanging="720"/>
                <w:rPr>
                  <w:noProof/>
                </w:rPr>
              </w:pPr>
              <w:r>
                <w:rPr>
                  <w:noProof/>
                </w:rPr>
                <w:t xml:space="preserve">Detlor, B. (2010, April). Information management. </w:t>
              </w:r>
              <w:r>
                <w:rPr>
                  <w:i/>
                  <w:iCs/>
                  <w:noProof/>
                </w:rPr>
                <w:t>International Journal of Information Management, 30</w:t>
              </w:r>
              <w:r>
                <w:rPr>
                  <w:noProof/>
                </w:rPr>
                <w:t>(2), 103-108. doi:https://doi-org.ezproxy1.bath.ac.uk/10.1016/j.ijinfomgt.2009.12.001</w:t>
              </w:r>
            </w:p>
            <w:p w:rsidR="00740BE9" w:rsidRDefault="00740BE9" w:rsidP="00740BE9">
              <w:pPr>
                <w:pStyle w:val="Bibliography"/>
                <w:ind w:left="720" w:hanging="720"/>
                <w:rPr>
                  <w:noProof/>
                </w:rPr>
              </w:pPr>
              <w:r>
                <w:rPr>
                  <w:noProof/>
                </w:rPr>
                <w:t xml:space="preserve">Dirk Ifenthaler, V. S. (2013, May). The acceptance of Tablet-PCs in classroom instruction: The teachers’ perspectives. </w:t>
              </w:r>
              <w:r>
                <w:rPr>
                  <w:i/>
                  <w:iCs/>
                  <w:noProof/>
                </w:rPr>
                <w:t>Computers in Human Behavior, 29</w:t>
              </w:r>
              <w:r>
                <w:rPr>
                  <w:noProof/>
                </w:rPr>
                <w:t>(3), pp. 525-534. doi:https://doi.org/10.1016/j.chb.2012.11.004</w:t>
              </w:r>
            </w:p>
            <w:p w:rsidR="00740BE9" w:rsidRDefault="00740BE9" w:rsidP="00740BE9">
              <w:pPr>
                <w:pStyle w:val="Bibliography"/>
                <w:ind w:left="720" w:hanging="720"/>
                <w:rPr>
                  <w:noProof/>
                </w:rPr>
              </w:pPr>
              <w:r>
                <w:rPr>
                  <w:noProof/>
                </w:rPr>
                <w:t>Dmitri Psiropoulos, S. B. (2014, March 7). Professional development for iPad integration in general education: Staying ahead of the curve. doi:10.1007/s10639-014-9316-x</w:t>
              </w:r>
            </w:p>
            <w:p w:rsidR="00740BE9" w:rsidRDefault="00740BE9" w:rsidP="00740BE9">
              <w:pPr>
                <w:pStyle w:val="Bibliography"/>
                <w:ind w:left="720" w:hanging="720"/>
                <w:rPr>
                  <w:noProof/>
                </w:rPr>
              </w:pPr>
              <w:r>
                <w:rPr>
                  <w:noProof/>
                </w:rPr>
                <w:t xml:space="preserve">Doward, J. (2015, May 16). </w:t>
              </w:r>
              <w:r>
                <w:rPr>
                  <w:i/>
                  <w:iCs/>
                  <w:noProof/>
                </w:rPr>
                <w:t>Schools that ban mobile phones see better academic results</w:t>
              </w:r>
              <w:r>
                <w:rPr>
                  <w:noProof/>
                </w:rPr>
                <w:t>. (theguardian) Retrieved December 22, 2017, from www.theguardian.com: https://www.theguardian.com/education/2015/may/16/schools-mobile-phones-academic-results</w:t>
              </w:r>
            </w:p>
            <w:p w:rsidR="00740BE9" w:rsidRDefault="00740BE9" w:rsidP="00740BE9">
              <w:pPr>
                <w:pStyle w:val="Bibliography"/>
                <w:ind w:left="720" w:hanging="720"/>
                <w:rPr>
                  <w:noProof/>
                </w:rPr>
              </w:pPr>
              <w:r>
                <w:rPr>
                  <w:noProof/>
                </w:rPr>
                <w:t xml:space="preserve">Dr John McManus, D. T.-H. (n.d.). </w:t>
              </w:r>
              <w:r>
                <w:rPr>
                  <w:i/>
                  <w:iCs/>
                  <w:noProof/>
                </w:rPr>
                <w:t>A study in project failure.</w:t>
              </w:r>
              <w:r>
                <w:rPr>
                  <w:noProof/>
                </w:rPr>
                <w:t xml:space="preserve"> BCS: The Chartered Institute for IT. BCS: The Chartered Institute for IT. Retrieved December 28, 2017, from http://www.bcs.org/content/ConWebDoc/19584</w:t>
              </w:r>
            </w:p>
            <w:p w:rsidR="00740BE9" w:rsidRDefault="00740BE9" w:rsidP="00740BE9">
              <w:pPr>
                <w:pStyle w:val="Bibliography"/>
                <w:ind w:left="720" w:hanging="720"/>
                <w:rPr>
                  <w:noProof/>
                </w:rPr>
              </w:pPr>
              <w:r>
                <w:rPr>
                  <w:noProof/>
                </w:rPr>
                <w:t>Dr. Noga Magen-Nagar, D. B. (2013). Characteristics of Israeli School Teachers in Computer-based Learning Environments. Retrieved December 26, 2017, from https://www.thejeo.com/archive/archive/2013_101/magen_nagerpdf</w:t>
              </w:r>
            </w:p>
            <w:p w:rsidR="00740BE9" w:rsidRDefault="00740BE9" w:rsidP="00740BE9">
              <w:pPr>
                <w:pStyle w:val="Bibliography"/>
                <w:ind w:left="720" w:hanging="720"/>
                <w:rPr>
                  <w:noProof/>
                </w:rPr>
              </w:pPr>
              <w:r>
                <w:rPr>
                  <w:noProof/>
                </w:rPr>
                <w:t xml:space="preserve">Elizabeth Hartnell-Young, N. H. (2008). </w:t>
              </w:r>
              <w:r>
                <w:rPr>
                  <w:i/>
                  <w:iCs/>
                  <w:noProof/>
                </w:rPr>
                <w:t>Defying a cultural taboo: using mobile phones for learning in secondary schools.</w:t>
              </w:r>
              <w:r>
                <w:rPr>
                  <w:noProof/>
                </w:rPr>
                <w:t xml:space="preserve"> The University of Nottingham. Retrieved December 28, 2017, from http://39lu337z51l1zjr1i1ntpio4.wpengine.netdna-cdn.com/wp-content/uploads/2015/12/HartnellYoung_BERA2008.pdf</w:t>
              </w:r>
            </w:p>
            <w:p w:rsidR="00740BE9" w:rsidRDefault="00740BE9" w:rsidP="00740BE9">
              <w:pPr>
                <w:pStyle w:val="Bibliography"/>
                <w:ind w:left="720" w:hanging="720"/>
                <w:rPr>
                  <w:noProof/>
                </w:rPr>
              </w:pPr>
              <w:r>
                <w:rPr>
                  <w:noProof/>
                </w:rPr>
                <w:t xml:space="preserve">Ermias Tesfaye, T. L. (2016, July 19). KEY PROJECT PLANNING PROCESSES AFFECTING PROJECT SUCCESS. </w:t>
              </w:r>
              <w:r>
                <w:rPr>
                  <w:i/>
                  <w:iCs/>
                  <w:noProof/>
                </w:rPr>
                <w:t>International Journal for Quality Research</w:t>
              </w:r>
              <w:r>
                <w:rPr>
                  <w:noProof/>
                </w:rPr>
                <w:t>. doi: DOI – 10.18421/IJQR11.01-10</w:t>
              </w:r>
            </w:p>
            <w:p w:rsidR="00740BE9" w:rsidRDefault="00740BE9" w:rsidP="00740BE9">
              <w:pPr>
                <w:pStyle w:val="Bibliography"/>
                <w:ind w:left="720" w:hanging="720"/>
                <w:rPr>
                  <w:noProof/>
                </w:rPr>
              </w:pPr>
              <w:r>
                <w:rPr>
                  <w:noProof/>
                </w:rPr>
                <w:lastRenderedPageBreak/>
                <w:t xml:space="preserve">Esther Ntuli, S. S. (2015). Mobile Learning: Effective Strategies for K-12 Learning Environments. In J. Keengwe, </w:t>
              </w:r>
              <w:r>
                <w:rPr>
                  <w:i/>
                  <w:iCs/>
                  <w:noProof/>
                </w:rPr>
                <w:t>Promoting Active Learning through the Integration of Mobile and Ubiquitous Technologies</w:t>
              </w:r>
              <w:r>
                <w:rPr>
                  <w:noProof/>
                </w:rPr>
                <w:t xml:space="preserve"> (pp. 135-154). IGI Global. doi:10.4018/978-1-4666-6343-5.ch008</w:t>
              </w:r>
            </w:p>
            <w:p w:rsidR="00740BE9" w:rsidRDefault="00740BE9" w:rsidP="00740BE9">
              <w:pPr>
                <w:pStyle w:val="Bibliography"/>
                <w:ind w:left="720" w:hanging="720"/>
                <w:rPr>
                  <w:noProof/>
                </w:rPr>
              </w:pPr>
              <w:r>
                <w:rPr>
                  <w:noProof/>
                </w:rPr>
                <w:t xml:space="preserve">F.Motiwalla, L. (2007, November). Mobile learning: A framework and evaluation. </w:t>
              </w:r>
              <w:r>
                <w:rPr>
                  <w:i/>
                  <w:iCs/>
                  <w:noProof/>
                </w:rPr>
                <w:t>Computers &amp; Education, 49</w:t>
              </w:r>
              <w:r>
                <w:rPr>
                  <w:noProof/>
                </w:rPr>
                <w:t>(3), pp. 581-596. doi:https://doi.org/10.1016/j.compedu.2005.10.011</w:t>
              </w:r>
            </w:p>
            <w:p w:rsidR="00740BE9" w:rsidRDefault="00740BE9" w:rsidP="00740BE9">
              <w:pPr>
                <w:pStyle w:val="Bibliography"/>
                <w:ind w:left="720" w:hanging="720"/>
                <w:rPr>
                  <w:noProof/>
                </w:rPr>
              </w:pPr>
              <w:r>
                <w:rPr>
                  <w:noProof/>
                </w:rPr>
                <w:t xml:space="preserve">Fisher, M. S. (2007). </w:t>
              </w:r>
              <w:r>
                <w:rPr>
                  <w:i/>
                  <w:iCs/>
                  <w:noProof/>
                </w:rPr>
                <w:t>Software Verification and Validation An Engineering and Scientific Approach.</w:t>
              </w:r>
              <w:r>
                <w:rPr>
                  <w:noProof/>
                </w:rPr>
                <w:t xml:space="preserve"> USA: Springer. Retrieved January 15, 2018</w:t>
              </w:r>
            </w:p>
            <w:p w:rsidR="00740BE9" w:rsidRDefault="00740BE9" w:rsidP="00740BE9">
              <w:pPr>
                <w:pStyle w:val="Bibliography"/>
                <w:ind w:left="720" w:hanging="720"/>
                <w:rPr>
                  <w:noProof/>
                </w:rPr>
              </w:pPr>
              <w:r>
                <w:rPr>
                  <w:noProof/>
                </w:rPr>
                <w:t xml:space="preserve">Fundamentals, S. T. (2018). </w:t>
              </w:r>
              <w:r>
                <w:rPr>
                  <w:i/>
                  <w:iCs/>
                  <w:noProof/>
                </w:rPr>
                <w:t>Black Box Testing</w:t>
              </w:r>
              <w:r>
                <w:rPr>
                  <w:noProof/>
                </w:rPr>
                <w:t>. Retrieved April 20, 2018, from http://softwaretestingfundamentals.com/: http://softwaretestingfundamentals.com/black-box-testing/</w:t>
              </w:r>
            </w:p>
            <w:p w:rsidR="00740BE9" w:rsidRDefault="00740BE9" w:rsidP="00740BE9">
              <w:pPr>
                <w:pStyle w:val="Bibliography"/>
                <w:ind w:left="720" w:hanging="720"/>
                <w:rPr>
                  <w:noProof/>
                </w:rPr>
              </w:pPr>
              <w:r>
                <w:rPr>
                  <w:noProof/>
                </w:rPr>
                <w:t xml:space="preserve">Gwo-Jen Hwang, H.-F. C. (2011, May). A formative assessment-based mobile learning approach to improving the learning attitudes and achievements of students. </w:t>
              </w:r>
              <w:r>
                <w:rPr>
                  <w:i/>
                  <w:iCs/>
                  <w:noProof/>
                </w:rPr>
                <w:t>Computers &amp; Education, 56</w:t>
              </w:r>
              <w:r>
                <w:rPr>
                  <w:noProof/>
                </w:rPr>
                <w:t>(4), pp. 1023-1031. doi:https://doi.org/10.1016/j.compedu.2010.12.002</w:t>
              </w:r>
            </w:p>
            <w:p w:rsidR="00740BE9" w:rsidRDefault="00740BE9" w:rsidP="00740BE9">
              <w:pPr>
                <w:pStyle w:val="Bibliography"/>
                <w:ind w:left="720" w:hanging="720"/>
                <w:rPr>
                  <w:noProof/>
                </w:rPr>
              </w:pPr>
              <w:r>
                <w:rPr>
                  <w:i/>
                  <w:iCs/>
                  <w:noProof/>
                </w:rPr>
                <w:t>HCI Design Principles</w:t>
              </w:r>
              <w:r>
                <w:rPr>
                  <w:noProof/>
                </w:rPr>
                <w:t>. (n.d.). Retrieved from Postech: http://nlp.postech.ac.kr/Course/mlprinc.html</w:t>
              </w:r>
            </w:p>
            <w:p w:rsidR="00740BE9" w:rsidRDefault="00740BE9" w:rsidP="00740BE9">
              <w:pPr>
                <w:pStyle w:val="Bibliography"/>
                <w:ind w:left="720" w:hanging="720"/>
                <w:rPr>
                  <w:noProof/>
                </w:rPr>
              </w:pPr>
              <w:r>
                <w:rPr>
                  <w:i/>
                  <w:iCs/>
                  <w:noProof/>
                </w:rPr>
                <w:t>HCI principles</w:t>
              </w:r>
              <w:r>
                <w:rPr>
                  <w:noProof/>
                </w:rPr>
                <w:t>. (n.d.). Retrieved from http://myweb.lmu.edu: http://myweb.lmu.edu/dondi/share/ixd/principles.pdf</w:t>
              </w:r>
            </w:p>
            <w:p w:rsidR="00740BE9" w:rsidRDefault="00740BE9" w:rsidP="00740BE9">
              <w:pPr>
                <w:pStyle w:val="Bibliography"/>
                <w:ind w:left="720" w:hanging="720"/>
                <w:rPr>
                  <w:noProof/>
                </w:rPr>
              </w:pPr>
              <w:r>
                <w:rPr>
                  <w:i/>
                  <w:iCs/>
                  <w:noProof/>
                </w:rPr>
                <w:t>Hci Principles in web design</w:t>
              </w:r>
              <w:r>
                <w:rPr>
                  <w:noProof/>
                </w:rPr>
                <w:t>. (n.d.). Retrieved from www.nngroup.com: https://www.nngroup.com/courses/hci/</w:t>
              </w:r>
            </w:p>
            <w:p w:rsidR="00740BE9" w:rsidRDefault="00740BE9" w:rsidP="00740BE9">
              <w:pPr>
                <w:pStyle w:val="Bibliography"/>
                <w:ind w:left="720" w:hanging="720"/>
                <w:rPr>
                  <w:noProof/>
                </w:rPr>
              </w:pPr>
              <w:r>
                <w:rPr>
                  <w:noProof/>
                </w:rPr>
                <w:t xml:space="preserve">Higgins, J. (2013, August 7). </w:t>
              </w:r>
              <w:r>
                <w:rPr>
                  <w:i/>
                  <w:iCs/>
                  <w:noProof/>
                </w:rPr>
                <w:t>More schools use cellphones as learning tools</w:t>
              </w:r>
              <w:r>
                <w:rPr>
                  <w:noProof/>
                </w:rPr>
                <w:t>. (USA Today) Retrieved December 27, 2017, from https://www.usatoday.com: https://www.usatoday.com/story/tech/personal/2013/08/07/views-shift-on-cell-phones-in-schools/2607381/</w:t>
              </w:r>
            </w:p>
            <w:p w:rsidR="00740BE9" w:rsidRDefault="00740BE9" w:rsidP="00740BE9">
              <w:pPr>
                <w:pStyle w:val="Bibliography"/>
                <w:ind w:left="720" w:hanging="720"/>
                <w:rPr>
                  <w:noProof/>
                </w:rPr>
              </w:pPr>
              <w:r>
                <w:rPr>
                  <w:noProof/>
                </w:rPr>
                <w:t xml:space="preserve">Hokyoung Ryu, D. P. (2009). Designing Learning Activities with Mobile Technologies. In D. P. Hokyoung Ryu, </w:t>
              </w:r>
              <w:r>
                <w:rPr>
                  <w:i/>
                  <w:iCs/>
                  <w:noProof/>
                </w:rPr>
                <w:t>Innovative Mobile Learning: Techniques and Technologies</w:t>
              </w:r>
              <w:r>
                <w:rPr>
                  <w:noProof/>
                </w:rPr>
                <w:t xml:space="preserve"> (pp. 1-20). New Zealand: IGI Global. doi:10.4018/978-1-60566-062-2.ch001</w:t>
              </w:r>
            </w:p>
            <w:p w:rsidR="00740BE9" w:rsidRDefault="00740BE9" w:rsidP="00740BE9">
              <w:pPr>
                <w:pStyle w:val="Bibliography"/>
                <w:ind w:left="720" w:hanging="720"/>
                <w:rPr>
                  <w:noProof/>
                </w:rPr>
              </w:pPr>
              <w:r>
                <w:rPr>
                  <w:noProof/>
                </w:rPr>
                <w:t xml:space="preserve">Hsieh, S. H. (2016, December 22). Computers in Human Behavior. </w:t>
              </w:r>
              <w:r>
                <w:rPr>
                  <w:i/>
                  <w:iCs/>
                  <w:noProof/>
                </w:rPr>
                <w:t>Playfulness in mobile instant messaging: Examining the influence of emoticons and text messaging on social interaction</w:t>
              </w:r>
              <w:r>
                <w:rPr>
                  <w:noProof/>
                </w:rPr>
                <w:t>, pp. 405-414. Retrieved from http://doi.org.ezproxy1.bath.ac.uk/10.1016/j.chb.2016.12.052</w:t>
              </w:r>
            </w:p>
            <w:p w:rsidR="00740BE9" w:rsidRDefault="00740BE9" w:rsidP="00740BE9">
              <w:pPr>
                <w:pStyle w:val="Bibliography"/>
                <w:ind w:left="720" w:hanging="720"/>
                <w:rPr>
                  <w:noProof/>
                </w:rPr>
              </w:pPr>
              <w:r>
                <w:rPr>
                  <w:noProof/>
                </w:rPr>
                <w:t xml:space="preserve">Ishtaiwa, F. (2014). Mobile Technology as a Learning Tool: Use and Effects. </w:t>
              </w:r>
              <w:r>
                <w:rPr>
                  <w:i/>
                  <w:iCs/>
                  <w:noProof/>
                </w:rPr>
                <w:t>10</w:t>
              </w:r>
              <w:r>
                <w:rPr>
                  <w:noProof/>
                </w:rPr>
                <w:t>(4), 1-15. doi:10.4018/ijicte.2014100101</w:t>
              </w:r>
            </w:p>
            <w:p w:rsidR="00740BE9" w:rsidRDefault="00740BE9" w:rsidP="00740BE9">
              <w:pPr>
                <w:pStyle w:val="Bibliography"/>
                <w:ind w:left="720" w:hanging="720"/>
                <w:rPr>
                  <w:noProof/>
                </w:rPr>
              </w:pPr>
              <w:r>
                <w:rPr>
                  <w:noProof/>
                </w:rPr>
                <w:t>Ismail, I. (2013). Teaching via Mobile Phone: A Case Study On Malaysian Teachers Technology Acceptance and Readiness. Retrieved December 27, 2017, from https://www.thejeo.com/archive/archive/2013_101/ismailpdf</w:t>
              </w:r>
            </w:p>
            <w:p w:rsidR="00740BE9" w:rsidRDefault="00740BE9" w:rsidP="00740BE9">
              <w:pPr>
                <w:pStyle w:val="Bibliography"/>
                <w:ind w:left="720" w:hanging="720"/>
                <w:rPr>
                  <w:noProof/>
                </w:rPr>
              </w:pPr>
              <w:r>
                <w:rPr>
                  <w:noProof/>
                </w:rPr>
                <w:lastRenderedPageBreak/>
                <w:t xml:space="preserve">Jacobijn Sandberg, M. M. (2014, July). The added value of a gaming context and intelligent adaptation for a mobile learning application for vocabulary learning. </w:t>
              </w:r>
              <w:r>
                <w:rPr>
                  <w:i/>
                  <w:iCs/>
                  <w:noProof/>
                </w:rPr>
                <w:t>Computers &amp; Education, 76</w:t>
              </w:r>
              <w:r>
                <w:rPr>
                  <w:noProof/>
                </w:rPr>
                <w:t>, 119-130. doi:https://doi-org.ezproxy1.bath.ac.uk/10.1016/j.compedu.2014.03.006</w:t>
              </w:r>
            </w:p>
            <w:p w:rsidR="00740BE9" w:rsidRDefault="00740BE9" w:rsidP="00740BE9">
              <w:pPr>
                <w:pStyle w:val="Bibliography"/>
                <w:ind w:left="720" w:hanging="720"/>
                <w:rPr>
                  <w:noProof/>
                </w:rPr>
              </w:pPr>
              <w:r>
                <w:rPr>
                  <w:noProof/>
                </w:rPr>
                <w:t xml:space="preserve">Jefery H. Kuznekoff, S. T. (2013, July). The Impact of Mobile Phone Usage on Student Learning. </w:t>
              </w:r>
              <w:r>
                <w:rPr>
                  <w:i/>
                  <w:iCs/>
                  <w:noProof/>
                </w:rPr>
                <w:t>Communication Education, 62</w:t>
              </w:r>
              <w:r>
                <w:rPr>
                  <w:noProof/>
                </w:rPr>
                <w:t>(3), 233-252. doi:10.1080/03634523.2013.767917</w:t>
              </w:r>
            </w:p>
            <w:p w:rsidR="00740BE9" w:rsidRDefault="00740BE9" w:rsidP="00740BE9">
              <w:pPr>
                <w:pStyle w:val="Bibliography"/>
                <w:ind w:left="720" w:hanging="720"/>
                <w:rPr>
                  <w:noProof/>
                </w:rPr>
              </w:pPr>
              <w:r>
                <w:rPr>
                  <w:noProof/>
                </w:rPr>
                <w:t xml:space="preserve">Jeffreys, B. (2015, September 29). </w:t>
              </w:r>
              <w:r>
                <w:rPr>
                  <w:i/>
                  <w:iCs/>
                  <w:noProof/>
                </w:rPr>
                <w:t>Can a smartphone be a tool for learning?</w:t>
              </w:r>
              <w:r>
                <w:rPr>
                  <w:noProof/>
                </w:rPr>
                <w:t xml:space="preserve"> (BBC NEWS) Retrieved December 27, 2017, from http://www.bbc.co.uk: http://www.bbc.co.uk/news/education-34389063</w:t>
              </w:r>
            </w:p>
            <w:p w:rsidR="00740BE9" w:rsidRDefault="00740BE9" w:rsidP="00740BE9">
              <w:pPr>
                <w:pStyle w:val="Bibliography"/>
                <w:ind w:left="720" w:hanging="720"/>
                <w:rPr>
                  <w:noProof/>
                </w:rPr>
              </w:pPr>
              <w:r>
                <w:rPr>
                  <w:noProof/>
                </w:rPr>
                <w:t xml:space="preserve">Jomier, W. C. (n.d.). </w:t>
              </w:r>
              <w:r>
                <w:rPr>
                  <w:i/>
                  <w:iCs/>
                  <w:noProof/>
                </w:rPr>
                <w:t>Consistency of Versions in Object-Oriented Databases .</w:t>
              </w:r>
              <w:r>
                <w:rPr>
                  <w:noProof/>
                </w:rPr>
                <w:t xml:space="preserve"> Technical University of Poznan, Poznan, Poland . Retrieved November 10, 2017, from http://www.vldb.org/conf/1990/P432.PDF</w:t>
              </w:r>
            </w:p>
            <w:p w:rsidR="00740BE9" w:rsidRDefault="00740BE9" w:rsidP="00740BE9">
              <w:pPr>
                <w:pStyle w:val="Bibliography"/>
                <w:ind w:left="720" w:hanging="720"/>
                <w:rPr>
                  <w:noProof/>
                </w:rPr>
              </w:pPr>
              <w:r>
                <w:rPr>
                  <w:noProof/>
                </w:rPr>
                <w:t xml:space="preserve">Jongpil Cheon, S. L. (2012, November). An investigation of mobile learning readiness in higher education based on the theory of planned behavior. </w:t>
              </w:r>
              <w:r>
                <w:rPr>
                  <w:i/>
                  <w:iCs/>
                  <w:noProof/>
                </w:rPr>
                <w:t>Computers &amp; Education, 59</w:t>
              </w:r>
              <w:r>
                <w:rPr>
                  <w:noProof/>
                </w:rPr>
                <w:t>(3), pp. 1054-1064. doi:https://doi.org/10.1016/j.compedu.2012.04.015</w:t>
              </w:r>
            </w:p>
            <w:p w:rsidR="00740BE9" w:rsidRDefault="00740BE9" w:rsidP="00740BE9">
              <w:pPr>
                <w:pStyle w:val="Bibliography"/>
                <w:ind w:left="720" w:hanging="720"/>
                <w:rPr>
                  <w:noProof/>
                </w:rPr>
              </w:pPr>
              <w:r>
                <w:rPr>
                  <w:noProof/>
                </w:rPr>
                <w:t xml:space="preserve">Katharine E.Welsh, A. L. (2013, May). Enhancing fieldwork learning with technology: practitioner's perspectives. </w:t>
              </w:r>
              <w:r>
                <w:rPr>
                  <w:i/>
                  <w:iCs/>
                  <w:noProof/>
                </w:rPr>
                <w:t>Journal of Geography in Higher Education, 37</w:t>
              </w:r>
              <w:r>
                <w:rPr>
                  <w:noProof/>
                </w:rPr>
                <w:t>(3), 399-415. doi:https://doi.org/10.1080/03098265.2013.792042</w:t>
              </w:r>
            </w:p>
            <w:p w:rsidR="00740BE9" w:rsidRDefault="00740BE9" w:rsidP="00740BE9">
              <w:pPr>
                <w:pStyle w:val="Bibliography"/>
                <w:ind w:left="720" w:hanging="720"/>
                <w:rPr>
                  <w:noProof/>
                </w:rPr>
              </w:pPr>
              <w:r>
                <w:rPr>
                  <w:noProof/>
                </w:rPr>
                <w:t xml:space="preserve">Kevin M. Thomas, B. W. (2013, December). Cell Phones in the Classroom: Teachers’ Perspectives of Inclusion, Benefits, and Barriers. </w:t>
              </w:r>
              <w:r>
                <w:rPr>
                  <w:i/>
                  <w:iCs/>
                  <w:noProof/>
                </w:rPr>
                <w:t>Computers in the schools : Interdisciplinary Journal of Practice, Theory, and Applied Research, 30</w:t>
              </w:r>
              <w:r>
                <w:rPr>
                  <w:noProof/>
                </w:rPr>
                <w:t>(4), 295-308. doi:https://doi-org.ezproxy1.bath.ac.uk/10.1080/07380569.2013.844637</w:t>
              </w:r>
            </w:p>
            <w:p w:rsidR="00740BE9" w:rsidRDefault="00740BE9" w:rsidP="00740BE9">
              <w:pPr>
                <w:pStyle w:val="Bibliography"/>
                <w:ind w:left="720" w:hanging="720"/>
                <w:rPr>
                  <w:noProof/>
                </w:rPr>
              </w:pPr>
              <w:r>
                <w:rPr>
                  <w:noProof/>
                </w:rPr>
                <w:t xml:space="preserve">Kroenke, D., &amp; Auer, D. (2009). </w:t>
              </w:r>
              <w:r>
                <w:rPr>
                  <w:i/>
                  <w:iCs/>
                  <w:noProof/>
                </w:rPr>
                <w:t>Database Concepts.</w:t>
              </w:r>
              <w:r>
                <w:rPr>
                  <w:noProof/>
                </w:rPr>
                <w:t xml:space="preserve"> New Jersey: Prentice Hall.</w:t>
              </w:r>
            </w:p>
            <w:p w:rsidR="00740BE9" w:rsidRDefault="00740BE9" w:rsidP="00740BE9">
              <w:pPr>
                <w:pStyle w:val="Bibliography"/>
                <w:ind w:left="720" w:hanging="720"/>
                <w:rPr>
                  <w:noProof/>
                </w:rPr>
              </w:pPr>
              <w:r>
                <w:rPr>
                  <w:noProof/>
                </w:rPr>
                <w:t xml:space="preserve">Landua, P. (2017, June 13). </w:t>
              </w:r>
              <w:r>
                <w:rPr>
                  <w:i/>
                  <w:iCs/>
                  <w:noProof/>
                </w:rPr>
                <w:t>What is a stakeholder?</w:t>
              </w:r>
              <w:r>
                <w:rPr>
                  <w:noProof/>
                </w:rPr>
                <w:t xml:space="preserve"> (ProjectManger.com) Retrieved December 12, 2017, from https://www.projectmanager.com/: https://www.projectmanager.com/blog/what-is-a-stakeholder</w:t>
              </w:r>
            </w:p>
            <w:p w:rsidR="00740BE9" w:rsidRDefault="00740BE9" w:rsidP="00740BE9">
              <w:pPr>
                <w:pStyle w:val="Bibliography"/>
                <w:ind w:left="720" w:hanging="720"/>
                <w:rPr>
                  <w:noProof/>
                </w:rPr>
              </w:pPr>
              <w:r>
                <w:rPr>
                  <w:noProof/>
                </w:rPr>
                <w:t xml:space="preserve">Larry D. Rosen, A. F. (2011). An Empirical Examination of the Educational Impact of Text Message-Induced Task Switching in the Classroom: Educational Implications and Strategies to Enhance Learning. </w:t>
              </w:r>
              <w:r>
                <w:rPr>
                  <w:i/>
                  <w:iCs/>
                  <w:noProof/>
                </w:rPr>
                <w:t>Educational psychology. Journal of Educational Psychologists, 17</w:t>
              </w:r>
              <w:r>
                <w:rPr>
                  <w:noProof/>
                </w:rPr>
                <w:t>(2), 163-177. doi:http://dx.doi.org/10.5093/ed2011v17n2a4</w:t>
              </w:r>
            </w:p>
            <w:p w:rsidR="00740BE9" w:rsidRDefault="00740BE9" w:rsidP="00740BE9">
              <w:pPr>
                <w:pStyle w:val="Bibliography"/>
                <w:ind w:left="720" w:hanging="720"/>
                <w:rPr>
                  <w:noProof/>
                </w:rPr>
              </w:pPr>
              <w:r>
                <w:rPr>
                  <w:noProof/>
                </w:rPr>
                <w:t xml:space="preserve">Lillquist, K. (n.d.). </w:t>
              </w:r>
              <w:r>
                <w:rPr>
                  <w:i/>
                  <w:iCs/>
                  <w:noProof/>
                </w:rPr>
                <w:t>Teaching with Catastrophe</w:t>
              </w:r>
              <w:r>
                <w:rPr>
                  <w:noProof/>
                </w:rPr>
                <w:t>. Retrieved from https://www.cwu.edu: https://www.cwu.edu/geography/sites/cts.cwu.edu.geography/files/Teaching%20with%20Catastrophe%20Topographic%20Map%20Interpretationand%20the%20Physical%20Geography%20and%20the%201949%20Mann%20Gulch,%20Montana%20Wildfire.pdf</w:t>
              </w:r>
            </w:p>
            <w:p w:rsidR="00740BE9" w:rsidRDefault="00740BE9" w:rsidP="00740BE9">
              <w:pPr>
                <w:pStyle w:val="Bibliography"/>
                <w:ind w:left="720" w:hanging="720"/>
                <w:rPr>
                  <w:noProof/>
                </w:rPr>
              </w:pPr>
              <w:r>
                <w:rPr>
                  <w:noProof/>
                </w:rPr>
                <w:t xml:space="preserve">Lu, Z. (. (2012). </w:t>
              </w:r>
              <w:r>
                <w:rPr>
                  <w:i/>
                  <w:iCs/>
                  <w:noProof/>
                </w:rPr>
                <w:t>Learning with Mobile Technologies, Handheld Devices, and Smart Phones: Innovative Methods.</w:t>
              </w:r>
              <w:r>
                <w:rPr>
                  <w:noProof/>
                </w:rPr>
                <w:t xml:space="preserve"> Huddersfield, United Kingdom. doi:10.4018/978-1-4666-0936-5</w:t>
              </w:r>
            </w:p>
            <w:p w:rsidR="00740BE9" w:rsidRDefault="00740BE9" w:rsidP="00740BE9">
              <w:pPr>
                <w:pStyle w:val="Bibliography"/>
                <w:ind w:left="720" w:hanging="720"/>
                <w:rPr>
                  <w:noProof/>
                </w:rPr>
              </w:pPr>
              <w:r>
                <w:rPr>
                  <w:noProof/>
                </w:rPr>
                <w:lastRenderedPageBreak/>
                <w:t xml:space="preserve">Lumen Boundless Management. (2018). </w:t>
              </w:r>
              <w:r>
                <w:rPr>
                  <w:i/>
                  <w:iCs/>
                  <w:noProof/>
                </w:rPr>
                <w:t>Rational and Nonrational Decision Making</w:t>
              </w:r>
              <w:r>
                <w:rPr>
                  <w:noProof/>
                </w:rPr>
                <w:t>. Retrieved April 23, 2018, from https://courses.lumenlearning.com/: https://courses.lumenlearning.com/boundless-management/chapter/rational-and-nonrational-decision-making/</w:t>
              </w:r>
            </w:p>
            <w:p w:rsidR="00740BE9" w:rsidRDefault="00740BE9" w:rsidP="00740BE9">
              <w:pPr>
                <w:pStyle w:val="Bibliography"/>
                <w:ind w:left="720" w:hanging="720"/>
                <w:rPr>
                  <w:noProof/>
                </w:rPr>
              </w:pPr>
              <w:r>
                <w:rPr>
                  <w:noProof/>
                </w:rPr>
                <w:t xml:space="preserve">Mind Tools Team. (2018). </w:t>
              </w:r>
              <w:r>
                <w:rPr>
                  <w:i/>
                  <w:iCs/>
                  <w:noProof/>
                </w:rPr>
                <w:t>Decision Matrix Analysis</w:t>
              </w:r>
              <w:r>
                <w:rPr>
                  <w:noProof/>
                </w:rPr>
                <w:t>. Retrieved April 23, 2018, from https://www.mindtools.com/: https://www.mindtools.com/pages/article/newTED_03.htm</w:t>
              </w:r>
            </w:p>
            <w:p w:rsidR="00740BE9" w:rsidRDefault="00740BE9" w:rsidP="00740BE9">
              <w:pPr>
                <w:pStyle w:val="Bibliography"/>
                <w:ind w:left="720" w:hanging="720"/>
                <w:rPr>
                  <w:noProof/>
                </w:rPr>
              </w:pPr>
              <w:r>
                <w:rPr>
                  <w:noProof/>
                </w:rPr>
                <w:t xml:space="preserve">MindTools. (2017). </w:t>
              </w:r>
              <w:r>
                <w:rPr>
                  <w:i/>
                  <w:iCs/>
                  <w:noProof/>
                </w:rPr>
                <w:t>SMART Goals - How to Make Your Goals Achievable</w:t>
              </w:r>
              <w:r>
                <w:rPr>
                  <w:noProof/>
                </w:rPr>
                <w:t>. (M. T. Team, Editor, &amp; MindTools) Retrieved December 6, 2017, from https://www.mindtools.com: https://www.mindtools.com/pages/article/smart-goals.htm</w:t>
              </w:r>
            </w:p>
            <w:p w:rsidR="00740BE9" w:rsidRDefault="00740BE9" w:rsidP="00740BE9">
              <w:pPr>
                <w:pStyle w:val="Bibliography"/>
                <w:ind w:left="720" w:hanging="720"/>
                <w:rPr>
                  <w:noProof/>
                </w:rPr>
              </w:pPr>
              <w:r>
                <w:rPr>
                  <w:noProof/>
                </w:rPr>
                <w:t xml:space="preserve">MindTools. (2017). </w:t>
              </w:r>
              <w:r>
                <w:rPr>
                  <w:i/>
                  <w:iCs/>
                  <w:noProof/>
                </w:rPr>
                <w:t>Understanding Developmental Needs - Helping Your People Reach Peak Performance</w:t>
              </w:r>
              <w:r>
                <w:rPr>
                  <w:noProof/>
                </w:rPr>
                <w:t>. Retrieved December 01, 2017, from https://www.mindtools.com: https://www.mindtools.com/pages/article/newLDR_06.htm</w:t>
              </w:r>
            </w:p>
            <w:p w:rsidR="00740BE9" w:rsidRDefault="00740BE9" w:rsidP="00740BE9">
              <w:pPr>
                <w:pStyle w:val="Bibliography"/>
                <w:ind w:left="720" w:hanging="720"/>
                <w:rPr>
                  <w:noProof/>
                </w:rPr>
              </w:pPr>
              <w:r>
                <w:rPr>
                  <w:noProof/>
                </w:rPr>
                <w:t xml:space="preserve">Molnau, D. (n.d.). </w:t>
              </w:r>
              <w:r>
                <w:rPr>
                  <w:i/>
                  <w:iCs/>
                  <w:noProof/>
                </w:rPr>
                <w:t>High-performance Teams: Understanding Team Cohesiveness</w:t>
              </w:r>
              <w:r>
                <w:rPr>
                  <w:noProof/>
                </w:rPr>
                <w:t>. (SixSigma) Retrieved December 6, 2017, from https://www.isixsigma.com: https://www.isixsigma.com/implementation/teams/high-performance-teams-understanding-team-cohesiveness/</w:t>
              </w:r>
            </w:p>
            <w:p w:rsidR="00740BE9" w:rsidRDefault="00740BE9" w:rsidP="00740BE9">
              <w:pPr>
                <w:pStyle w:val="Bibliography"/>
                <w:ind w:left="720" w:hanging="720"/>
                <w:rPr>
                  <w:noProof/>
                </w:rPr>
              </w:pPr>
              <w:r>
                <w:rPr>
                  <w:noProof/>
                </w:rPr>
                <w:t xml:space="preserve">Mymanagementguide.com. (2018). </w:t>
              </w:r>
              <w:r>
                <w:rPr>
                  <w:i/>
                  <w:iCs/>
                  <w:noProof/>
                </w:rPr>
                <w:t>Project Management Methodology</w:t>
              </w:r>
              <w:r>
                <w:rPr>
                  <w:noProof/>
                </w:rPr>
                <w:t>. Retrieved April 28, 2018, from http://www.mymanagementguide.com/: http://www.mymanagementguide.com/basics/project-methodology-definition/</w:t>
              </w:r>
            </w:p>
            <w:p w:rsidR="00740BE9" w:rsidRDefault="00740BE9" w:rsidP="00740BE9">
              <w:pPr>
                <w:pStyle w:val="Bibliography"/>
                <w:ind w:left="720" w:hanging="720"/>
                <w:rPr>
                  <w:noProof/>
                </w:rPr>
              </w:pPr>
              <w:r>
                <w:rPr>
                  <w:noProof/>
                </w:rPr>
                <w:t xml:space="preserve">Norman Vaughan, K. L. (2015). Implications of Mobile Devices in a Bachelor of Education Program. In J. Keengwe, </w:t>
              </w:r>
              <w:r>
                <w:rPr>
                  <w:i/>
                  <w:iCs/>
                  <w:noProof/>
                </w:rPr>
                <w:t>Promoting Active Learning through the Integration of Mobile and Ubiquitous Technologies</w:t>
              </w:r>
              <w:r>
                <w:rPr>
                  <w:noProof/>
                </w:rPr>
                <w:t xml:space="preserve"> (pp. 98-115). IGI Global. doi:10.4018/978-1-4666-6343-5.ch006</w:t>
              </w:r>
            </w:p>
            <w:p w:rsidR="00740BE9" w:rsidRDefault="00740BE9" w:rsidP="00740BE9">
              <w:pPr>
                <w:pStyle w:val="Bibliography"/>
                <w:ind w:left="720" w:hanging="720"/>
                <w:rPr>
                  <w:noProof/>
                </w:rPr>
              </w:pPr>
              <w:r>
                <w:rPr>
                  <w:noProof/>
                </w:rPr>
                <w:t xml:space="preserve">OPM.GOV. (2017). </w:t>
              </w:r>
              <w:r>
                <w:rPr>
                  <w:i/>
                  <w:iCs/>
                  <w:noProof/>
                </w:rPr>
                <w:t>Performance Management</w:t>
              </w:r>
              <w:r>
                <w:rPr>
                  <w:noProof/>
                </w:rPr>
                <w:t>. (United States Office of Personnael Management) Retrieved December 6, 2017, from https://www.opm.gov: https://www.opm.gov/policy-data-oversight/performance-management/overview-history/</w:t>
              </w:r>
            </w:p>
            <w:p w:rsidR="00740BE9" w:rsidRDefault="00740BE9" w:rsidP="00740BE9">
              <w:pPr>
                <w:pStyle w:val="Bibliography"/>
                <w:ind w:left="720" w:hanging="720"/>
                <w:rPr>
                  <w:noProof/>
                </w:rPr>
              </w:pPr>
              <w:r>
                <w:rPr>
                  <w:noProof/>
                </w:rPr>
                <w:t xml:space="preserve">Parfrey, L. (2018). </w:t>
              </w:r>
              <w:r>
                <w:rPr>
                  <w:i/>
                  <w:iCs/>
                  <w:noProof/>
                </w:rPr>
                <w:t>Research Project Action Plan - Aims and Objectives.</w:t>
              </w:r>
              <w:r>
                <w:rPr>
                  <w:noProof/>
                </w:rPr>
                <w:t xml:space="preserve"> Bath College. Retrieved May 2018</w:t>
              </w:r>
            </w:p>
            <w:p w:rsidR="00740BE9" w:rsidRDefault="00740BE9" w:rsidP="00740BE9">
              <w:pPr>
                <w:pStyle w:val="Bibliography"/>
                <w:ind w:left="720" w:hanging="720"/>
                <w:rPr>
                  <w:noProof/>
                </w:rPr>
              </w:pPr>
              <w:r>
                <w:rPr>
                  <w:noProof/>
                </w:rPr>
                <w:t xml:space="preserve">Parfrey, L. (2018). </w:t>
              </w:r>
              <w:r>
                <w:rPr>
                  <w:i/>
                  <w:iCs/>
                  <w:noProof/>
                </w:rPr>
                <w:t>Research Project Log.</w:t>
              </w:r>
              <w:r>
                <w:rPr>
                  <w:noProof/>
                </w:rPr>
                <w:t xml:space="preserve"> Bath College, IT, Bath. Retrieved 2018</w:t>
              </w:r>
            </w:p>
            <w:p w:rsidR="00740BE9" w:rsidRDefault="00740BE9" w:rsidP="00740BE9">
              <w:pPr>
                <w:pStyle w:val="Bibliography"/>
                <w:ind w:left="720" w:hanging="720"/>
                <w:rPr>
                  <w:noProof/>
                </w:rPr>
              </w:pPr>
              <w:r>
                <w:rPr>
                  <w:noProof/>
                </w:rPr>
                <w:t xml:space="preserve">Parfrey, L. (n.d.). </w:t>
              </w:r>
              <w:r>
                <w:rPr>
                  <w:i/>
                  <w:iCs/>
                  <w:noProof/>
                </w:rPr>
                <w:t>Research Methods A2.</w:t>
              </w:r>
              <w:r>
                <w:rPr>
                  <w:noProof/>
                </w:rPr>
                <w:t xml:space="preserve"> Bath College, IT, Bath. Retrieved 2018</w:t>
              </w:r>
            </w:p>
            <w:p w:rsidR="00740BE9" w:rsidRDefault="00740BE9" w:rsidP="00740BE9">
              <w:pPr>
                <w:pStyle w:val="Bibliography"/>
                <w:ind w:left="720" w:hanging="720"/>
                <w:rPr>
                  <w:noProof/>
                </w:rPr>
              </w:pPr>
              <w:r>
                <w:rPr>
                  <w:noProof/>
                </w:rPr>
                <w:t xml:space="preserve">php.net. (n.d.). </w:t>
              </w:r>
              <w:r>
                <w:rPr>
                  <w:i/>
                  <w:iCs/>
                  <w:noProof/>
                </w:rPr>
                <w:t>mysqli overview.</w:t>
              </w:r>
              <w:r>
                <w:rPr>
                  <w:noProof/>
                </w:rPr>
                <w:t xml:space="preserve"> Retrieved from www.php.net: http://www.php.net/manual/en/mysqli.overview.php</w:t>
              </w:r>
            </w:p>
            <w:p w:rsidR="00740BE9" w:rsidRDefault="00740BE9" w:rsidP="00740BE9">
              <w:pPr>
                <w:pStyle w:val="Bibliography"/>
                <w:ind w:left="720" w:hanging="720"/>
                <w:rPr>
                  <w:noProof/>
                </w:rPr>
              </w:pPr>
              <w:r>
                <w:rPr>
                  <w:noProof/>
                </w:rPr>
                <w:t xml:space="preserve">Pinsky, D. (2016, July 18). </w:t>
              </w:r>
              <w:r>
                <w:rPr>
                  <w:i/>
                  <w:iCs/>
                  <w:noProof/>
                </w:rPr>
                <w:t>9 Website Design Standards For 2017</w:t>
              </w:r>
              <w:r>
                <w:rPr>
                  <w:noProof/>
                </w:rPr>
                <w:t>. Retrieved April 2, 2018, from https://www.forbes.com/: https://www.forbes.com/sites/denispinsky/2016/07/18/website-standards/#582399d63641</w:t>
              </w:r>
            </w:p>
            <w:p w:rsidR="00740BE9" w:rsidRDefault="00740BE9" w:rsidP="00740BE9">
              <w:pPr>
                <w:pStyle w:val="Bibliography"/>
                <w:ind w:left="720" w:hanging="720"/>
                <w:rPr>
                  <w:noProof/>
                </w:rPr>
              </w:pPr>
              <w:r>
                <w:rPr>
                  <w:noProof/>
                </w:rPr>
                <w:lastRenderedPageBreak/>
                <w:t xml:space="preserve">Pollara, P. (2013). Mobile Technology and Student Learning: What Does Current Research Reveal? In D. Parsons, </w:t>
              </w:r>
              <w:r>
                <w:rPr>
                  <w:i/>
                  <w:iCs/>
                  <w:noProof/>
                </w:rPr>
                <w:t>Innovations in Mobile Educational Technologies and Applications</w:t>
              </w:r>
              <w:r>
                <w:rPr>
                  <w:noProof/>
                </w:rPr>
                <w:t xml:space="preserve"> (pp. 32-41). USA: IGI Global. doi:10.4018/978-1-4666-2139-8</w:t>
              </w:r>
            </w:p>
            <w:p w:rsidR="00740BE9" w:rsidRDefault="00740BE9" w:rsidP="00740BE9">
              <w:pPr>
                <w:pStyle w:val="Bibliography"/>
                <w:ind w:left="720" w:hanging="720"/>
                <w:rPr>
                  <w:noProof/>
                </w:rPr>
              </w:pPr>
              <w:r>
                <w:rPr>
                  <w:noProof/>
                </w:rPr>
                <w:t xml:space="preserve">PRINCE2. (2018). </w:t>
              </w:r>
              <w:r>
                <w:rPr>
                  <w:i/>
                  <w:iCs/>
                  <w:noProof/>
                </w:rPr>
                <w:t>PRINCE2 Methodology</w:t>
              </w:r>
              <w:r>
                <w:rPr>
                  <w:noProof/>
                </w:rPr>
                <w:t>. Retrieved January 12, 2018, from https://www.prince2.com/: https://www.prince2.com/uk/prince2-methodology</w:t>
              </w:r>
            </w:p>
            <w:p w:rsidR="00740BE9" w:rsidRDefault="00740BE9" w:rsidP="00740BE9">
              <w:pPr>
                <w:pStyle w:val="Bibliography"/>
                <w:ind w:left="720" w:hanging="720"/>
                <w:rPr>
                  <w:noProof/>
                </w:rPr>
              </w:pPr>
              <w:r>
                <w:rPr>
                  <w:noProof/>
                </w:rPr>
                <w:t xml:space="preserve">PRINCE2. (2018). </w:t>
              </w:r>
              <w:r>
                <w:rPr>
                  <w:i/>
                  <w:iCs/>
                  <w:noProof/>
                </w:rPr>
                <w:t>PRINCE2 Processes</w:t>
              </w:r>
              <w:r>
                <w:rPr>
                  <w:noProof/>
                </w:rPr>
                <w:t>. (PRINCE2) Retrieved January 3, 2017, from https://www.prince2.com/: https://www.prince2.com/uk/prince2-processes</w:t>
              </w:r>
            </w:p>
            <w:p w:rsidR="00740BE9" w:rsidRDefault="00740BE9" w:rsidP="00740BE9">
              <w:pPr>
                <w:pStyle w:val="Bibliography"/>
                <w:ind w:left="720" w:hanging="720"/>
                <w:rPr>
                  <w:noProof/>
                </w:rPr>
              </w:pPr>
              <w:r>
                <w:rPr>
                  <w:noProof/>
                </w:rPr>
                <w:t xml:space="preserve">Prodromos D Chatzoglou, L. A. (1997). The importance of human factors in planning the requirements capture stage of a project. </w:t>
              </w:r>
              <w:r>
                <w:rPr>
                  <w:i/>
                  <w:iCs/>
                  <w:noProof/>
                </w:rPr>
                <w:t>International Journal of Project Management, 15</w:t>
              </w:r>
              <w:r>
                <w:rPr>
                  <w:noProof/>
                </w:rPr>
                <w:t>(1), 39-53. doi:https://doi-org.ezproxy1.bath.ac.uk/10.1016/S0263-7863(96)00038-5</w:t>
              </w:r>
            </w:p>
            <w:p w:rsidR="00740BE9" w:rsidRDefault="00740BE9" w:rsidP="00740BE9">
              <w:pPr>
                <w:pStyle w:val="Bibliography"/>
                <w:ind w:left="720" w:hanging="720"/>
                <w:rPr>
                  <w:noProof/>
                </w:rPr>
              </w:pPr>
              <w:r>
                <w:rPr>
                  <w:i/>
                  <w:iCs/>
                  <w:noProof/>
                </w:rPr>
                <w:t>project-management-the-start-the-project-journey</w:t>
              </w:r>
              <w:r>
                <w:rPr>
                  <w:noProof/>
                </w:rPr>
                <w:t>. (2011, July 14). Retrieved from Open.edu: http://www.open.edu/openlearn/money-management/management/leadership-and-management/managing/project-management-the-start-the-project-journey/content-section-0</w:t>
              </w:r>
            </w:p>
            <w:p w:rsidR="00740BE9" w:rsidRDefault="00740BE9" w:rsidP="00740BE9">
              <w:pPr>
                <w:pStyle w:val="Bibliography"/>
                <w:ind w:left="720" w:hanging="720"/>
                <w:rPr>
                  <w:noProof/>
                </w:rPr>
              </w:pPr>
              <w:r>
                <w:rPr>
                  <w:noProof/>
                </w:rPr>
                <w:t xml:space="preserve">Ready.GOV. (2017, December 7). </w:t>
              </w:r>
              <w:r>
                <w:rPr>
                  <w:i/>
                  <w:iCs/>
                  <w:noProof/>
                </w:rPr>
                <w:t>Performance Objectives</w:t>
              </w:r>
              <w:r>
                <w:rPr>
                  <w:noProof/>
                </w:rPr>
                <w:t>. (Ready) Retrieved 2017, from https://www.ready.gov/: https://www.ready.gov/performance-objectives</w:t>
              </w:r>
            </w:p>
            <w:p w:rsidR="00740BE9" w:rsidRDefault="00740BE9" w:rsidP="00740BE9">
              <w:pPr>
                <w:pStyle w:val="Bibliography"/>
                <w:ind w:left="720" w:hanging="720"/>
                <w:rPr>
                  <w:noProof/>
                </w:rPr>
              </w:pPr>
              <w:r>
                <w:rPr>
                  <w:noProof/>
                </w:rPr>
                <w:t xml:space="preserve">Research Methodology. (2018). </w:t>
              </w:r>
              <w:r>
                <w:rPr>
                  <w:i/>
                  <w:iCs/>
                  <w:noProof/>
                </w:rPr>
                <w:t>Data Analysis</w:t>
              </w:r>
              <w:r>
                <w:rPr>
                  <w:noProof/>
                </w:rPr>
                <w:t>. Retrieved May 5, 2018, from https://research-methodology.net/: https://research-methodology.net/research-methods/data-analysis/</w:t>
              </w:r>
            </w:p>
            <w:p w:rsidR="00740BE9" w:rsidRDefault="00740BE9" w:rsidP="00740BE9">
              <w:pPr>
                <w:pStyle w:val="Bibliography"/>
                <w:ind w:left="720" w:hanging="720"/>
                <w:rPr>
                  <w:noProof/>
                </w:rPr>
              </w:pPr>
              <w:r>
                <w:rPr>
                  <w:noProof/>
                </w:rPr>
                <w:t xml:space="preserve">Rouse, M. (2017, February). </w:t>
              </w:r>
              <w:r>
                <w:rPr>
                  <w:i/>
                  <w:iCs/>
                  <w:noProof/>
                </w:rPr>
                <w:t>Databases(DB)</w:t>
              </w:r>
              <w:r>
                <w:rPr>
                  <w:noProof/>
                </w:rPr>
                <w:t>. (A. H. Allan Leake, Editor) Retrieved November 9, 2017, from techtarget.com: http://searchsqlserver.techtarget.com/definition/database</w:t>
              </w:r>
            </w:p>
            <w:p w:rsidR="00740BE9" w:rsidRDefault="00740BE9" w:rsidP="00740BE9">
              <w:pPr>
                <w:pStyle w:val="Bibliography"/>
                <w:ind w:left="720" w:hanging="720"/>
                <w:rPr>
                  <w:noProof/>
                </w:rPr>
              </w:pPr>
              <w:r>
                <w:rPr>
                  <w:noProof/>
                </w:rPr>
                <w:t xml:space="preserve">Rouse, M. (n.d.). </w:t>
              </w:r>
              <w:r>
                <w:rPr>
                  <w:i/>
                  <w:iCs/>
                  <w:noProof/>
                </w:rPr>
                <w:t>Protocols</w:t>
              </w:r>
              <w:r>
                <w:rPr>
                  <w:noProof/>
                </w:rPr>
                <w:t>. Retrieved from whatIs.com: http://searchnetworking.techtarget.com/definition/protocol</w:t>
              </w:r>
            </w:p>
            <w:p w:rsidR="00740BE9" w:rsidRDefault="00740BE9" w:rsidP="00740BE9">
              <w:pPr>
                <w:pStyle w:val="Bibliography"/>
                <w:ind w:left="720" w:hanging="720"/>
                <w:rPr>
                  <w:noProof/>
                </w:rPr>
              </w:pPr>
              <w:r>
                <w:rPr>
                  <w:noProof/>
                </w:rPr>
                <w:t xml:space="preserve">Rouse, M. (September 2013). </w:t>
              </w:r>
              <w:r>
                <w:rPr>
                  <w:i/>
                  <w:iCs/>
                  <w:noProof/>
                </w:rPr>
                <w:t>DEFINITION MYSQL.</w:t>
              </w:r>
              <w:r>
                <w:rPr>
                  <w:noProof/>
                </w:rPr>
                <w:t xml:space="preserve"> WhatIs.com. Retrieved from http://searchenterpriselinux.techtarget.com/definition/MySQL</w:t>
              </w:r>
            </w:p>
            <w:p w:rsidR="00740BE9" w:rsidRDefault="00740BE9" w:rsidP="00740BE9">
              <w:pPr>
                <w:pStyle w:val="Bibliography"/>
                <w:ind w:left="720" w:hanging="720"/>
                <w:rPr>
                  <w:noProof/>
                </w:rPr>
              </w:pPr>
              <w:r>
                <w:rPr>
                  <w:noProof/>
                </w:rPr>
                <w:t>Russo-Gleicher, R. J. (2013). Qualitative insights into faculty use of student support services with online students at risk: Implications for student retention. Retrieved December 27, 2017, from https://www.thejeo.com/archive/archive/2013_101/russogleicherpdf</w:t>
              </w:r>
            </w:p>
            <w:p w:rsidR="00740BE9" w:rsidRDefault="00740BE9" w:rsidP="00740BE9">
              <w:pPr>
                <w:pStyle w:val="Bibliography"/>
                <w:ind w:left="720" w:hanging="720"/>
                <w:rPr>
                  <w:noProof/>
                </w:rPr>
              </w:pPr>
              <w:r>
                <w:rPr>
                  <w:noProof/>
                </w:rPr>
                <w:t xml:space="preserve">Sakunthala Y. Ekanayake, J. W. (2014, January 27). Integrating mobile phones into teaching and learning: A case study of teacher training through professional development workshops. </w:t>
              </w:r>
              <w:r>
                <w:rPr>
                  <w:i/>
                  <w:iCs/>
                  <w:noProof/>
                </w:rPr>
                <w:t>BJET British Journal Of Educational Technology</w:t>
              </w:r>
              <w:r>
                <w:rPr>
                  <w:noProof/>
                </w:rPr>
                <w:t>(1), 173-189. doi:10.1111/bjet.12131</w:t>
              </w:r>
            </w:p>
            <w:p w:rsidR="00740BE9" w:rsidRDefault="00740BE9" w:rsidP="00740BE9">
              <w:pPr>
                <w:pStyle w:val="Bibliography"/>
                <w:ind w:left="720" w:hanging="720"/>
                <w:rPr>
                  <w:noProof/>
                </w:rPr>
              </w:pPr>
              <w:r>
                <w:rPr>
                  <w:noProof/>
                </w:rPr>
                <w:t xml:space="preserve">Samuel, H. (2017, December 17). </w:t>
              </w:r>
              <w:r>
                <w:rPr>
                  <w:i/>
                  <w:iCs/>
                  <w:noProof/>
                </w:rPr>
                <w:t>France to impose total ban on mobile phones in schools</w:t>
              </w:r>
              <w:r>
                <w:rPr>
                  <w:noProof/>
                </w:rPr>
                <w:t>. (The Telegraph News) Retrieved December 27, 2017, from http://www.telegraph.co.uk/news: http://www.telegraph.co.uk/news/2017/12/11/france-impose-total-ban-mobile-phones-schools/</w:t>
              </w:r>
            </w:p>
            <w:p w:rsidR="00740BE9" w:rsidRDefault="00740BE9" w:rsidP="00740BE9">
              <w:pPr>
                <w:pStyle w:val="Bibliography"/>
                <w:ind w:left="720" w:hanging="720"/>
                <w:rPr>
                  <w:noProof/>
                </w:rPr>
              </w:pPr>
              <w:r>
                <w:rPr>
                  <w:noProof/>
                </w:rPr>
                <w:t xml:space="preserve">SAP SuccessFactors. (2017). </w:t>
              </w:r>
              <w:r>
                <w:rPr>
                  <w:i/>
                  <w:iCs/>
                  <w:noProof/>
                </w:rPr>
                <w:t>The Incredible Power of Company-Wide Goal Alignment &amp; Organizational Business Goals</w:t>
              </w:r>
              <w:r>
                <w:rPr>
                  <w:noProof/>
                </w:rPr>
                <w:t xml:space="preserve">. (SAP) Retrieved December 6, 2017, from </w:t>
              </w:r>
              <w:r>
                <w:rPr>
                  <w:noProof/>
                </w:rPr>
                <w:lastRenderedPageBreak/>
                <w:t>https://www.successfactors.com: https://www.successfactors.com/en_us/lp/articles/corporate-goal-alignment.html</w:t>
              </w:r>
            </w:p>
            <w:p w:rsidR="00740BE9" w:rsidRDefault="00740BE9" w:rsidP="00740BE9">
              <w:pPr>
                <w:pStyle w:val="Bibliography"/>
                <w:ind w:left="720" w:hanging="720"/>
                <w:rPr>
                  <w:noProof/>
                </w:rPr>
              </w:pPr>
              <w:r>
                <w:rPr>
                  <w:noProof/>
                </w:rPr>
                <w:t xml:space="preserve">Sense, Y. C. (n.d.). </w:t>
              </w:r>
              <w:r>
                <w:rPr>
                  <w:i/>
                  <w:iCs/>
                  <w:noProof/>
                </w:rPr>
                <w:t>The Hitchhiker's Guide to SQL Injection prevention</w:t>
              </w:r>
              <w:r>
                <w:rPr>
                  <w:noProof/>
                </w:rPr>
                <w:t>. Retrieved from https://phpdelusions.net: https://phpdelusions.net/sql_injection#whatis</w:t>
              </w:r>
            </w:p>
            <w:p w:rsidR="00740BE9" w:rsidRDefault="00740BE9" w:rsidP="00740BE9">
              <w:pPr>
                <w:pStyle w:val="Bibliography"/>
                <w:ind w:left="720" w:hanging="720"/>
                <w:rPr>
                  <w:noProof/>
                </w:rPr>
              </w:pPr>
              <w:r>
                <w:rPr>
                  <w:noProof/>
                </w:rPr>
                <w:t xml:space="preserve">Service, U. C. (2009, February 20). </w:t>
              </w:r>
              <w:r>
                <w:rPr>
                  <w:i/>
                  <w:iCs/>
                  <w:noProof/>
                </w:rPr>
                <w:t>Website Copyright</w:t>
              </w:r>
              <w:r>
                <w:rPr>
                  <w:noProof/>
                </w:rPr>
                <w:t>. Retrieved April 28, 2018, from https://www.copyrightservice.co.uk/: https://www.copyrightservice.co.uk/protect/p11_web_design_copyright</w:t>
              </w:r>
            </w:p>
            <w:p w:rsidR="00740BE9" w:rsidRDefault="00740BE9" w:rsidP="00740BE9">
              <w:pPr>
                <w:pStyle w:val="Bibliography"/>
                <w:ind w:left="720" w:hanging="720"/>
                <w:rPr>
                  <w:noProof/>
                </w:rPr>
              </w:pPr>
              <w:r>
                <w:rPr>
                  <w:noProof/>
                </w:rPr>
                <w:t xml:space="preserve">Shane, B. (2012, December 27). </w:t>
              </w:r>
              <w:r>
                <w:rPr>
                  <w:i/>
                  <w:iCs/>
                  <w:noProof/>
                </w:rPr>
                <w:t>Schools use smart devices to help make kids smarter</w:t>
              </w:r>
              <w:r>
                <w:rPr>
                  <w:noProof/>
                </w:rPr>
                <w:t>. (USA Today) Retrieved December 27, 2017, from https://www.usatoday.com: https://www.usatoday.com/story/news/nation/2012/12/27/students-use-cellphones-as-part-of-classroom-lessons/1794883/</w:t>
              </w:r>
            </w:p>
            <w:p w:rsidR="00740BE9" w:rsidRDefault="00740BE9" w:rsidP="00740BE9">
              <w:pPr>
                <w:pStyle w:val="Bibliography"/>
                <w:ind w:left="720" w:hanging="720"/>
                <w:rPr>
                  <w:noProof/>
                </w:rPr>
              </w:pPr>
              <w:r>
                <w:rPr>
                  <w:noProof/>
                </w:rPr>
                <w:t xml:space="preserve">Singitam, K. R. (n.d.). </w:t>
              </w:r>
              <w:r>
                <w:rPr>
                  <w:i/>
                  <w:iCs/>
                  <w:noProof/>
                </w:rPr>
                <w:t>Design of Database Security Policy In Enterprise Systems.</w:t>
              </w:r>
              <w:r>
                <w:rPr>
                  <w:noProof/>
                </w:rPr>
                <w:t xml:space="preserve"> Global Symphony Services. Retrieved April 30, 2018, from https://www.techwell.com/sites/default/files/articles/XUS151771614file1_2.pdf</w:t>
              </w:r>
            </w:p>
            <w:p w:rsidR="00740BE9" w:rsidRDefault="00740BE9" w:rsidP="00740BE9">
              <w:pPr>
                <w:pStyle w:val="Bibliography"/>
                <w:ind w:left="720" w:hanging="720"/>
                <w:rPr>
                  <w:noProof/>
                </w:rPr>
              </w:pPr>
              <w:r>
                <w:rPr>
                  <w:i/>
                  <w:iCs/>
                  <w:noProof/>
                </w:rPr>
                <w:t>SmartTargets</w:t>
              </w:r>
              <w:r>
                <w:rPr>
                  <w:noProof/>
                </w:rPr>
                <w:t>. (n.d.). Retrieved from topachievement.com: http://topachievement.com/smart.html</w:t>
              </w:r>
            </w:p>
            <w:p w:rsidR="00740BE9" w:rsidRDefault="00740BE9" w:rsidP="00740BE9">
              <w:pPr>
                <w:pStyle w:val="Bibliography"/>
                <w:ind w:left="720" w:hanging="720"/>
                <w:rPr>
                  <w:noProof/>
                </w:rPr>
              </w:pPr>
              <w:r>
                <w:rPr>
                  <w:i/>
                  <w:iCs/>
                  <w:noProof/>
                </w:rPr>
                <w:t>SmartTargets1</w:t>
              </w:r>
              <w:r>
                <w:rPr>
                  <w:noProof/>
                </w:rPr>
                <w:t>. (n.d.). Retrieved from http://www.learnmarketing.net: http://www.learnmarketing.net/smart.htm</w:t>
              </w:r>
            </w:p>
            <w:p w:rsidR="00740BE9" w:rsidRDefault="00740BE9" w:rsidP="00740BE9">
              <w:pPr>
                <w:pStyle w:val="Bibliography"/>
                <w:ind w:left="720" w:hanging="720"/>
                <w:rPr>
                  <w:noProof/>
                </w:rPr>
              </w:pPr>
              <w:r>
                <w:rPr>
                  <w:i/>
                  <w:iCs/>
                  <w:noProof/>
                </w:rPr>
                <w:t>SMARTtargetsforstudents</w:t>
              </w:r>
              <w:r>
                <w:rPr>
                  <w:noProof/>
                </w:rPr>
                <w:t>. (n.d.). Retrieved from http://www.edutopia.org/: http://www.edutopia.org/blog/smart-goal-setting-with-students-maurice-elias</w:t>
              </w:r>
            </w:p>
            <w:p w:rsidR="00740BE9" w:rsidRDefault="00740BE9" w:rsidP="00740BE9">
              <w:pPr>
                <w:pStyle w:val="Bibliography"/>
                <w:ind w:left="720" w:hanging="720"/>
                <w:rPr>
                  <w:noProof/>
                </w:rPr>
              </w:pPr>
              <w:r>
                <w:rPr>
                  <w:noProof/>
                </w:rPr>
                <w:t xml:space="preserve">Software Testing Fundamentals. (2017). </w:t>
              </w:r>
              <w:r>
                <w:rPr>
                  <w:i/>
                  <w:iCs/>
                  <w:noProof/>
                </w:rPr>
                <w:t>Software Testing Fundamentals</w:t>
              </w:r>
              <w:r>
                <w:rPr>
                  <w:noProof/>
                </w:rPr>
                <w:t>. Retrieved January 13, 2018, from http://softwaretestingfundamentals.com: http://softwaretestingfundamentals.com/differences-between-black-box-testing-and-white-box-testing/</w:t>
              </w:r>
            </w:p>
            <w:p w:rsidR="00740BE9" w:rsidRDefault="00740BE9" w:rsidP="00740BE9">
              <w:pPr>
                <w:pStyle w:val="Bibliography"/>
                <w:ind w:left="720" w:hanging="720"/>
                <w:rPr>
                  <w:noProof/>
                </w:rPr>
              </w:pPr>
              <w:r>
                <w:rPr>
                  <w:noProof/>
                </w:rPr>
                <w:t xml:space="preserve">SPEAK UP. (2010). </w:t>
              </w:r>
              <w:r>
                <w:rPr>
                  <w:i/>
                  <w:iCs/>
                  <w:noProof/>
                </w:rPr>
                <w:t>How Today's Students are Leveraging Emerging Technologies for Learning.</w:t>
              </w:r>
              <w:r>
                <w:rPr>
                  <w:noProof/>
                </w:rPr>
                <w:t xml:space="preserve"> Project Tomorrow. Retrieved December 28, 2017, from http://www.tomorrow.org/speakup/pdfs/SU10_3EofEducation%28Students%29.pdf</w:t>
              </w:r>
            </w:p>
            <w:p w:rsidR="00740BE9" w:rsidRDefault="00740BE9" w:rsidP="00740BE9">
              <w:pPr>
                <w:pStyle w:val="Bibliography"/>
                <w:ind w:left="720" w:hanging="720"/>
                <w:rPr>
                  <w:noProof/>
                </w:rPr>
              </w:pPr>
              <w:r>
                <w:rPr>
                  <w:noProof/>
                </w:rPr>
                <w:t xml:space="preserve">Srivastava, L. (2005). Behaviour &amp; Information Technology. </w:t>
              </w:r>
              <w:r>
                <w:rPr>
                  <w:i/>
                  <w:iCs/>
                  <w:noProof/>
                </w:rPr>
                <w:t>Mobile Phones and the evolution of social behaviour</w:t>
              </w:r>
              <w:r>
                <w:rPr>
                  <w:noProof/>
                </w:rPr>
                <w:t>. doi:10.1080/01449290512331321910</w:t>
              </w:r>
            </w:p>
            <w:p w:rsidR="00740BE9" w:rsidRDefault="00740BE9" w:rsidP="00740BE9">
              <w:pPr>
                <w:pStyle w:val="Bibliography"/>
                <w:ind w:left="720" w:hanging="720"/>
                <w:rPr>
                  <w:noProof/>
                </w:rPr>
              </w:pPr>
              <w:r>
                <w:rPr>
                  <w:noProof/>
                </w:rPr>
                <w:t xml:space="preserve">Staff, W. (2009, 11 5). </w:t>
              </w:r>
              <w:r>
                <w:rPr>
                  <w:i/>
                  <w:iCs/>
                  <w:noProof/>
                </w:rPr>
                <w:t>Best practices for 6 common user interface elements</w:t>
              </w:r>
              <w:r>
                <w:rPr>
                  <w:noProof/>
                </w:rPr>
                <w:t>. Retrieved from http://www.webdesignerdepot.com: http://www.webdesignerdepot.com/2009/11/best-practices-for-6-common-user-interface-elements/</w:t>
              </w:r>
            </w:p>
            <w:p w:rsidR="00740BE9" w:rsidRDefault="00740BE9" w:rsidP="00740BE9">
              <w:pPr>
                <w:pStyle w:val="Bibliography"/>
                <w:ind w:left="720" w:hanging="720"/>
                <w:rPr>
                  <w:noProof/>
                </w:rPr>
              </w:pPr>
              <w:r>
                <w:rPr>
                  <w:noProof/>
                </w:rPr>
                <w:t xml:space="preserve">Stair, R., &amp; Reynolds, G. (2001). </w:t>
              </w:r>
              <w:r>
                <w:rPr>
                  <w:i/>
                  <w:iCs/>
                  <w:noProof/>
                </w:rPr>
                <w:t>Principles of Information Systems.</w:t>
              </w:r>
              <w:r>
                <w:rPr>
                  <w:noProof/>
                </w:rPr>
                <w:t xml:space="preserve"> Boston: Course Technology.</w:t>
              </w:r>
            </w:p>
            <w:p w:rsidR="00740BE9" w:rsidRDefault="00740BE9" w:rsidP="00740BE9">
              <w:pPr>
                <w:pStyle w:val="Bibliography"/>
                <w:ind w:left="720" w:hanging="720"/>
                <w:rPr>
                  <w:noProof/>
                </w:rPr>
              </w:pPr>
              <w:r>
                <w:rPr>
                  <w:noProof/>
                </w:rPr>
                <w:t xml:space="preserve">STIAN REIMERS, N. S. (2009, August). Using SMS text messaging for teaching and data. </w:t>
              </w:r>
              <w:r>
                <w:rPr>
                  <w:i/>
                  <w:iCs/>
                  <w:noProof/>
                </w:rPr>
                <w:t>Behavior Research Methods, 41</w:t>
              </w:r>
              <w:r>
                <w:rPr>
                  <w:noProof/>
                </w:rPr>
                <w:t>(3), pp. 675-681. doi:10.3758/BRM.41.3.675</w:t>
              </w:r>
            </w:p>
            <w:p w:rsidR="00740BE9" w:rsidRDefault="00740BE9" w:rsidP="00740BE9">
              <w:pPr>
                <w:pStyle w:val="Bibliography"/>
                <w:ind w:left="720" w:hanging="720"/>
                <w:rPr>
                  <w:noProof/>
                </w:rPr>
              </w:pPr>
              <w:r>
                <w:rPr>
                  <w:noProof/>
                </w:rPr>
                <w:lastRenderedPageBreak/>
                <w:t xml:space="preserve">T.Morphy. (2015). </w:t>
              </w:r>
              <w:r>
                <w:rPr>
                  <w:i/>
                  <w:iCs/>
                  <w:noProof/>
                </w:rPr>
                <w:t>Project Stakeholders - managing projects</w:t>
              </w:r>
              <w:r>
                <w:rPr>
                  <w:noProof/>
                </w:rPr>
                <w:t>. Retrieved from www.stakeholdermap: http://www.stakeholdermap.com/project-stakeholders.html</w:t>
              </w:r>
            </w:p>
            <w:p w:rsidR="00740BE9" w:rsidRDefault="00740BE9" w:rsidP="00740BE9">
              <w:pPr>
                <w:pStyle w:val="Bibliography"/>
                <w:ind w:left="720" w:hanging="720"/>
                <w:rPr>
                  <w:noProof/>
                </w:rPr>
              </w:pPr>
              <w:r>
                <w:rPr>
                  <w:noProof/>
                </w:rPr>
                <w:t xml:space="preserve">TatvaSoft. (2015, April 15). </w:t>
              </w:r>
              <w:r>
                <w:rPr>
                  <w:i/>
                  <w:iCs/>
                  <w:noProof/>
                </w:rPr>
                <w:t>Top 12 Software Development Methodologies &amp; its Advantages / Disadvantages</w:t>
              </w:r>
              <w:r>
                <w:rPr>
                  <w:noProof/>
                </w:rPr>
                <w:t>. (TatvaSoft) Retrieved January 5, 2018, from https://www.tatvasoft.com: https://www.tatvasoft.com/blog/top-12-software-development-methodologies-and-its-advantages-disadvantages/</w:t>
              </w:r>
            </w:p>
            <w:p w:rsidR="00981ECA" w:rsidRPr="00981ECA" w:rsidRDefault="00981ECA" w:rsidP="00981ECA">
              <w:pPr>
                <w:pStyle w:val="Bibliography"/>
                <w:ind w:left="720" w:hanging="720"/>
                <w:rPr>
                  <w:noProof/>
                </w:rPr>
              </w:pPr>
              <w:r>
                <w:rPr>
                  <w:noProof/>
                </w:rPr>
                <w:t xml:space="preserve">Technical, T. (Producer). (n.d.). </w:t>
              </w:r>
              <w:r>
                <w:rPr>
                  <w:i/>
                  <w:iCs/>
                  <w:noProof/>
                </w:rPr>
                <w:t>create a Quiz Website using PHP and MySQL</w:t>
              </w:r>
              <w:r>
                <w:rPr>
                  <w:noProof/>
                </w:rPr>
                <w:t xml:space="preserve"> [Motion Picture]. Retrieved March 25, 2018, from https://www.youtube.com/watch?v=veVZRLwfe6</w:t>
              </w:r>
            </w:p>
            <w:p w:rsidR="00740BE9" w:rsidRDefault="00740BE9" w:rsidP="00740BE9">
              <w:pPr>
                <w:pStyle w:val="Bibliography"/>
                <w:ind w:left="720" w:hanging="720"/>
                <w:rPr>
                  <w:noProof/>
                </w:rPr>
              </w:pPr>
              <w:r>
                <w:rPr>
                  <w:noProof/>
                </w:rPr>
                <w:t xml:space="preserve">Template.net. (2017). </w:t>
              </w:r>
              <w:r>
                <w:rPr>
                  <w:i/>
                  <w:iCs/>
                  <w:noProof/>
                </w:rPr>
                <w:t>Draft Action Plan Template</w:t>
              </w:r>
              <w:r>
                <w:rPr>
                  <w:noProof/>
                </w:rPr>
                <w:t>. Retrieved December 6, 2017, from https://www.template.net/: https://images.template.net/wp-content/uploads/2015/06/Business-Action-Plan-Template.jpg</w:t>
              </w:r>
            </w:p>
            <w:p w:rsidR="00740BE9" w:rsidRDefault="00740BE9" w:rsidP="00740BE9">
              <w:pPr>
                <w:pStyle w:val="Bibliography"/>
                <w:ind w:left="720" w:hanging="720"/>
                <w:rPr>
                  <w:noProof/>
                </w:rPr>
              </w:pPr>
              <w:r>
                <w:rPr>
                  <w:noProof/>
                </w:rPr>
                <w:t xml:space="preserve">Thomas Stober, U. H. (2010). </w:t>
              </w:r>
              <w:r>
                <w:rPr>
                  <w:i/>
                  <w:iCs/>
                  <w:noProof/>
                </w:rPr>
                <w:t>Agile Software Development.</w:t>
              </w:r>
              <w:r>
                <w:rPr>
                  <w:noProof/>
                </w:rPr>
                <w:t xml:space="preserve"> Germany: Springer. doi:10.1007/978-3-540-70832-2</w:t>
              </w:r>
            </w:p>
            <w:p w:rsidR="00740BE9" w:rsidRDefault="00740BE9" w:rsidP="00740BE9">
              <w:pPr>
                <w:pStyle w:val="Bibliography"/>
                <w:ind w:left="720" w:hanging="720"/>
                <w:rPr>
                  <w:noProof/>
                </w:rPr>
              </w:pPr>
              <w:r>
                <w:rPr>
                  <w:noProof/>
                </w:rPr>
                <w:t xml:space="preserve">Thompson, R. (2018). </w:t>
              </w:r>
              <w:r>
                <w:rPr>
                  <w:i/>
                  <w:iCs/>
                  <w:noProof/>
                </w:rPr>
                <w:t>Stakeholder Analysis</w:t>
              </w:r>
              <w:r>
                <w:rPr>
                  <w:noProof/>
                </w:rPr>
                <w:t>. (MindTools) Retrieved January 2, 2018, from https://www.mindtools.com/: https://www.mindtools.com/pages/article/newPPM_07.htm</w:t>
              </w:r>
            </w:p>
            <w:p w:rsidR="00740BE9" w:rsidRDefault="00740BE9" w:rsidP="00740BE9">
              <w:pPr>
                <w:pStyle w:val="Bibliography"/>
                <w:ind w:left="720" w:hanging="720"/>
                <w:rPr>
                  <w:noProof/>
                </w:rPr>
              </w:pPr>
              <w:r>
                <w:rPr>
                  <w:noProof/>
                </w:rPr>
                <w:t xml:space="preserve">Torgeir Dingsøyr, T. D. (2007). </w:t>
              </w:r>
              <w:r>
                <w:rPr>
                  <w:i/>
                  <w:iCs/>
                  <w:noProof/>
                </w:rPr>
                <w:t>Agile Software Development.</w:t>
              </w:r>
              <w:r>
                <w:rPr>
                  <w:noProof/>
                </w:rPr>
                <w:t xml:space="preserve"> (N. B. Moe, Ed.) Springer. doi:10.1007/978-3-642-12575-1</w:t>
              </w:r>
            </w:p>
            <w:p w:rsidR="00740BE9" w:rsidRDefault="00740BE9" w:rsidP="00740BE9">
              <w:pPr>
                <w:pStyle w:val="Bibliography"/>
                <w:ind w:left="720" w:hanging="720"/>
                <w:rPr>
                  <w:noProof/>
                </w:rPr>
              </w:pPr>
              <w:r>
                <w:rPr>
                  <w:noProof/>
                </w:rPr>
                <w:t xml:space="preserve">University Of Kent. (2017). </w:t>
              </w:r>
              <w:r>
                <w:rPr>
                  <w:i/>
                  <w:iCs/>
                  <w:noProof/>
                </w:rPr>
                <w:t>Action Planning</w:t>
              </w:r>
              <w:r>
                <w:rPr>
                  <w:noProof/>
                </w:rPr>
                <w:t>. Retrieved December 6, 2017, from https://www.kent.ac.uk: https://www.kent.ac.uk/careers/sk/skillsactionplanning.htm</w:t>
              </w:r>
            </w:p>
            <w:p w:rsidR="00740BE9" w:rsidRDefault="00740BE9" w:rsidP="00740BE9">
              <w:pPr>
                <w:pStyle w:val="Bibliography"/>
                <w:ind w:left="720" w:hanging="720"/>
                <w:rPr>
                  <w:noProof/>
                </w:rPr>
              </w:pPr>
              <w:r>
                <w:rPr>
                  <w:i/>
                  <w:iCs/>
                  <w:noProof/>
                </w:rPr>
                <w:t>Web Testing</w:t>
              </w:r>
              <w:r>
                <w:rPr>
                  <w:noProof/>
                </w:rPr>
                <w:t>. (n.d.). Retrieved from wikipedia.org: https://en.wikipedia.org/wiki/Web_testing</w:t>
              </w:r>
            </w:p>
            <w:p w:rsidR="00740BE9" w:rsidRDefault="00740BE9" w:rsidP="00740BE9">
              <w:pPr>
                <w:pStyle w:val="Bibliography"/>
                <w:ind w:left="720" w:hanging="720"/>
                <w:rPr>
                  <w:noProof/>
                </w:rPr>
              </w:pPr>
              <w:r>
                <w:rPr>
                  <w:i/>
                  <w:iCs/>
                  <w:noProof/>
                </w:rPr>
                <w:t>Website Requirements</w:t>
              </w:r>
              <w:r>
                <w:rPr>
                  <w:noProof/>
                </w:rPr>
                <w:t>. (n.d.). Retrieved from usability.gov: http://www.usability.gov/how-to-and-tools/methods/requirements.html</w:t>
              </w:r>
            </w:p>
            <w:p w:rsidR="00740BE9" w:rsidRDefault="00740BE9" w:rsidP="00740BE9">
              <w:pPr>
                <w:pStyle w:val="Bibliography"/>
                <w:ind w:left="720" w:hanging="720"/>
                <w:rPr>
                  <w:noProof/>
                </w:rPr>
              </w:pPr>
              <w:r>
                <w:rPr>
                  <w:noProof/>
                </w:rPr>
                <w:t xml:space="preserve">Woiceshyn, J. (2011). A Model for Ethical Decision Making in Business: Reasoning, Intuition, and Rational Moral Principles. </w:t>
              </w:r>
              <w:r>
                <w:rPr>
                  <w:i/>
                  <w:iCs/>
                  <w:noProof/>
                </w:rPr>
                <w:t>Journal of Business Ethics, 104</w:t>
              </w:r>
              <w:r>
                <w:rPr>
                  <w:noProof/>
                </w:rPr>
                <w:t>(3). doi:https://doi.org/10.1007/s10551-011-0910-1</w:t>
              </w:r>
            </w:p>
            <w:p w:rsidR="00740BE9" w:rsidRDefault="00740BE9" w:rsidP="00740BE9">
              <w:pPr>
                <w:pStyle w:val="Bibliography"/>
                <w:ind w:left="720" w:hanging="720"/>
                <w:rPr>
                  <w:noProof/>
                </w:rPr>
              </w:pPr>
              <w:r>
                <w:rPr>
                  <w:noProof/>
                </w:rPr>
                <w:t xml:space="preserve">workfront. (2016, June 2). </w:t>
              </w:r>
              <w:r>
                <w:rPr>
                  <w:i/>
                  <w:iCs/>
                  <w:noProof/>
                </w:rPr>
                <w:t>The 6 Project Constraints</w:t>
              </w:r>
              <w:r>
                <w:rPr>
                  <w:noProof/>
                </w:rPr>
                <w:t>. Retrieved February 18, 2018, from https://resources.workfront.com/: https://resources.workfront.com/project-management-blog/the-6-project-constraints</w:t>
              </w:r>
            </w:p>
            <w:p w:rsidR="00740BE9" w:rsidRDefault="00740BE9" w:rsidP="00740BE9">
              <w:pPr>
                <w:pStyle w:val="Bibliography"/>
                <w:ind w:left="720" w:hanging="720"/>
                <w:rPr>
                  <w:noProof/>
                </w:rPr>
              </w:pPr>
              <w:r>
                <w:rPr>
                  <w:noProof/>
                </w:rPr>
                <w:t xml:space="preserve">Xristine Faulkner, ,. F. (2005, March). When fingers do the talking: a study of text messaging. </w:t>
              </w:r>
              <w:r>
                <w:rPr>
                  <w:i/>
                  <w:iCs/>
                  <w:noProof/>
                </w:rPr>
                <w:t>Interacting with Computers, 17</w:t>
              </w:r>
              <w:r>
                <w:rPr>
                  <w:noProof/>
                </w:rPr>
                <w:t>(2), Pages 167–185. Retrieved from http://www.sciencedirect.com/science/article/pii/S0953543804001468</w:t>
              </w:r>
            </w:p>
            <w:p w:rsidR="00740BE9" w:rsidRDefault="00740BE9" w:rsidP="00740BE9">
              <w:pPr>
                <w:pStyle w:val="Bibliography"/>
                <w:ind w:left="720" w:hanging="720"/>
                <w:rPr>
                  <w:noProof/>
                </w:rPr>
              </w:pPr>
              <w:r>
                <w:rPr>
                  <w:noProof/>
                </w:rPr>
                <w:t xml:space="preserve">Zahorsky, D. (2017, June 28). </w:t>
              </w:r>
              <w:r>
                <w:rPr>
                  <w:i/>
                  <w:iCs/>
                  <w:noProof/>
                </w:rPr>
                <w:t>5 Elements of a SMART Business Goal</w:t>
              </w:r>
              <w:r>
                <w:rPr>
                  <w:noProof/>
                </w:rPr>
                <w:t>. (the balance) Retrieved December 7, 2017, from https://www.thebalance.com/: https://www.thebalance.com/elements-of-a-smart-business-goal-2951530</w:t>
              </w:r>
            </w:p>
            <w:p w:rsidR="00B77908" w:rsidRDefault="00B77908">
              <w:r>
                <w:rPr>
                  <w:b/>
                  <w:bCs/>
                  <w:noProof/>
                </w:rPr>
                <w:fldChar w:fldCharType="end"/>
              </w:r>
            </w:p>
          </w:sdtContent>
        </w:sdt>
      </w:sdtContent>
    </w:sdt>
    <w:p w:rsidR="00B77908" w:rsidRPr="00B77908" w:rsidRDefault="00B77908" w:rsidP="00B77908"/>
    <w:p w:rsidR="00981ECA" w:rsidRPr="00981ECA" w:rsidRDefault="00D73F0E" w:rsidP="00981ECA">
      <w:pPr>
        <w:pStyle w:val="Heading1"/>
      </w:pPr>
      <w:bookmarkStart w:id="51" w:name="_Toc514072226"/>
      <w:r>
        <w:t>Appendices</w:t>
      </w:r>
      <w:bookmarkEnd w:id="51"/>
    </w:p>
    <w:p w:rsidR="009C3276" w:rsidRPr="009C3276" w:rsidRDefault="009C3276" w:rsidP="009C3276">
      <w:pPr>
        <w:pStyle w:val="Heading1"/>
      </w:pPr>
      <w:bookmarkStart w:id="52" w:name="_Toc514072227"/>
      <w:r>
        <w:t>Section 1</w:t>
      </w:r>
      <w:bookmarkEnd w:id="52"/>
    </w:p>
    <w:p w:rsidR="0010688A" w:rsidRDefault="0010688A" w:rsidP="0010688A">
      <w:pPr>
        <w:pStyle w:val="Heading2"/>
      </w:pPr>
      <w:bookmarkStart w:id="53" w:name="_Toc514072228"/>
      <w:r>
        <w:t>Use Case Diagram</w:t>
      </w:r>
      <w:bookmarkEnd w:id="53"/>
    </w:p>
    <w:p w:rsidR="00AE10D8" w:rsidRDefault="00AE10D8" w:rsidP="00AE10D8">
      <w:r>
        <w:t>Successful completion</w:t>
      </w:r>
      <w:r w:rsidR="0014688E">
        <w:t>:</w:t>
      </w:r>
    </w:p>
    <w:p w:rsidR="0014688E" w:rsidRDefault="0014688E" w:rsidP="00437305">
      <w:pPr>
        <w:pStyle w:val="ListParagraph"/>
        <w:numPr>
          <w:ilvl w:val="0"/>
          <w:numId w:val="3"/>
        </w:numPr>
      </w:pPr>
      <w:r>
        <w:t>User signs in and completes quiz material</w:t>
      </w:r>
    </w:p>
    <w:p w:rsidR="0014688E" w:rsidRDefault="0014688E" w:rsidP="00437305">
      <w:pPr>
        <w:pStyle w:val="ListParagraph"/>
        <w:numPr>
          <w:ilvl w:val="0"/>
          <w:numId w:val="3"/>
        </w:numPr>
      </w:pPr>
      <w:r>
        <w:t>Scores are posted to database</w:t>
      </w:r>
    </w:p>
    <w:p w:rsidR="0014688E" w:rsidRDefault="0014688E" w:rsidP="00437305">
      <w:pPr>
        <w:pStyle w:val="ListParagraph"/>
        <w:numPr>
          <w:ilvl w:val="0"/>
          <w:numId w:val="3"/>
        </w:numPr>
      </w:pPr>
      <w:r>
        <w:t>Student can view personal scores</w:t>
      </w:r>
    </w:p>
    <w:p w:rsidR="0014688E" w:rsidRDefault="0014688E" w:rsidP="00437305">
      <w:pPr>
        <w:pStyle w:val="ListParagraph"/>
        <w:numPr>
          <w:ilvl w:val="0"/>
          <w:numId w:val="3"/>
        </w:numPr>
      </w:pPr>
      <w:r>
        <w:t>Teacher can view all student scores</w:t>
      </w:r>
    </w:p>
    <w:p w:rsidR="0014688E" w:rsidRPr="00AE10D8" w:rsidRDefault="0014688E" w:rsidP="00437305">
      <w:pPr>
        <w:pStyle w:val="ListParagraph"/>
        <w:numPr>
          <w:ilvl w:val="0"/>
          <w:numId w:val="3"/>
        </w:numPr>
      </w:pPr>
      <w:r>
        <w:t>Teacher can change/add new questions</w:t>
      </w:r>
    </w:p>
    <w:p w:rsidR="0010688A" w:rsidRDefault="0010688A" w:rsidP="0010688A">
      <w:r>
        <w:rPr>
          <w:noProof/>
          <w:lang w:val="en-GB" w:eastAsia="en-GB"/>
        </w:rPr>
        <w:drawing>
          <wp:inline distT="0" distB="0" distL="0" distR="0" wp14:anchorId="3E01F914" wp14:editId="3E2DCA8A">
            <wp:extent cx="3905250" cy="2847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05250" cy="2847975"/>
                    </a:xfrm>
                    <a:prstGeom prst="rect">
                      <a:avLst/>
                    </a:prstGeom>
                  </pic:spPr>
                </pic:pic>
              </a:graphicData>
            </a:graphic>
          </wp:inline>
        </w:drawing>
      </w:r>
    </w:p>
    <w:p w:rsidR="0023000E" w:rsidRDefault="0023000E" w:rsidP="0023000E">
      <w:pPr>
        <w:pStyle w:val="Heading2"/>
      </w:pPr>
      <w:bookmarkStart w:id="54" w:name="_Toc514072229"/>
      <w:r>
        <w:t>Prince2 Project Processes</w:t>
      </w:r>
      <w:bookmarkEnd w:id="54"/>
    </w:p>
    <w:p w:rsidR="0023000E" w:rsidRDefault="0023000E" w:rsidP="0023000E">
      <w:r>
        <w:rPr>
          <w:noProof/>
          <w:lang w:val="en-GB" w:eastAsia="en-GB"/>
        </w:rPr>
        <w:lastRenderedPageBreak/>
        <w:drawing>
          <wp:inline distT="0" distB="0" distL="0" distR="0" wp14:anchorId="77F31D7D" wp14:editId="0B423CC7">
            <wp:extent cx="5495925" cy="2847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95925" cy="2847975"/>
                    </a:xfrm>
                    <a:prstGeom prst="rect">
                      <a:avLst/>
                    </a:prstGeom>
                  </pic:spPr>
                </pic:pic>
              </a:graphicData>
            </a:graphic>
          </wp:inline>
        </w:drawing>
      </w:r>
    </w:p>
    <w:p w:rsidR="00850EDE" w:rsidRDefault="00850EDE" w:rsidP="00850EDE">
      <w:pPr>
        <w:pStyle w:val="Heading2"/>
      </w:pPr>
      <w:bookmarkStart w:id="55" w:name="_Toc514072230"/>
      <w:r>
        <w:t>Application Flow Chart/Site Map</w:t>
      </w:r>
      <w:bookmarkEnd w:id="55"/>
    </w:p>
    <w:p w:rsidR="00850EDE" w:rsidRPr="00850EDE" w:rsidRDefault="00850EDE" w:rsidP="00850EDE">
      <w:r>
        <w:rPr>
          <w:noProof/>
          <w:lang w:val="en-GB" w:eastAsia="en-GB"/>
        </w:rPr>
        <w:drawing>
          <wp:inline distT="0" distB="0" distL="0" distR="0" wp14:anchorId="37AA5A5D" wp14:editId="092BEC20">
            <wp:extent cx="5943600" cy="3876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876675"/>
                    </a:xfrm>
                    <a:prstGeom prst="rect">
                      <a:avLst/>
                    </a:prstGeom>
                  </pic:spPr>
                </pic:pic>
              </a:graphicData>
            </a:graphic>
          </wp:inline>
        </w:drawing>
      </w:r>
    </w:p>
    <w:p w:rsidR="00BB236E" w:rsidRPr="00053C29" w:rsidRDefault="00BB236E" w:rsidP="00BB236E">
      <w:pPr>
        <w:pStyle w:val="Heading2"/>
      </w:pPr>
      <w:bookmarkStart w:id="56" w:name="_Toc514072231"/>
      <w:r>
        <w:t xml:space="preserve">Lesson Plan Mobile Phone Use </w:t>
      </w:r>
      <w:sdt>
        <w:sdtPr>
          <w:id w:val="-422952372"/>
          <w:citation/>
        </w:sdtPr>
        <w:sdtEndPr/>
        <w:sdtContent>
          <w:r>
            <w:fldChar w:fldCharType="begin"/>
          </w:r>
          <w:r>
            <w:rPr>
              <w:lang w:val="en-GB"/>
            </w:rPr>
            <w:instrText xml:space="preserve"> CITATION Sak14 \l 2057 </w:instrText>
          </w:r>
          <w:r>
            <w:fldChar w:fldCharType="separate"/>
          </w:r>
          <w:r w:rsidR="00740BE9" w:rsidRPr="00740BE9">
            <w:rPr>
              <w:noProof/>
              <w:lang w:val="en-GB"/>
            </w:rPr>
            <w:t>(Sakunthala Y. Ekanayake, 2014)</w:t>
          </w:r>
          <w:r>
            <w:fldChar w:fldCharType="end"/>
          </w:r>
        </w:sdtContent>
      </w:sdt>
      <w:bookmarkEnd w:id="56"/>
    </w:p>
    <w:p w:rsidR="00BB236E" w:rsidRPr="00053C29" w:rsidRDefault="00BB236E" w:rsidP="00BB236E">
      <w:r>
        <w:rPr>
          <w:noProof/>
          <w:lang w:val="en-GB" w:eastAsia="en-GB"/>
        </w:rPr>
        <w:lastRenderedPageBreak/>
        <w:drawing>
          <wp:inline distT="0" distB="0" distL="0" distR="0" wp14:anchorId="487748D2" wp14:editId="23316F91">
            <wp:extent cx="588645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86450" cy="2552700"/>
                    </a:xfrm>
                    <a:prstGeom prst="rect">
                      <a:avLst/>
                    </a:prstGeom>
                  </pic:spPr>
                </pic:pic>
              </a:graphicData>
            </a:graphic>
          </wp:inline>
        </w:drawing>
      </w:r>
    </w:p>
    <w:p w:rsidR="00BB236E" w:rsidRDefault="00BB236E" w:rsidP="00BB236E">
      <w:pPr>
        <w:pStyle w:val="Heading2"/>
      </w:pPr>
      <w:bookmarkStart w:id="57" w:name="_Toc514072232"/>
      <w:r w:rsidRPr="001D204B">
        <w:t>Reasons for introducing mobile technology to fieldwork teaching (Katharine E.Welsh, 2013)</w:t>
      </w:r>
      <w:bookmarkEnd w:id="57"/>
    </w:p>
    <w:p w:rsidR="00BB236E" w:rsidRPr="001D204B" w:rsidRDefault="00BB236E" w:rsidP="00BB236E">
      <w:r>
        <w:rPr>
          <w:noProof/>
          <w:lang w:val="en-GB" w:eastAsia="en-GB"/>
        </w:rPr>
        <w:drawing>
          <wp:inline distT="0" distB="0" distL="0" distR="0" wp14:anchorId="038D22F6" wp14:editId="5882D9AF">
            <wp:extent cx="5076825" cy="1809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76825" cy="1809750"/>
                    </a:xfrm>
                    <a:prstGeom prst="rect">
                      <a:avLst/>
                    </a:prstGeom>
                  </pic:spPr>
                </pic:pic>
              </a:graphicData>
            </a:graphic>
          </wp:inline>
        </w:drawing>
      </w:r>
    </w:p>
    <w:p w:rsidR="00BB236E" w:rsidRDefault="00BB236E" w:rsidP="00BB236E">
      <w:pPr>
        <w:pStyle w:val="Heading2"/>
      </w:pPr>
      <w:bookmarkStart w:id="58" w:name="_Toc514072233"/>
      <w:r>
        <w:t>Project Initiation Form</w:t>
      </w:r>
      <w:bookmarkEnd w:id="58"/>
    </w:p>
    <w:p w:rsidR="00BB236E" w:rsidRPr="001A0E24" w:rsidRDefault="00BB236E" w:rsidP="00BB236E">
      <w:r>
        <w:rPr>
          <w:noProof/>
          <w:lang w:val="en-GB" w:eastAsia="en-GB"/>
        </w:rPr>
        <w:lastRenderedPageBreak/>
        <w:drawing>
          <wp:inline distT="0" distB="0" distL="0" distR="0" wp14:anchorId="622069BB" wp14:editId="10852692">
            <wp:extent cx="5943600" cy="6496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6496050"/>
                    </a:xfrm>
                    <a:prstGeom prst="rect">
                      <a:avLst/>
                    </a:prstGeom>
                  </pic:spPr>
                </pic:pic>
              </a:graphicData>
            </a:graphic>
          </wp:inline>
        </w:drawing>
      </w:r>
    </w:p>
    <w:p w:rsidR="009C3276" w:rsidRDefault="009C3276" w:rsidP="009C3276">
      <w:pPr>
        <w:pStyle w:val="Heading1"/>
      </w:pPr>
      <w:bookmarkStart w:id="59" w:name="_Toc514072234"/>
      <w:r>
        <w:t>Section 2.</w:t>
      </w:r>
      <w:bookmarkEnd w:id="59"/>
    </w:p>
    <w:p w:rsidR="00BB236E" w:rsidRDefault="00BB236E" w:rsidP="00BB236E">
      <w:pPr>
        <w:pStyle w:val="Heading2"/>
      </w:pPr>
      <w:bookmarkStart w:id="60" w:name="_Toc514072235"/>
      <w:r>
        <w:t>User Manual</w:t>
      </w:r>
      <w:bookmarkEnd w:id="60"/>
    </w:p>
    <w:p w:rsidR="00BB236E" w:rsidRPr="009667B8" w:rsidRDefault="00BB236E" w:rsidP="00BB236E">
      <w:pPr>
        <w:pStyle w:val="Heading3"/>
      </w:pPr>
      <w:bookmarkStart w:id="61" w:name="_Toc514072236"/>
      <w:r>
        <w:t xml:space="preserve">Student </w:t>
      </w:r>
      <w:r w:rsidRPr="009667B8">
        <w:t>User Manual</w:t>
      </w:r>
      <w:bookmarkEnd w:id="61"/>
    </w:p>
    <w:p w:rsidR="00BB236E" w:rsidRDefault="00BB236E" w:rsidP="00BB236E">
      <w:pPr>
        <w:pStyle w:val="ListParagraph"/>
        <w:numPr>
          <w:ilvl w:val="0"/>
          <w:numId w:val="17"/>
        </w:numPr>
        <w:spacing w:before="0" w:after="160" w:line="259" w:lineRule="auto"/>
      </w:pPr>
      <w:r>
        <w:t>Open a web browser of your choice (Internet Explorer, Google Chrome, etc.)</w:t>
      </w:r>
    </w:p>
    <w:p w:rsidR="00BB236E" w:rsidRDefault="00BB236E" w:rsidP="00BB236E">
      <w:pPr>
        <w:pStyle w:val="ListParagraph"/>
        <w:numPr>
          <w:ilvl w:val="0"/>
          <w:numId w:val="17"/>
        </w:numPr>
        <w:spacing w:before="0" w:after="160" w:line="259" w:lineRule="auto"/>
      </w:pPr>
      <w:r>
        <w:t xml:space="preserve">Enter the following URL into the web browser: </w:t>
      </w:r>
      <w:hyperlink r:id="rId77" w:history="1">
        <w:r w:rsidRPr="00DF55EF">
          <w:rPr>
            <w:rStyle w:val="Hyperlink"/>
          </w:rPr>
          <w:t>http://mathstracker.studentweb.citybathcoll.ac.uk/</w:t>
        </w:r>
      </w:hyperlink>
    </w:p>
    <w:p w:rsidR="00BB236E" w:rsidRDefault="00BB236E" w:rsidP="00BB236E">
      <w:pPr>
        <w:pStyle w:val="ListParagraph"/>
        <w:numPr>
          <w:ilvl w:val="0"/>
          <w:numId w:val="17"/>
        </w:numPr>
        <w:spacing w:before="0" w:after="160" w:line="259" w:lineRule="auto"/>
      </w:pPr>
      <w:r>
        <w:lastRenderedPageBreak/>
        <w:t>Register your new account by scrolling down to the section named ‘Register’ and entering the relevant information into each field.</w:t>
      </w:r>
    </w:p>
    <w:p w:rsidR="00BB236E" w:rsidRDefault="00BB236E" w:rsidP="00BB236E">
      <w:pPr>
        <w:pStyle w:val="ListParagraph"/>
        <w:numPr>
          <w:ilvl w:val="0"/>
          <w:numId w:val="17"/>
        </w:numPr>
        <w:spacing w:before="0" w:after="160" w:line="259" w:lineRule="auto"/>
      </w:pPr>
      <w:r>
        <w:t>Once registered, sign in at the top by entering the same email and password that you just used when registering.</w:t>
      </w:r>
    </w:p>
    <w:p w:rsidR="00BB236E" w:rsidRDefault="00BB236E" w:rsidP="00BB236E">
      <w:pPr>
        <w:pStyle w:val="Heading3"/>
      </w:pPr>
      <w:bookmarkStart w:id="62" w:name="_Toc514072237"/>
      <w:r>
        <w:t>Quiz Guide</w:t>
      </w:r>
      <w:bookmarkEnd w:id="62"/>
    </w:p>
    <w:p w:rsidR="00BB236E" w:rsidRDefault="00BB236E" w:rsidP="00BB236E">
      <w:pPr>
        <w:pStyle w:val="ListParagraph"/>
        <w:numPr>
          <w:ilvl w:val="0"/>
          <w:numId w:val="17"/>
        </w:numPr>
        <w:spacing w:before="0" w:after="160" w:line="259" w:lineRule="auto"/>
      </w:pPr>
      <w:r>
        <w:t>Once on the main page you will be given the option to either take the Maths or English quiz.</w:t>
      </w:r>
    </w:p>
    <w:p w:rsidR="00BB236E" w:rsidRDefault="00BB236E" w:rsidP="00BB236E">
      <w:pPr>
        <w:pStyle w:val="ListParagraph"/>
        <w:numPr>
          <w:ilvl w:val="0"/>
          <w:numId w:val="17"/>
        </w:numPr>
        <w:spacing w:before="0" w:after="160" w:line="259" w:lineRule="auto"/>
      </w:pPr>
      <w:r>
        <w:t>Once you have selected the quiz you want to take, read the questions and answer them by clicking on the circle that is next to the answer you think is correct.</w:t>
      </w:r>
    </w:p>
    <w:p w:rsidR="00BB236E" w:rsidRDefault="00BB236E" w:rsidP="00BB236E">
      <w:pPr>
        <w:pStyle w:val="ListParagraph"/>
        <w:numPr>
          <w:ilvl w:val="0"/>
          <w:numId w:val="17"/>
        </w:numPr>
        <w:spacing w:before="0" w:after="160" w:line="259" w:lineRule="auto"/>
      </w:pPr>
      <w:r>
        <w:t>When all the questions are answered, hit the ‘Submit’ button at the bottom of the page and your results of that quiz will appear. Once you are done looking at them, hit the’ Home’ button to go back to the main page.</w:t>
      </w:r>
    </w:p>
    <w:p w:rsidR="00BB236E" w:rsidRDefault="00BB236E" w:rsidP="00BB236E">
      <w:pPr>
        <w:pStyle w:val="Heading3"/>
      </w:pPr>
      <w:bookmarkStart w:id="63" w:name="_Toc514072238"/>
      <w:r>
        <w:t>Navigation Guide</w:t>
      </w:r>
      <w:bookmarkEnd w:id="63"/>
    </w:p>
    <w:p w:rsidR="00BB236E" w:rsidRDefault="00BB236E" w:rsidP="00BB236E">
      <w:pPr>
        <w:pStyle w:val="ListParagraph"/>
        <w:numPr>
          <w:ilvl w:val="0"/>
          <w:numId w:val="17"/>
        </w:numPr>
        <w:spacing w:before="0" w:after="160" w:line="259" w:lineRule="auto"/>
      </w:pPr>
      <w:r>
        <w:t>Navigating the site is easy, the External Links button will take you to a series of links that you can click on to enter the selected website.</w:t>
      </w:r>
    </w:p>
    <w:p w:rsidR="00BB236E" w:rsidRDefault="00BB236E" w:rsidP="00BB236E">
      <w:pPr>
        <w:pStyle w:val="ListParagraph"/>
        <w:numPr>
          <w:ilvl w:val="0"/>
          <w:numId w:val="17"/>
        </w:numPr>
        <w:spacing w:before="0" w:after="160" w:line="259" w:lineRule="auto"/>
      </w:pPr>
      <w:r>
        <w:t>The About section details what the website is about and why it was created.</w:t>
      </w:r>
    </w:p>
    <w:p w:rsidR="00BB236E" w:rsidRDefault="00BB236E" w:rsidP="00BB236E">
      <w:pPr>
        <w:pStyle w:val="ListParagraph"/>
        <w:numPr>
          <w:ilvl w:val="0"/>
          <w:numId w:val="17"/>
        </w:numPr>
        <w:spacing w:before="0" w:after="160" w:line="259" w:lineRule="auto"/>
      </w:pPr>
      <w:r>
        <w:t>To log out just click on the Log Out button in the top right hand corner of the website.</w:t>
      </w:r>
    </w:p>
    <w:p w:rsidR="00BB236E" w:rsidRDefault="00BB236E" w:rsidP="00BB236E"/>
    <w:p w:rsidR="00BB236E" w:rsidRDefault="00BB236E" w:rsidP="00BB236E"/>
    <w:p w:rsidR="00BB236E" w:rsidRDefault="00BB236E" w:rsidP="00BB236E">
      <w:pPr>
        <w:pStyle w:val="Heading3"/>
      </w:pPr>
      <w:bookmarkStart w:id="64" w:name="_Toc514072239"/>
      <w:r>
        <w:t xml:space="preserve">Teacher </w:t>
      </w:r>
      <w:r w:rsidRPr="009667B8">
        <w:t>User Manual</w:t>
      </w:r>
      <w:bookmarkEnd w:id="64"/>
    </w:p>
    <w:p w:rsidR="00BB236E" w:rsidRDefault="00BB236E" w:rsidP="00BB236E">
      <w:pPr>
        <w:pStyle w:val="ListParagraph"/>
        <w:numPr>
          <w:ilvl w:val="0"/>
          <w:numId w:val="18"/>
        </w:numPr>
        <w:spacing w:before="0" w:after="160" w:line="259" w:lineRule="auto"/>
      </w:pPr>
      <w:r>
        <w:t>Open a web browser of your choice (Internet Explorer, Google Chrome, etc.)</w:t>
      </w:r>
    </w:p>
    <w:p w:rsidR="00BB236E" w:rsidRDefault="00BB236E" w:rsidP="00BB236E">
      <w:pPr>
        <w:pStyle w:val="ListParagraph"/>
        <w:numPr>
          <w:ilvl w:val="0"/>
          <w:numId w:val="18"/>
        </w:numPr>
        <w:spacing w:before="0" w:after="160" w:line="259" w:lineRule="auto"/>
      </w:pPr>
      <w:r>
        <w:t xml:space="preserve">Enter the following URL into the web browser: </w:t>
      </w:r>
      <w:hyperlink r:id="rId78" w:history="1">
        <w:r w:rsidRPr="00DF55EF">
          <w:rPr>
            <w:rStyle w:val="Hyperlink"/>
          </w:rPr>
          <w:t>http://mathstracker.studentweb.citybathcoll.ac.uk/</w:t>
        </w:r>
      </w:hyperlink>
    </w:p>
    <w:p w:rsidR="00BB236E" w:rsidRDefault="00BB236E" w:rsidP="00BB236E">
      <w:pPr>
        <w:pStyle w:val="ListParagraph"/>
        <w:numPr>
          <w:ilvl w:val="0"/>
          <w:numId w:val="18"/>
        </w:numPr>
        <w:spacing w:before="0" w:after="160" w:line="259" w:lineRule="auto"/>
      </w:pPr>
      <w:r>
        <w:t>Register your new account by scrolling down to the section named ‘Register’ and entering the relevant information into each field.</w:t>
      </w:r>
    </w:p>
    <w:p w:rsidR="00BB236E" w:rsidRDefault="00BB236E" w:rsidP="00BB236E">
      <w:pPr>
        <w:pStyle w:val="ListParagraph"/>
        <w:numPr>
          <w:ilvl w:val="0"/>
          <w:numId w:val="18"/>
        </w:numPr>
        <w:spacing w:before="0" w:after="160" w:line="259" w:lineRule="auto"/>
      </w:pPr>
      <w:r>
        <w:t>Once registered, sign in at the top by entering the same email and password that you just used when registering.</w:t>
      </w:r>
    </w:p>
    <w:p w:rsidR="00BB236E" w:rsidRDefault="00BB236E" w:rsidP="00BB236E">
      <w:pPr>
        <w:pStyle w:val="ListParagraph"/>
        <w:numPr>
          <w:ilvl w:val="0"/>
          <w:numId w:val="18"/>
        </w:numPr>
        <w:spacing w:before="0" w:after="160" w:line="259" w:lineRule="auto"/>
      </w:pPr>
      <w:r>
        <w:t>Once on the main page you will be given the option to either check student scores or edit the quiz questions.</w:t>
      </w:r>
    </w:p>
    <w:p w:rsidR="00BB236E" w:rsidRDefault="00BB236E" w:rsidP="00BB236E">
      <w:pPr>
        <w:pStyle w:val="ListParagraph"/>
        <w:numPr>
          <w:ilvl w:val="0"/>
          <w:numId w:val="18"/>
        </w:numPr>
        <w:spacing w:before="0" w:after="160" w:line="259" w:lineRule="auto"/>
      </w:pPr>
      <w:r>
        <w:t>If the ‘Student Scores’ section is clicked then you will be able to view all student scores on the database.</w:t>
      </w:r>
    </w:p>
    <w:p w:rsidR="00BB236E" w:rsidRDefault="00BB236E" w:rsidP="00BB236E">
      <w:pPr>
        <w:pStyle w:val="Heading3"/>
      </w:pPr>
      <w:bookmarkStart w:id="65" w:name="_Toc514072240"/>
      <w:r>
        <w:t>Edit Questions Guide</w:t>
      </w:r>
      <w:bookmarkEnd w:id="65"/>
    </w:p>
    <w:p w:rsidR="00BB236E" w:rsidRPr="0030343F" w:rsidRDefault="00BB236E" w:rsidP="00BB236E">
      <w:r>
        <w:rPr>
          <w:noProof/>
          <w:lang w:val="en-GB" w:eastAsia="en-GB"/>
        </w:rPr>
        <w:lastRenderedPageBreak/>
        <w:drawing>
          <wp:inline distT="0" distB="0" distL="0" distR="0" wp14:anchorId="34BBA0EC" wp14:editId="1D193B7A">
            <wp:extent cx="6491417" cy="1914525"/>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screen">
                      <a:extLst>
                        <a:ext uri="{28A0092B-C50C-407E-A947-70E740481C1C}">
                          <a14:useLocalDpi xmlns:a14="http://schemas.microsoft.com/office/drawing/2010/main"/>
                        </a:ext>
                      </a:extLst>
                    </a:blip>
                    <a:srcRect/>
                    <a:stretch/>
                  </pic:blipFill>
                  <pic:spPr bwMode="auto">
                    <a:xfrm>
                      <a:off x="0" y="0"/>
                      <a:ext cx="6548758" cy="1931437"/>
                    </a:xfrm>
                    <a:prstGeom prst="rect">
                      <a:avLst/>
                    </a:prstGeom>
                    <a:ln>
                      <a:noFill/>
                    </a:ln>
                    <a:extLst>
                      <a:ext uri="{53640926-AAD7-44D8-BBD7-CCE9431645EC}">
                        <a14:shadowObscured xmlns:a14="http://schemas.microsoft.com/office/drawing/2010/main"/>
                      </a:ext>
                    </a:extLst>
                  </pic:spPr>
                </pic:pic>
              </a:graphicData>
            </a:graphic>
          </wp:inline>
        </w:drawing>
      </w:r>
    </w:p>
    <w:p w:rsidR="00BB236E" w:rsidRDefault="00BB236E" w:rsidP="00BB236E">
      <w:pPr>
        <w:pStyle w:val="ListParagraph"/>
        <w:numPr>
          <w:ilvl w:val="0"/>
          <w:numId w:val="18"/>
        </w:numPr>
        <w:spacing w:before="0" w:after="160" w:line="259" w:lineRule="auto"/>
      </w:pPr>
      <w:r>
        <w:t>If you select ‘Edit Questions’ you will be able to edit all question within both the Maths and English Quizzes.</w:t>
      </w:r>
    </w:p>
    <w:p w:rsidR="00BB236E" w:rsidRDefault="00BB236E" w:rsidP="00BB236E">
      <w:pPr>
        <w:pStyle w:val="ListParagraph"/>
        <w:numPr>
          <w:ilvl w:val="0"/>
          <w:numId w:val="18"/>
        </w:numPr>
        <w:spacing w:before="0" w:after="160" w:line="259" w:lineRule="auto"/>
      </w:pPr>
      <w:r>
        <w:t>The current questions will be displayed already on the screen and listed which are in the Maths Quiz and which are in the English Quiz.</w:t>
      </w:r>
    </w:p>
    <w:p w:rsidR="00BB236E" w:rsidRDefault="00BB236E" w:rsidP="00BB236E">
      <w:pPr>
        <w:pStyle w:val="ListParagraph"/>
        <w:numPr>
          <w:ilvl w:val="0"/>
          <w:numId w:val="18"/>
        </w:numPr>
        <w:spacing w:before="0" w:after="160" w:line="259" w:lineRule="auto"/>
      </w:pPr>
      <w:r>
        <w:t>To change the questions, click on the dropdown bar above the current questions and select the one you wish to change. Then type the new question and answer into the respective fields and click the update button below</w:t>
      </w:r>
    </w:p>
    <w:p w:rsidR="00BB236E" w:rsidRDefault="00BB236E" w:rsidP="00BB236E">
      <w:pPr>
        <w:pStyle w:val="ListParagraph"/>
        <w:numPr>
          <w:ilvl w:val="0"/>
          <w:numId w:val="18"/>
        </w:numPr>
        <w:spacing w:before="0" w:after="160" w:line="259" w:lineRule="auto"/>
      </w:pPr>
      <w:r>
        <w:t>You will then be able to see the new question and answer on the screen along with all the others in that quiz.</w:t>
      </w:r>
    </w:p>
    <w:p w:rsidR="00BB236E" w:rsidRDefault="00BB236E" w:rsidP="00BB236E">
      <w:pPr>
        <w:pStyle w:val="Heading3"/>
      </w:pPr>
      <w:bookmarkStart w:id="66" w:name="_Toc514072241"/>
      <w:r>
        <w:t>Navigation Guide</w:t>
      </w:r>
      <w:bookmarkEnd w:id="66"/>
    </w:p>
    <w:p w:rsidR="00BB236E" w:rsidRDefault="00BB236E" w:rsidP="00BB236E">
      <w:pPr>
        <w:pStyle w:val="ListParagraph"/>
        <w:numPr>
          <w:ilvl w:val="0"/>
          <w:numId w:val="18"/>
        </w:numPr>
        <w:spacing w:before="0" w:after="160" w:line="259" w:lineRule="auto"/>
      </w:pPr>
      <w:r>
        <w:t>Navigating the site is easy, the External Links button will take you to a series of links that you can click on to enter the selected website.</w:t>
      </w:r>
    </w:p>
    <w:p w:rsidR="00BB236E" w:rsidRDefault="00BB236E" w:rsidP="00BB236E">
      <w:pPr>
        <w:pStyle w:val="ListParagraph"/>
        <w:numPr>
          <w:ilvl w:val="0"/>
          <w:numId w:val="18"/>
        </w:numPr>
        <w:spacing w:before="0" w:after="160" w:line="259" w:lineRule="auto"/>
      </w:pPr>
      <w:r>
        <w:t>The About section details what the website is about and why it was created.</w:t>
      </w:r>
    </w:p>
    <w:p w:rsidR="00BB236E" w:rsidRDefault="00BB236E" w:rsidP="00BB236E">
      <w:pPr>
        <w:pStyle w:val="ListParagraph"/>
        <w:numPr>
          <w:ilvl w:val="0"/>
          <w:numId w:val="18"/>
        </w:numPr>
        <w:spacing w:before="0" w:after="160" w:line="259" w:lineRule="auto"/>
      </w:pPr>
      <w:r>
        <w:t>To log out just click on the Log Out button in the top right hand corner of the website.</w:t>
      </w:r>
    </w:p>
    <w:p w:rsidR="00BB236E" w:rsidRDefault="00BB236E" w:rsidP="00BB236E">
      <w:pPr>
        <w:ind w:left="360"/>
      </w:pPr>
    </w:p>
    <w:p w:rsidR="00BB236E" w:rsidRDefault="00BB236E" w:rsidP="00BB236E">
      <w:pPr>
        <w:ind w:left="360"/>
      </w:pPr>
    </w:p>
    <w:p w:rsidR="00BB236E" w:rsidRDefault="00BB236E" w:rsidP="00BB236E">
      <w:pPr>
        <w:ind w:left="360"/>
      </w:pPr>
    </w:p>
    <w:p w:rsidR="00BB236E" w:rsidRDefault="00BB236E" w:rsidP="00BB236E">
      <w:pPr>
        <w:pStyle w:val="Heading3"/>
      </w:pPr>
      <w:bookmarkStart w:id="67" w:name="_Toc514072242"/>
      <w:r>
        <w:t>Database User Manual</w:t>
      </w:r>
      <w:bookmarkEnd w:id="67"/>
    </w:p>
    <w:p w:rsidR="00BB236E" w:rsidRDefault="00BB236E" w:rsidP="00BB236E">
      <w:pPr>
        <w:pStyle w:val="ListParagraph"/>
        <w:numPr>
          <w:ilvl w:val="0"/>
          <w:numId w:val="19"/>
        </w:numPr>
        <w:spacing w:before="0" w:after="160" w:line="259" w:lineRule="auto"/>
      </w:pPr>
      <w:r>
        <w:t>Open a web browser of your choice (Internet Explorer, Google Chrome, etc.)</w:t>
      </w:r>
    </w:p>
    <w:p w:rsidR="00BB236E" w:rsidRDefault="00BB236E" w:rsidP="00BB236E">
      <w:pPr>
        <w:pStyle w:val="ListParagraph"/>
        <w:numPr>
          <w:ilvl w:val="0"/>
          <w:numId w:val="19"/>
        </w:numPr>
        <w:spacing w:before="0" w:after="160" w:line="259" w:lineRule="auto"/>
      </w:pPr>
      <w:r>
        <w:t xml:space="preserve">Enter the following URL into the web browser: </w:t>
      </w:r>
      <w:hyperlink r:id="rId80" w:history="1">
        <w:r w:rsidRPr="0032376F">
          <w:rPr>
            <w:rStyle w:val="Hyperlink"/>
          </w:rPr>
          <w:t>http://mathstracker.studentweb.citybathcoll.ac.uk/phpmyadmin/</w:t>
        </w:r>
      </w:hyperlink>
      <w:r>
        <w:t xml:space="preserve"> </w:t>
      </w:r>
    </w:p>
    <w:p w:rsidR="00BB236E" w:rsidRDefault="00BB236E" w:rsidP="00BB236E">
      <w:pPr>
        <w:pStyle w:val="ListParagraph"/>
        <w:numPr>
          <w:ilvl w:val="0"/>
          <w:numId w:val="19"/>
        </w:numPr>
        <w:spacing w:before="0" w:after="160" w:line="259" w:lineRule="auto"/>
      </w:pPr>
      <w:r>
        <w:t>Enter the following username and password into the respective fields:</w:t>
      </w:r>
    </w:p>
    <w:p w:rsidR="00BB236E" w:rsidRDefault="00BB236E" w:rsidP="00BB236E">
      <w:pPr>
        <w:pStyle w:val="ListParagraph"/>
      </w:pPr>
      <w:r>
        <w:t xml:space="preserve">Username: </w:t>
      </w:r>
      <w:r w:rsidRPr="00EF1850">
        <w:t>c9administrator</w:t>
      </w:r>
    </w:p>
    <w:p w:rsidR="00BB236E" w:rsidRDefault="00BB236E" w:rsidP="00BB236E">
      <w:pPr>
        <w:pStyle w:val="ListParagraph"/>
      </w:pPr>
      <w:r>
        <w:t>Password: 1want1n</w:t>
      </w:r>
    </w:p>
    <w:p w:rsidR="00BB236E" w:rsidRDefault="00BB236E" w:rsidP="00BB236E">
      <w:pPr>
        <w:pStyle w:val="ListParagraph"/>
        <w:numPr>
          <w:ilvl w:val="0"/>
          <w:numId w:val="19"/>
        </w:numPr>
        <w:spacing w:before="0" w:after="160" w:line="259" w:lineRule="auto"/>
      </w:pPr>
      <w:r>
        <w:t>Select the ‘c9appData’ database on the top left hand side of the screen, a list of tables should then appear underneath it.</w:t>
      </w:r>
    </w:p>
    <w:p w:rsidR="00BB236E" w:rsidRDefault="00BB236E" w:rsidP="00BB236E">
      <w:pPr>
        <w:pStyle w:val="ListParagraph"/>
      </w:pPr>
      <w:r>
        <w:rPr>
          <w:noProof/>
          <w:lang w:val="en-GB" w:eastAsia="en-GB"/>
        </w:rPr>
        <w:lastRenderedPageBreak/>
        <mc:AlternateContent>
          <mc:Choice Requires="wps">
            <w:drawing>
              <wp:anchor distT="0" distB="0" distL="114300" distR="114300" simplePos="0" relativeHeight="251668480" behindDoc="0" locked="0" layoutInCell="1" allowOverlap="1" wp14:anchorId="6C0B8492" wp14:editId="10E9B94C">
                <wp:simplePos x="0" y="0"/>
                <wp:positionH relativeFrom="column">
                  <wp:posOffset>466725</wp:posOffset>
                </wp:positionH>
                <wp:positionV relativeFrom="paragraph">
                  <wp:posOffset>647065</wp:posOffset>
                </wp:positionV>
                <wp:extent cx="571500" cy="142875"/>
                <wp:effectExtent l="0" t="0" r="19050" b="28575"/>
                <wp:wrapNone/>
                <wp:docPr id="68" name="Oval 68"/>
                <wp:cNvGraphicFramePr/>
                <a:graphic xmlns:a="http://schemas.openxmlformats.org/drawingml/2006/main">
                  <a:graphicData uri="http://schemas.microsoft.com/office/word/2010/wordprocessingShape">
                    <wps:wsp>
                      <wps:cNvSpPr/>
                      <wps:spPr>
                        <a:xfrm>
                          <a:off x="0" y="0"/>
                          <a:ext cx="571500" cy="142875"/>
                        </a:xfrm>
                        <a:prstGeom prst="ellipse">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oval w14:anchorId="155B14E0" id="Oval 68" o:spid="_x0000_s1026" style="position:absolute;margin-left:36.75pt;margin-top:50.95pt;width:45pt;height:11.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" filled="f" strokecolor="red" strokeweight="1.75pt"/>
            </w:pict>
          </mc:Fallback>
        </mc:AlternateContent>
      </w:r>
      <w:r>
        <w:rPr>
          <w:noProof/>
          <w:lang w:val="en-GB" w:eastAsia="en-GB"/>
        </w:rPr>
        <w:drawing>
          <wp:inline distT="0" distB="0" distL="0" distR="0" wp14:anchorId="71764D95" wp14:editId="628B3713">
            <wp:extent cx="5731510" cy="38290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screen">
                      <a:extLst>
                        <a:ext uri="{28A0092B-C50C-407E-A947-70E740481C1C}">
                          <a14:useLocalDpi xmlns:a14="http://schemas.microsoft.com/office/drawing/2010/main"/>
                        </a:ext>
                      </a:extLst>
                    </a:blip>
                    <a:stretch>
                      <a:fillRect/>
                    </a:stretch>
                  </pic:blipFill>
                  <pic:spPr>
                    <a:xfrm>
                      <a:off x="0" y="0"/>
                      <a:ext cx="5731510" cy="3829050"/>
                    </a:xfrm>
                    <a:prstGeom prst="rect">
                      <a:avLst/>
                    </a:prstGeom>
                  </pic:spPr>
                </pic:pic>
              </a:graphicData>
            </a:graphic>
          </wp:inline>
        </w:drawing>
      </w:r>
    </w:p>
    <w:p w:rsidR="00BB236E" w:rsidRDefault="00BB236E" w:rsidP="00BB236E">
      <w:pPr>
        <w:pStyle w:val="ListParagraph"/>
        <w:numPr>
          <w:ilvl w:val="0"/>
          <w:numId w:val="19"/>
        </w:numPr>
        <w:spacing w:before="0" w:after="160" w:line="259" w:lineRule="auto"/>
      </w:pPr>
      <w:r>
        <w:t>The following screenshot shows what the English_questions table looks like. Click the ‘edit’ button in the top left hand side of the screen to edit the field how you would like.</w:t>
      </w:r>
    </w:p>
    <w:p w:rsidR="00BB236E" w:rsidRDefault="00BB236E" w:rsidP="00BB236E">
      <w:pPr>
        <w:pStyle w:val="ListParagraph"/>
        <w:spacing w:before="0" w:after="160" w:line="259" w:lineRule="auto"/>
      </w:pPr>
      <w:r>
        <w:rPr>
          <w:noProof/>
          <w:lang w:val="en-GB" w:eastAsia="en-GB"/>
        </w:rPr>
        <w:drawing>
          <wp:inline distT="0" distB="0" distL="0" distR="0" wp14:anchorId="11CCCE1D" wp14:editId="790BEBD3">
            <wp:extent cx="5731510" cy="1687830"/>
            <wp:effectExtent l="0" t="0" r="254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687830"/>
                    </a:xfrm>
                    <a:prstGeom prst="rect">
                      <a:avLst/>
                    </a:prstGeom>
                  </pic:spPr>
                </pic:pic>
              </a:graphicData>
            </a:graphic>
          </wp:inline>
        </w:drawing>
      </w:r>
    </w:p>
    <w:p w:rsidR="00BB236E" w:rsidRPr="00D90F17" w:rsidRDefault="00BB236E" w:rsidP="00BB236E"/>
    <w:p w:rsidR="00BB236E" w:rsidRPr="003A6B5A" w:rsidRDefault="00BB236E" w:rsidP="00BB236E"/>
    <w:p w:rsidR="00BB236E" w:rsidRPr="00AF14C2" w:rsidRDefault="00BB236E" w:rsidP="00BB236E"/>
    <w:p w:rsidR="00BB236E" w:rsidRPr="00AF14C2" w:rsidRDefault="00BB236E" w:rsidP="00BB236E"/>
    <w:p w:rsidR="00BB236E" w:rsidRPr="00DE09D5" w:rsidRDefault="00BB236E" w:rsidP="00BB236E"/>
    <w:p w:rsidR="00BB236E" w:rsidRPr="00DE09D5" w:rsidRDefault="00BB236E" w:rsidP="00BB236E"/>
    <w:p w:rsidR="00BB236E" w:rsidRPr="00D83A6A" w:rsidRDefault="00BB236E" w:rsidP="00BB236E"/>
    <w:p w:rsidR="003A6B5A" w:rsidRDefault="003A6B5A" w:rsidP="003A6B5A">
      <w:pPr>
        <w:pStyle w:val="Heading2"/>
      </w:pPr>
      <w:bookmarkStart w:id="68" w:name="_Toc514072243"/>
      <w:r>
        <w:lastRenderedPageBreak/>
        <w:t>Program Code</w:t>
      </w:r>
      <w:bookmarkEnd w:id="68"/>
    </w:p>
    <w:p w:rsidR="00BB236E" w:rsidRDefault="00BB236E" w:rsidP="00BB236E">
      <w:r>
        <w:t>&lt;!DOCTYPE html&gt;</w:t>
      </w:r>
    </w:p>
    <w:p w:rsidR="00BB236E" w:rsidRDefault="00BB236E" w:rsidP="00BB236E">
      <w:r>
        <w:t>&lt;html lang="en"&gt;</w:t>
      </w:r>
    </w:p>
    <w:p w:rsidR="00BB236E" w:rsidRDefault="00BB236E" w:rsidP="00BB236E"/>
    <w:p w:rsidR="00BB236E" w:rsidRDefault="00BB236E" w:rsidP="00BB236E">
      <w:r>
        <w:t>&lt;head&gt;</w:t>
      </w:r>
    </w:p>
    <w:p w:rsidR="00BB236E" w:rsidRDefault="00BB236E" w:rsidP="00BB236E">
      <w:r>
        <w:t xml:space="preserve">    &lt;title&gt;Bath College Maths &amp; English Tracker - About&lt;/title&gt;</w:t>
      </w:r>
    </w:p>
    <w:p w:rsidR="00BB236E" w:rsidRDefault="00BB236E" w:rsidP="00BB236E">
      <w:r>
        <w:t xml:space="preserve">  &lt;meta charset="utf-8"&gt;</w:t>
      </w:r>
    </w:p>
    <w:p w:rsidR="00BB236E" w:rsidRDefault="00BB236E" w:rsidP="00BB236E">
      <w:r>
        <w:t xml:space="preserve">  &lt;meta http-equiv="X-UA-Compatible" content="IE=edge"&gt;</w:t>
      </w:r>
    </w:p>
    <w:p w:rsidR="00BB236E" w:rsidRDefault="00BB236E" w:rsidP="00BB236E">
      <w:r>
        <w:t xml:space="preserve">  &lt;meta name="viewport" content="width=device-width, initial-scale=1"&gt;</w:t>
      </w:r>
    </w:p>
    <w:p w:rsidR="00BB236E" w:rsidRDefault="00BB236E" w:rsidP="00BB236E">
      <w:r>
        <w:t xml:space="preserve">  &lt;!-- The above 3 meta tags *must* come first in the head; any other head content must come *after* these tags --&gt;</w:t>
      </w:r>
    </w:p>
    <w:p w:rsidR="00BB236E" w:rsidRDefault="00BB236E" w:rsidP="00BB236E"/>
    <w:p w:rsidR="00BB236E" w:rsidRDefault="00BB236E" w:rsidP="00BB236E">
      <w:r>
        <w:t xml:space="preserve">  &lt;!-- Bootstrap --&gt;</w:t>
      </w:r>
    </w:p>
    <w:p w:rsidR="00BB236E" w:rsidRDefault="00BB236E" w:rsidP="00BB236E">
      <w:r>
        <w:t xml:space="preserve">  &lt;link href="assets/css/bootstrap.min.css" rel="stylesheet"&gt;</w:t>
      </w:r>
    </w:p>
    <w:p w:rsidR="00BB236E" w:rsidRDefault="00BB236E" w:rsidP="00BB236E">
      <w:r>
        <w:t xml:space="preserve">  &lt;link href="assets/css/bootstrap.min.css" rel="stylesheet"&gt;</w:t>
      </w:r>
    </w:p>
    <w:p w:rsidR="00BB236E" w:rsidRDefault="00BB236E" w:rsidP="00BB236E">
      <w:r>
        <w:t xml:space="preserve">  &lt;link rel="stylesheet" href="assets/css/font-awesome.min.css"&gt;</w:t>
      </w:r>
    </w:p>
    <w:p w:rsidR="00BB236E" w:rsidRDefault="00BB236E" w:rsidP="00BB236E">
      <w:r>
        <w:t xml:space="preserve">  &lt;link href="assets/css/animate.min.css" rel="stylesheet"&gt;</w:t>
      </w:r>
    </w:p>
    <w:p w:rsidR="00BB236E" w:rsidRDefault="00BB236E" w:rsidP="00BB236E">
      <w:r>
        <w:t xml:space="preserve">  &lt;link href="assets/css/animate.css" rel="stylesheet" /&gt;</w:t>
      </w:r>
    </w:p>
    <w:p w:rsidR="00BB236E" w:rsidRDefault="00BB236E" w:rsidP="00BB236E">
      <w:r>
        <w:t xml:space="preserve">  &lt;link href="assets/css/prettyPhoto.css" rel="stylesheet"&gt;</w:t>
      </w:r>
    </w:p>
    <w:p w:rsidR="00BB236E" w:rsidRDefault="00BB236E" w:rsidP="00BB236E">
      <w:r>
        <w:t xml:space="preserve">  &lt;link href="assets/css/style.css" rel="stylesheet"&gt;</w:t>
      </w:r>
    </w:p>
    <w:p w:rsidR="00BB236E" w:rsidRDefault="00BB236E" w:rsidP="00BB236E">
      <w:r>
        <w:t xml:space="preserve">    </w:t>
      </w:r>
    </w:p>
    <w:p w:rsidR="00BB236E" w:rsidRDefault="00BB236E" w:rsidP="00BB236E">
      <w:r>
        <w:t xml:space="preserve">  &lt;link rel="apple-touch-icon-precomposed" sizes="114x114" href="assets/images/icons/icon.png" /&gt;</w:t>
      </w:r>
    </w:p>
    <w:p w:rsidR="00BB236E" w:rsidRDefault="00BB236E" w:rsidP="00BB236E">
      <w:r>
        <w:t xml:space="preserve">  &lt;!-- =======================================================</w:t>
      </w:r>
    </w:p>
    <w:p w:rsidR="00BB236E" w:rsidRDefault="00BB236E" w:rsidP="00BB236E">
      <w:r>
        <w:t xml:space="preserve">    Theme Name: OnePage</w:t>
      </w:r>
    </w:p>
    <w:p w:rsidR="00BB236E" w:rsidRDefault="00BB236E" w:rsidP="00BB236E">
      <w:r>
        <w:t xml:space="preserve">    Theme URL: https://bootstrapmade.com/onepage-multipurpose-bootstrap-template/</w:t>
      </w:r>
    </w:p>
    <w:p w:rsidR="00BB236E" w:rsidRDefault="00BB236E" w:rsidP="00BB236E">
      <w:r>
        <w:t xml:space="preserve">    Author: BootstrapMade</w:t>
      </w:r>
    </w:p>
    <w:p w:rsidR="00BB236E" w:rsidRDefault="00BB236E" w:rsidP="00BB236E">
      <w:r>
        <w:t xml:space="preserve">    Author URL: https://bootstrapmade.com</w:t>
      </w:r>
    </w:p>
    <w:p w:rsidR="00BB236E" w:rsidRDefault="00BB236E" w:rsidP="00BB236E">
      <w:r>
        <w:lastRenderedPageBreak/>
        <w:t xml:space="preserve">  ======================================================= --&gt;</w:t>
      </w:r>
    </w:p>
    <w:p w:rsidR="00BB236E" w:rsidRDefault="00BB236E" w:rsidP="00BB236E">
      <w:r>
        <w:t>&lt;/head&gt;</w:t>
      </w:r>
    </w:p>
    <w:p w:rsidR="00BB236E" w:rsidRDefault="00BB236E" w:rsidP="00BB236E"/>
    <w:p w:rsidR="00BB236E" w:rsidRDefault="00BB236E" w:rsidP="00BB236E">
      <w:r>
        <w:t>&lt;body&gt;</w:t>
      </w:r>
    </w:p>
    <w:p w:rsidR="00BB236E" w:rsidRDefault="00BB236E" w:rsidP="00BB236E">
      <w:r>
        <w:t xml:space="preserve">  &lt;nav class="navbar navbar-default navbar-fixed-top"&gt;</w:t>
      </w:r>
    </w:p>
    <w:p w:rsidR="00BB236E" w:rsidRDefault="00BB236E" w:rsidP="00BB236E">
      <w:r>
        <w:t xml:space="preserve">    &lt;div class="container"&gt;</w:t>
      </w:r>
    </w:p>
    <w:p w:rsidR="00BB236E" w:rsidRDefault="00BB236E" w:rsidP="00BB236E">
      <w:r>
        <w:t xml:space="preserve">      &lt;div class="row"&gt;</w:t>
      </w:r>
    </w:p>
    <w:p w:rsidR="00BB236E" w:rsidRDefault="00BB236E" w:rsidP="00BB236E">
      <w:r>
        <w:t xml:space="preserve">        &lt;div class="site-logo"&gt;</w:t>
      </w:r>
    </w:p>
    <w:p w:rsidR="00BB236E" w:rsidRDefault="00BB236E" w:rsidP="00BB236E">
      <w:r>
        <w:t xml:space="preserve">          &lt;a href="main.php" class="brand"&gt;Bath College Maths &amp; English Tracker&lt;/a&gt;</w:t>
      </w:r>
    </w:p>
    <w:p w:rsidR="00BB236E" w:rsidRDefault="00BB236E" w:rsidP="00BB236E">
      <w:r>
        <w:t xml:space="preserve">        &lt;/div&gt;</w:t>
      </w:r>
    </w:p>
    <w:p w:rsidR="00BB236E" w:rsidRDefault="00BB236E" w:rsidP="00BB236E">
      <w:r>
        <w:t>&lt;!-- Title of website also used as button to link back to homepage --&gt;</w:t>
      </w:r>
    </w:p>
    <w:p w:rsidR="00BB236E" w:rsidRDefault="00BB236E" w:rsidP="00BB236E">
      <w:r>
        <w:t xml:space="preserve">          </w:t>
      </w:r>
    </w:p>
    <w:p w:rsidR="00BB236E" w:rsidRDefault="00BB236E" w:rsidP="00BB236E">
      <w:r>
        <w:t xml:space="preserve">        &lt;!-- Brand and toggle get grouped for better mobile display --&gt;</w:t>
      </w:r>
    </w:p>
    <w:p w:rsidR="00BB236E" w:rsidRDefault="00BB236E" w:rsidP="00BB236E">
      <w:r>
        <w:t xml:space="preserve">        &lt;div class="navbar-header"&gt;</w:t>
      </w:r>
    </w:p>
    <w:p w:rsidR="00BB236E" w:rsidRDefault="00BB236E" w:rsidP="00BB236E">
      <w:r>
        <w:t xml:space="preserve">          &lt;button type="button" class="navbar-toggle" data-toggle="collapse" data-target="#menu"&gt;</w:t>
      </w:r>
    </w:p>
    <w:p w:rsidR="00BB236E" w:rsidRDefault="00BB236E" w:rsidP="00BB236E">
      <w:r>
        <w:tab/>
      </w:r>
      <w:r>
        <w:tab/>
      </w:r>
      <w:r>
        <w:tab/>
      </w:r>
      <w:r>
        <w:tab/>
      </w:r>
      <w:r>
        <w:tab/>
      </w:r>
      <w:r>
        <w:tab/>
      </w:r>
      <w:r>
        <w:tab/>
        <w:t>&lt;i class="fa fa-bars"&gt;&lt;/i&gt;</w:t>
      </w:r>
    </w:p>
    <w:p w:rsidR="00BB236E" w:rsidRDefault="00BB236E" w:rsidP="00BB236E">
      <w:r>
        <w:tab/>
      </w:r>
      <w:r>
        <w:tab/>
      </w:r>
      <w:r>
        <w:tab/>
      </w:r>
      <w:r>
        <w:tab/>
      </w:r>
      <w:r>
        <w:tab/>
      </w:r>
      <w:r>
        <w:tab/>
        <w:t>&lt;/button&gt;</w:t>
      </w:r>
    </w:p>
    <w:p w:rsidR="00BB236E" w:rsidRDefault="00BB236E" w:rsidP="00BB236E">
      <w:r>
        <w:t xml:space="preserve">        &lt;/div&gt;</w:t>
      </w:r>
    </w:p>
    <w:p w:rsidR="00BB236E" w:rsidRDefault="00BB236E" w:rsidP="00BB236E">
      <w:r>
        <w:t xml:space="preserve">        &lt;!-- Collect the nav links, forms, and other content for toggling --&gt;</w:t>
      </w:r>
    </w:p>
    <w:p w:rsidR="00BB236E" w:rsidRDefault="00BB236E" w:rsidP="00BB236E">
      <w:r>
        <w:t xml:space="preserve">        &lt;div class="collapse navbar-collapse" id="menu"&gt;</w:t>
      </w:r>
    </w:p>
    <w:p w:rsidR="00BB236E" w:rsidRDefault="00BB236E" w:rsidP="00BB236E">
      <w:r>
        <w:t xml:space="preserve">          &lt;ul class="nav navbar-nav navbar-right"&gt;</w:t>
      </w:r>
    </w:p>
    <w:p w:rsidR="00BB236E" w:rsidRDefault="00BB236E" w:rsidP="00BB236E">
      <w:r>
        <w:t xml:space="preserve">            &lt;li&gt;&lt;a href="main.php"&gt;Quiz&lt;/a&gt;&lt;/li&gt;</w:t>
      </w:r>
    </w:p>
    <w:p w:rsidR="00BB236E" w:rsidRDefault="00BB236E" w:rsidP="00BB236E">
      <w:r>
        <w:t xml:space="preserve">            &lt;li&gt;&lt;a href="links.html"&gt;External Links&lt;/a&gt;&lt;/li&gt;</w:t>
      </w:r>
    </w:p>
    <w:p w:rsidR="00BB236E" w:rsidRDefault="00BB236E" w:rsidP="00BB236E">
      <w:r>
        <w:t xml:space="preserve">              &lt;li&gt;&lt;a href="about.html"&gt;About&lt;/a&gt;&lt;/li&gt;</w:t>
      </w:r>
    </w:p>
    <w:p w:rsidR="00BB236E" w:rsidRDefault="00BB236E" w:rsidP="00BB236E">
      <w:r>
        <w:t xml:space="preserve">            &lt;li&gt;&lt;a href="index.php"&gt;Log Out&lt;/a&gt;&lt;/li&gt;</w:t>
      </w:r>
    </w:p>
    <w:p w:rsidR="00BB236E" w:rsidRDefault="00BB236E" w:rsidP="00BB236E">
      <w:r>
        <w:t xml:space="preserve">          &lt;/ul&gt;</w:t>
      </w:r>
    </w:p>
    <w:p w:rsidR="00BB236E" w:rsidRDefault="00BB236E" w:rsidP="00BB236E">
      <w:r>
        <w:lastRenderedPageBreak/>
        <w:t xml:space="preserve">        &lt;/div&gt;</w:t>
      </w:r>
    </w:p>
    <w:p w:rsidR="00BB236E" w:rsidRDefault="00BB236E" w:rsidP="00BB236E">
      <w:r>
        <w:t xml:space="preserve">          &lt;!-- Setting destinations for nav buttons, if naming of buttons want to be changed do that above --&gt;</w:t>
      </w:r>
    </w:p>
    <w:p w:rsidR="00BB236E" w:rsidRDefault="00BB236E" w:rsidP="00BB236E">
      <w:r>
        <w:t xml:space="preserve">        &lt;!-- /.Navbar-collapse --&gt;</w:t>
      </w:r>
    </w:p>
    <w:p w:rsidR="00BB236E" w:rsidRDefault="00BB236E" w:rsidP="00BB236E">
      <w:r>
        <w:t xml:space="preserve">      &lt;/div&gt;</w:t>
      </w:r>
    </w:p>
    <w:p w:rsidR="00BB236E" w:rsidRDefault="00BB236E" w:rsidP="00BB236E">
      <w:r>
        <w:t xml:space="preserve">    &lt;/div&gt;</w:t>
      </w:r>
    </w:p>
    <w:p w:rsidR="00BB236E" w:rsidRDefault="00BB236E" w:rsidP="00BB236E">
      <w:r>
        <w:t xml:space="preserve">  &lt;/nav&gt;</w:t>
      </w:r>
    </w:p>
    <w:p w:rsidR="00BB236E" w:rsidRDefault="00BB236E" w:rsidP="00BB236E"/>
    <w:p w:rsidR="00BB236E" w:rsidRDefault="00BB236E" w:rsidP="00BB236E">
      <w:r>
        <w:t xml:space="preserve">  &lt;div id="home"&gt;</w:t>
      </w:r>
    </w:p>
    <w:p w:rsidR="00BB236E" w:rsidRDefault="00BB236E" w:rsidP="00BB236E">
      <w:r>
        <w:t xml:space="preserve">    &lt;div class="slider"&gt;</w:t>
      </w:r>
    </w:p>
    <w:p w:rsidR="00BB236E" w:rsidRDefault="00BB236E" w:rsidP="00BB236E">
      <w:r>
        <w:t xml:space="preserve">      &lt;div id="about-slider"&gt;</w:t>
      </w:r>
    </w:p>
    <w:p w:rsidR="00BB236E" w:rsidRDefault="00BB236E" w:rsidP="00BB236E">
      <w:r>
        <w:t xml:space="preserve">        &lt;div id="carousel-slider" class="carousel slide" data-ride="carousel"&gt;</w:t>
      </w:r>
    </w:p>
    <w:p w:rsidR="00BB236E" w:rsidRDefault="00BB236E" w:rsidP="00BB236E">
      <w:r>
        <w:t xml:space="preserve">          &lt;!-- Indicators --&gt;</w:t>
      </w:r>
    </w:p>
    <w:p w:rsidR="00BB236E" w:rsidRDefault="00BB236E" w:rsidP="00BB236E">
      <w:r>
        <w:t xml:space="preserve">          &lt;ol class="carousel-indicators visible-xs"&gt;</w:t>
      </w:r>
    </w:p>
    <w:p w:rsidR="00BB236E" w:rsidRDefault="00BB236E" w:rsidP="00BB236E">
      <w:r>
        <w:t xml:space="preserve">            &lt;li data-target="#carousel-slider" data-slide-to="assets/images/icons/navbarlogo.png" class="active"&gt;&lt;/li&gt;</w:t>
      </w:r>
    </w:p>
    <w:p w:rsidR="00BB236E" w:rsidRDefault="00BB236E" w:rsidP="00BB236E">
      <w:r>
        <w:t xml:space="preserve">            &lt;/ol&gt;</w:t>
      </w:r>
    </w:p>
    <w:p w:rsidR="00BB236E" w:rsidRDefault="00BB236E" w:rsidP="00BB236E">
      <w:r>
        <w:t>&lt;!-- Image carousel for banner at the top of each page --&gt;</w:t>
      </w:r>
    </w:p>
    <w:p w:rsidR="00BB236E" w:rsidRDefault="00BB236E" w:rsidP="00BB236E">
      <w:r>
        <w:t xml:space="preserve">          &lt;div class="carousel-inner"&gt;</w:t>
      </w:r>
    </w:p>
    <w:p w:rsidR="00BB236E" w:rsidRDefault="00BB236E" w:rsidP="00BB236E">
      <w:r>
        <w:t xml:space="preserve">            &lt;div class="item active"&gt;</w:t>
      </w:r>
    </w:p>
    <w:p w:rsidR="00BB236E" w:rsidRDefault="00BB236E" w:rsidP="00BB236E">
      <w:r>
        <w:t xml:space="preserve">              &lt;img src="assets/images/icons/navbarlogo.png" class="img-responsive" alt="Bath College Maths and English Tracker"&gt;</w:t>
      </w:r>
    </w:p>
    <w:p w:rsidR="00BB236E" w:rsidRDefault="00BB236E" w:rsidP="00BB236E">
      <w:r>
        <w:t xml:space="preserve">            &lt;/div&gt;</w:t>
      </w:r>
    </w:p>
    <w:p w:rsidR="00BB236E" w:rsidRDefault="00BB236E" w:rsidP="00BB236E"/>
    <w:p w:rsidR="00BB236E" w:rsidRDefault="00BB236E" w:rsidP="00BB236E">
      <w:r>
        <w:t xml:space="preserve">        &lt;/div&gt;</w:t>
      </w:r>
    </w:p>
    <w:p w:rsidR="00BB236E" w:rsidRDefault="00BB236E" w:rsidP="00BB236E">
      <w:r>
        <w:t xml:space="preserve">        &lt;!--/#carousel-slider--&gt;</w:t>
      </w:r>
    </w:p>
    <w:p w:rsidR="00BB236E" w:rsidRDefault="00BB236E" w:rsidP="00BB236E">
      <w:r>
        <w:t xml:space="preserve">      &lt;/div&gt;</w:t>
      </w:r>
    </w:p>
    <w:p w:rsidR="00BB236E" w:rsidRDefault="00BB236E" w:rsidP="00BB236E">
      <w:r>
        <w:t xml:space="preserve">      &lt;!--/#slider--&gt;</w:t>
      </w:r>
    </w:p>
    <w:p w:rsidR="00BB236E" w:rsidRDefault="00BB236E" w:rsidP="00BB236E">
      <w:r>
        <w:lastRenderedPageBreak/>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&lt;section id="about"&gt;</w:t>
      </w:r>
    </w:p>
    <w:p w:rsidR="00BB236E" w:rsidRDefault="00BB236E" w:rsidP="00BB236E">
      <w:r>
        <w:t xml:space="preserve">    &lt;div class="container"&gt;</w:t>
      </w:r>
    </w:p>
    <w:p w:rsidR="00BB236E" w:rsidRDefault="00BB236E" w:rsidP="00BB236E">
      <w:r>
        <w:t xml:space="preserve">      &lt;div class="center"&gt;</w:t>
      </w:r>
    </w:p>
    <w:p w:rsidR="00BB236E" w:rsidRDefault="00BB236E" w:rsidP="00BB236E">
      <w:r>
        <w:t xml:space="preserve">        &lt;div class="col-md-6 col-md-offset-3"&gt;</w:t>
      </w:r>
    </w:p>
    <w:p w:rsidR="00BB236E" w:rsidRDefault="00BB236E" w:rsidP="00BB236E">
      <w:r>
        <w:t xml:space="preserve">          &lt;h2&gt;About Us&lt;/h2&gt;</w:t>
      </w:r>
    </w:p>
    <w:p w:rsidR="00BB236E" w:rsidRDefault="00BB236E" w:rsidP="00BB236E">
      <w:r>
        <w:t xml:space="preserve">          &lt;hr&gt;</w:t>
      </w:r>
    </w:p>
    <w:p w:rsidR="00BB236E" w:rsidRDefault="00BB236E" w:rsidP="00BB236E">
      <w:r>
        <w:t xml:space="preserve">            &lt;h3&gt;Why did we create this product?&lt;/h3&gt;</w:t>
      </w:r>
    </w:p>
    <w:p w:rsidR="00BB236E" w:rsidRDefault="00BB236E" w:rsidP="00BB236E">
      <w:r>
        <w:t xml:space="preserve">            &lt;p&gt;We are passionate about helping our fellow students to learn and progress and felt a new learning website like this would aid with revision for exams.&lt;/p&gt;</w:t>
      </w:r>
    </w:p>
    <w:p w:rsidR="00BB236E" w:rsidRDefault="00BB236E" w:rsidP="00BB236E">
      <w:r>
        <w:t xml:space="preserve">            &lt;br&gt;</w:t>
      </w:r>
    </w:p>
    <w:p w:rsidR="00BB236E" w:rsidRDefault="00BB236E" w:rsidP="00BB236E">
      <w:r>
        <w:t xml:space="preserve">            &lt;h3&gt;What does our product aim to do?&lt;/h3&gt;</w:t>
      </w:r>
    </w:p>
    <w:p w:rsidR="00BB236E" w:rsidRDefault="00BB236E" w:rsidP="00BB236E">
      <w:r>
        <w:t xml:space="preserve">            &lt;p&gt;Based on initial research conducted we wanted to give studesnts a College specific resource to learn. Aiming to offer numerous resources to help aid your learning by inlcuding the following:&lt;/p&gt;</w:t>
      </w:r>
    </w:p>
    <w:p w:rsidR="00BB236E" w:rsidRDefault="00BB236E" w:rsidP="00BB236E">
      <w:r>
        <w:tab/>
      </w:r>
      <w:r>
        <w:tab/>
      </w:r>
      <w:r>
        <w:tab/>
        <w:t>&lt;p&gt;Links to external websites&lt;/p&gt;</w:t>
      </w:r>
    </w:p>
    <w:p w:rsidR="00BB236E" w:rsidRDefault="00BB236E" w:rsidP="00BB236E">
      <w:r>
        <w:tab/>
      </w:r>
      <w:r>
        <w:tab/>
      </w:r>
      <w:r>
        <w:tab/>
        <w:t>&lt;p&gt;Profiles to allow you to monitor your progress&lt;/p&gt;</w:t>
      </w:r>
    </w:p>
    <w:p w:rsidR="00BB236E" w:rsidRDefault="00BB236E" w:rsidP="00BB236E">
      <w:r>
        <w:tab/>
      </w:r>
      <w:r>
        <w:tab/>
      </w:r>
      <w:r>
        <w:tab/>
        <w:t>&lt;p&gt;Lecturer Quizes for different topics&lt;/p&gt;</w:t>
      </w:r>
    </w:p>
    <w:p w:rsidR="00BB236E" w:rsidRDefault="00BB236E" w:rsidP="00BB236E">
      <w:r>
        <w:t xml:space="preserve">            &lt;br&gt;</w:t>
      </w:r>
    </w:p>
    <w:p w:rsidR="00BB236E" w:rsidRDefault="00BB236E" w:rsidP="00BB236E">
      <w:r>
        <w:t xml:space="preserve">            &lt;h3&gt;Creators&lt;/h3&gt;</w:t>
      </w:r>
    </w:p>
    <w:p w:rsidR="00BB236E" w:rsidRDefault="00BB236E" w:rsidP="00BB236E">
      <w:r>
        <w:t xml:space="preserve">            &lt;p&gt;Jared &amp;, undergraduate students who are studying a degree in Applied Computing at Bath College in conjunction with Universtiy of Bath.&lt;/p&gt;</w:t>
      </w:r>
    </w:p>
    <w:p w:rsidR="00BB236E" w:rsidRDefault="00BB236E" w:rsidP="00BB236E">
      <w:r>
        <w:t xml:space="preserve">          &lt;p class="lead"&gt;&lt;/p&gt;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&lt;!-- Contents of 'About' section --&gt;</w:t>
      </w:r>
    </w:p>
    <w:p w:rsidR="00BB236E" w:rsidRDefault="00BB236E" w:rsidP="00BB236E">
      <w:r>
        <w:lastRenderedPageBreak/>
        <w:t xml:space="preserve">    &lt;!--/.container--&gt;</w:t>
      </w:r>
    </w:p>
    <w:p w:rsidR="00BB236E" w:rsidRDefault="00BB236E" w:rsidP="00BB236E">
      <w:r>
        <w:t xml:space="preserve">  &lt;/section&gt;</w:t>
      </w:r>
    </w:p>
    <w:p w:rsidR="00BB236E" w:rsidRDefault="00BB236E" w:rsidP="00BB236E"/>
    <w:p w:rsidR="00BB236E" w:rsidRDefault="00BB236E" w:rsidP="00BB236E"/>
    <w:p w:rsidR="00BB236E" w:rsidRDefault="00BB236E" w:rsidP="00BB236E"/>
    <w:p w:rsidR="00BB236E" w:rsidRDefault="00BB236E" w:rsidP="00BB236E"/>
    <w:p w:rsidR="00BB236E" w:rsidRDefault="00BB236E" w:rsidP="00BB236E">
      <w:r>
        <w:t xml:space="preserve">  &lt;footer id="footer" class="midnight-blue"&gt;</w:t>
      </w:r>
    </w:p>
    <w:p w:rsidR="00BB236E" w:rsidRDefault="00BB236E" w:rsidP="00BB236E">
      <w:r>
        <w:t xml:space="preserve">    &lt;div class="container"&gt;</w:t>
      </w:r>
    </w:p>
    <w:p w:rsidR="00BB236E" w:rsidRDefault="00BB236E" w:rsidP="00BB236E">
      <w:r>
        <w:t xml:space="preserve">      &lt;div class="row"&gt;</w:t>
      </w:r>
    </w:p>
    <w:p w:rsidR="00BB236E" w:rsidRDefault="00BB236E" w:rsidP="00BB236E">
      <w:r>
        <w:t xml:space="preserve">        &lt;div class="col-md-6 col-md-offset-3"&gt;</w:t>
      </w:r>
    </w:p>
    <w:p w:rsidR="00BB236E" w:rsidRDefault="00BB236E" w:rsidP="00BB236E">
      <w:r>
        <w:t xml:space="preserve">          &lt;div class="text-center"&gt;</w:t>
      </w:r>
    </w:p>
    <w:p w:rsidR="00BB236E" w:rsidRDefault="00BB236E" w:rsidP="00BB236E">
      <w:r>
        <w:t xml:space="preserve">            &lt;a href="#home" class="scrollup"&gt;&lt;i class="fa fa-angle-up fa-3x"&gt;&lt;/i&gt;&lt;/a&gt;</w:t>
      </w:r>
    </w:p>
    <w:p w:rsidR="00BB236E" w:rsidRDefault="00BB236E" w:rsidP="00BB236E">
      <w:r>
        <w:t xml:space="preserve">          &lt;/div&gt;</w:t>
      </w:r>
    </w:p>
    <w:p w:rsidR="00BB236E" w:rsidRDefault="00BB236E" w:rsidP="00BB236E">
      <w:r>
        <w:t xml:space="preserve">            &lt;p&gt;Developed by Jared Taws &amp; Parfrey Work-Based Research Project 2017/18&lt;/p&gt;</w:t>
      </w:r>
    </w:p>
    <w:p w:rsidR="00BB236E" w:rsidRDefault="00BB236E" w:rsidP="00BB236E">
      <w:r>
        <w:t xml:space="preserve">          &amp;copy; OnePage Theme. All Rights Reserved.</w:t>
      </w:r>
    </w:p>
    <w:p w:rsidR="00BB236E" w:rsidRDefault="00BB236E" w:rsidP="00BB236E">
      <w:r>
        <w:t xml:space="preserve">          &lt;div class="credits"&gt;</w:t>
      </w:r>
    </w:p>
    <w:p w:rsidR="00BB236E" w:rsidRDefault="00BB236E" w:rsidP="00BB236E">
      <w:r>
        <w:t xml:space="preserve">            &lt;!--</w:t>
      </w:r>
    </w:p>
    <w:p w:rsidR="00BB236E" w:rsidRDefault="00BB236E" w:rsidP="00BB236E">
      <w:r>
        <w:t xml:space="preserve">              All the links in the footer should remain intact.</w:t>
      </w:r>
    </w:p>
    <w:p w:rsidR="00BB236E" w:rsidRDefault="00BB236E" w:rsidP="00BB236E">
      <w:r>
        <w:t xml:space="preserve">              You can delete the links only if you purchased the pro version.</w:t>
      </w:r>
    </w:p>
    <w:p w:rsidR="00BB236E" w:rsidRDefault="00BB236E" w:rsidP="00BB236E">
      <w:r>
        <w:t xml:space="preserve">              Licensing information: https://bootstrapmade.com/license/</w:t>
      </w:r>
    </w:p>
    <w:p w:rsidR="00BB236E" w:rsidRDefault="00BB236E" w:rsidP="00BB236E">
      <w:r>
        <w:t xml:space="preserve">              Purchase the pro version with working PHP/AJAX contact form: https://bootstrapmade.com/buy/?theme=OnePage</w:t>
      </w:r>
    </w:p>
    <w:p w:rsidR="00BB236E" w:rsidRDefault="00BB236E" w:rsidP="00BB236E">
      <w:r>
        <w:t xml:space="preserve">            --&gt;</w:t>
      </w:r>
    </w:p>
    <w:p w:rsidR="00BB236E" w:rsidRDefault="00BB236E" w:rsidP="00BB236E">
      <w:r>
        <w:t xml:space="preserve">            &lt;a href="https://bootstrapmade.com/"&gt;Bootstrap Templates&lt;/a&gt; by &lt;a href="https://bootstrapmade.com/"&gt;BootstrapMade&lt;/a&gt;</w:t>
      </w:r>
    </w:p>
    <w:p w:rsidR="00BB236E" w:rsidRDefault="00BB236E" w:rsidP="00BB236E">
      <w:r>
        <w:t xml:space="preserve">          &lt;/div&gt;</w:t>
      </w:r>
    </w:p>
    <w:p w:rsidR="00BB236E" w:rsidRDefault="00BB236E" w:rsidP="00BB236E">
      <w:r>
        <w:t xml:space="preserve">        &lt;/div&gt;</w:t>
      </w:r>
    </w:p>
    <w:p w:rsidR="00BB236E" w:rsidRDefault="00BB236E" w:rsidP="00BB236E"/>
    <w:p w:rsidR="00BB236E" w:rsidRDefault="00BB236E" w:rsidP="00BB236E">
      <w:r>
        <w:lastRenderedPageBreak/>
        <w:t xml:space="preserve">        &lt;div class="top-bar"&gt;</w:t>
      </w:r>
    </w:p>
    <w:p w:rsidR="00BB236E" w:rsidRDefault="00BB236E" w:rsidP="00BB236E">
      <w:r>
        <w:t xml:space="preserve">          &lt;div class="col-lg-12"&gt;</w:t>
      </w:r>
    </w:p>
    <w:p w:rsidR="00BB236E" w:rsidRDefault="00BB236E" w:rsidP="00BB236E">
      <w:r>
        <w:t xml:space="preserve">            &lt;div class="social"&gt;</w:t>
      </w:r>
    </w:p>
    <w:p w:rsidR="00BB236E" w:rsidRDefault="00BB236E" w:rsidP="00BB236E">
      <w:r>
        <w:t xml:space="preserve">              &lt;ul class="social-share"&gt;</w:t>
      </w:r>
    </w:p>
    <w:p w:rsidR="00BB236E" w:rsidRDefault="00BB236E" w:rsidP="00BB236E">
      <w:r>
        <w:t xml:space="preserve">                &lt;li&gt;&lt;a href="https://www.facebook.com/BathCollege/"&gt;&lt;i class="fa fa-facebook"&gt;&lt;/i&gt;&lt;/a&gt;&lt;/li&gt;</w:t>
      </w:r>
    </w:p>
    <w:p w:rsidR="00BB236E" w:rsidRDefault="00BB236E" w:rsidP="00BB236E">
      <w:r>
        <w:t xml:space="preserve">                &lt;li&gt;&lt;a href="https://twitter.com/BathCollege"&gt;&lt;i class="fa fa-twitter"&gt;&lt;/i&gt;&lt;/a&gt;&lt;/li&gt;</w:t>
      </w:r>
    </w:p>
    <w:p w:rsidR="00BB236E" w:rsidRDefault="00BB236E" w:rsidP="00BB236E">
      <w:r>
        <w:t xml:space="preserve">                &lt;li&gt;&lt;a href="https://www.instagram.com/bathcollege/?hl=en"&gt;&lt;i class="fa fa-instagram"&gt;&lt;/i&gt;&lt;/a&gt;&lt;/li&gt;</w:t>
      </w:r>
    </w:p>
    <w:p w:rsidR="00BB236E" w:rsidRDefault="00BB236E" w:rsidP="00BB236E">
      <w:r>
        <w:t xml:space="preserve">                  &lt;!-- Social media links to Bath College social media pages 'fa fa-' is in reference to externally stored images of social media icons that have been styled accordingly --&gt;</w:t>
      </w:r>
    </w:p>
    <w:p w:rsidR="00BB236E" w:rsidRDefault="00BB236E" w:rsidP="00BB236E">
      <w:r>
        <w:t>&lt;table style="width:100%"&gt;</w:t>
      </w:r>
    </w:p>
    <w:p w:rsidR="00BB236E" w:rsidRDefault="00BB236E" w:rsidP="00BB236E">
      <w:r>
        <w:t xml:space="preserve">  &lt;tr&gt;</w:t>
      </w:r>
    </w:p>
    <w:p w:rsidR="00BB236E" w:rsidRDefault="00BB236E" w:rsidP="00BB236E">
      <w:r>
        <w:t xml:space="preserve">    &lt;th&gt;Firstname&lt;/th&gt;</w:t>
      </w:r>
    </w:p>
    <w:p w:rsidR="00BB236E" w:rsidRDefault="00BB236E" w:rsidP="00BB236E">
      <w:r>
        <w:t xml:space="preserve">    &lt;th&gt;Lastname&lt;/th&gt; </w:t>
      </w:r>
    </w:p>
    <w:p w:rsidR="00BB236E" w:rsidRDefault="00BB236E" w:rsidP="00BB236E">
      <w:r>
        <w:t xml:space="preserve">    &lt;th&gt;Email&lt;/th&gt;</w:t>
      </w:r>
    </w:p>
    <w:p w:rsidR="00BB236E" w:rsidRDefault="00BB236E" w:rsidP="00BB236E">
      <w:r>
        <w:t xml:space="preserve">      &lt;th&gt;Blog Links&lt;/th&gt;</w:t>
      </w:r>
    </w:p>
    <w:p w:rsidR="00BB236E" w:rsidRDefault="00BB236E" w:rsidP="00BB236E">
      <w:r>
        <w:t xml:space="preserve">  &lt;/tr&gt;</w:t>
      </w:r>
    </w:p>
    <w:p w:rsidR="00BB236E" w:rsidRDefault="00BB236E" w:rsidP="00BB236E">
      <w:r>
        <w:t xml:space="preserve">  &lt;tr&gt;</w:t>
      </w:r>
    </w:p>
    <w:p w:rsidR="00BB236E" w:rsidRDefault="00BB236E" w:rsidP="00BB236E">
      <w:r>
        <w:t xml:space="preserve">    &lt;td align="left" &gt;</w:t>
      </w:r>
      <w:bookmarkStart w:id="69" w:name="_GoBack"/>
      <w:r>
        <w:t>Luke</w:t>
      </w:r>
      <w:bookmarkEnd w:id="69"/>
      <w:r>
        <w:t>&lt;/td&gt;</w:t>
      </w:r>
    </w:p>
    <w:p w:rsidR="00BB236E" w:rsidRDefault="00BB236E" w:rsidP="00BB236E">
      <w:r>
        <w:t xml:space="preserve">    &lt;td align="left" &gt;Parfrey&lt;/td&gt; </w:t>
      </w:r>
    </w:p>
    <w:p w:rsidR="00BB236E" w:rsidRDefault="00BB236E" w:rsidP="00BB236E">
      <w:r>
        <w:t xml:space="preserve">    &lt;td align="left" &gt;PAR13135837@student.citybathcoll.ac.uk&lt;/td&gt;</w:t>
      </w:r>
    </w:p>
    <w:p w:rsidR="00BB236E" w:rsidRDefault="00BB236E" w:rsidP="00BB236E">
      <w:r>
        <w:t xml:space="preserve">      &lt;td align="left" &gt;&lt;a href="https://lukeparfrey.tumblr.com/"&gt;Luke Parfrey tumblr&lt;/a&gt;&lt;/td&gt;</w:t>
      </w:r>
    </w:p>
    <w:p w:rsidR="00BB236E" w:rsidRDefault="00BB236E" w:rsidP="00BB236E">
      <w:r>
        <w:t xml:space="preserve">  &lt;/tr&gt;</w:t>
      </w:r>
    </w:p>
    <w:p w:rsidR="00BB236E" w:rsidRDefault="00BB236E" w:rsidP="00BB236E">
      <w:r>
        <w:t xml:space="preserve">  &lt;tr&gt;</w:t>
      </w:r>
    </w:p>
    <w:p w:rsidR="00BB236E" w:rsidRDefault="00BB236E" w:rsidP="00BB236E">
      <w:r>
        <w:t xml:space="preserve">    &lt;td align="left" &gt;Jared&lt;/td&gt;</w:t>
      </w:r>
    </w:p>
    <w:p w:rsidR="00BB236E" w:rsidRDefault="00BB236E" w:rsidP="00BB236E">
      <w:r>
        <w:t xml:space="preserve">    &lt;td align="left" &gt;Taws&lt;/td&gt; </w:t>
      </w:r>
    </w:p>
    <w:p w:rsidR="00BB236E" w:rsidRDefault="00BB236E" w:rsidP="00BB236E">
      <w:r>
        <w:t xml:space="preserve">    &lt;td align="left" &gt;TAW13137258@student.citybathcoll.ac.uk&lt;/td&gt;</w:t>
      </w:r>
    </w:p>
    <w:p w:rsidR="00BB236E" w:rsidRDefault="00BB236E" w:rsidP="00BB236E">
      <w:r>
        <w:lastRenderedPageBreak/>
        <w:t xml:space="preserve">      &lt;td align="left" &gt;&lt;a href="https://jaredtaws.tumblr.com/"&gt;Jared Taws tumblr&lt;/a&gt;&lt;/td&gt;</w:t>
      </w:r>
    </w:p>
    <w:p w:rsidR="00BB236E" w:rsidRDefault="00BB236E" w:rsidP="00BB236E">
      <w:r>
        <w:t xml:space="preserve">  &lt;/tr&gt;</w:t>
      </w:r>
    </w:p>
    <w:p w:rsidR="00BB236E" w:rsidRDefault="00BB236E" w:rsidP="00BB236E">
      <w:r>
        <w:t>&lt;/table&gt;</w:t>
      </w:r>
    </w:p>
    <w:p w:rsidR="00BB236E" w:rsidRDefault="00BB236E" w:rsidP="00BB236E">
      <w:r>
        <w:t xml:space="preserve">                  &lt;!-- All contents of the footer within this section --&gt;</w:t>
      </w:r>
    </w:p>
    <w:p w:rsidR="00BB236E" w:rsidRDefault="00BB236E" w:rsidP="00BB236E">
      <w:r>
        <w:t xml:space="preserve">              &lt;/ul&gt;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&lt;/footer&gt;</w:t>
      </w:r>
    </w:p>
    <w:p w:rsidR="00BB236E" w:rsidRDefault="00BB236E" w:rsidP="00BB236E">
      <w:r>
        <w:t xml:space="preserve">  &lt;!--/#footer--&gt;</w:t>
      </w:r>
    </w:p>
    <w:p w:rsidR="00BB236E" w:rsidRDefault="00BB236E" w:rsidP="00BB236E"/>
    <w:p w:rsidR="00BB236E" w:rsidRDefault="00BB236E" w:rsidP="00BB236E"/>
    <w:p w:rsidR="00BB236E" w:rsidRDefault="00BB236E" w:rsidP="00BB236E">
      <w:r>
        <w:t xml:space="preserve">  &lt;!-- jQuery (necessary for Bootstrap's JavaScript plugins) --&gt;</w:t>
      </w:r>
    </w:p>
    <w:p w:rsidR="00BB236E" w:rsidRDefault="00BB236E" w:rsidP="00BB236E">
      <w:r>
        <w:t xml:space="preserve">  &lt;script src="assets/js/jquery.js"&gt;&lt;/script&gt;</w:t>
      </w:r>
    </w:p>
    <w:p w:rsidR="00BB236E" w:rsidRDefault="00BB236E" w:rsidP="00BB236E">
      <w:r>
        <w:t xml:space="preserve">  &lt;!-- Include all compiled plugins (below), or include individual files as needed --&gt;</w:t>
      </w:r>
    </w:p>
    <w:p w:rsidR="00BB236E" w:rsidRDefault="00BB236E" w:rsidP="00BB236E">
      <w:r>
        <w:t xml:space="preserve">  &lt;script src="assets/js/bootstrap.min.js"&gt;&lt;/script&gt;</w:t>
      </w:r>
    </w:p>
    <w:p w:rsidR="00BB236E" w:rsidRDefault="00BB236E" w:rsidP="00BB236E">
      <w:r>
        <w:t xml:space="preserve">  &lt;script src="assets/js/jquery.prettyPhoto.js"&gt;&lt;/script&gt;</w:t>
      </w:r>
    </w:p>
    <w:p w:rsidR="00BB236E" w:rsidRDefault="00BB236E" w:rsidP="00BB236E">
      <w:r>
        <w:t xml:space="preserve">  &lt;script src="assets/js/jquery.isotope.min.js"&gt;&lt;/script&gt;</w:t>
      </w:r>
    </w:p>
    <w:p w:rsidR="00BB236E" w:rsidRDefault="00BB236E" w:rsidP="00BB236E">
      <w:r>
        <w:t xml:space="preserve">  &lt;script src="assets/js/wow.min.js"&gt;&lt;/script&gt;</w:t>
      </w:r>
    </w:p>
    <w:p w:rsidR="00BB236E" w:rsidRDefault="00BB236E" w:rsidP="00BB236E">
      <w:r>
        <w:t xml:space="preserve">  &lt;script src="assets/js/jquery.easing.min.js"&gt;&lt;/script&gt;</w:t>
      </w:r>
    </w:p>
    <w:p w:rsidR="00BB236E" w:rsidRDefault="00BB236E" w:rsidP="00BB236E">
      <w:r>
        <w:t xml:space="preserve">  &lt;script src="https://maps.googleapis.com/maps/api/js?key=AIzaSyD8HeI8o-c1NppZA-92oYlXakhDPYR7XMY"&gt;&lt;/script&gt;</w:t>
      </w:r>
    </w:p>
    <w:p w:rsidR="00BB236E" w:rsidRDefault="00BB236E" w:rsidP="00BB236E">
      <w:r>
        <w:t xml:space="preserve">  &lt;script src="assets/js/main.js"&gt;&lt;/script&gt;</w:t>
      </w:r>
    </w:p>
    <w:p w:rsidR="00BB236E" w:rsidRDefault="00BB236E" w:rsidP="00BB236E">
      <w:r>
        <w:t xml:space="preserve">  &lt;script src="assets/contactform/contactform.js"&gt;&lt;/script&gt;</w:t>
      </w:r>
    </w:p>
    <w:p w:rsidR="00BB236E" w:rsidRDefault="00BB236E" w:rsidP="00BB236E"/>
    <w:p w:rsidR="00BB236E" w:rsidRDefault="00BB236E" w:rsidP="00BB236E">
      <w:r>
        <w:lastRenderedPageBreak/>
        <w:t>&lt;/body&gt;</w:t>
      </w:r>
    </w:p>
    <w:p w:rsidR="00BB236E" w:rsidRDefault="00BB236E" w:rsidP="00BB236E"/>
    <w:p w:rsidR="00BB236E" w:rsidRDefault="00BB236E" w:rsidP="00BB236E">
      <w:r>
        <w:t>&lt;/html&gt;</w:t>
      </w:r>
    </w:p>
    <w:p w:rsidR="00BB236E" w:rsidRDefault="00BB236E" w:rsidP="00BB236E">
      <w:r>
        <w:t>&lt;?php</w:t>
      </w:r>
    </w:p>
    <w:p w:rsidR="00BB236E" w:rsidRDefault="00BB236E" w:rsidP="00BB236E">
      <w:r>
        <w:tab/>
        <w:t>require 'config/config.php';</w:t>
      </w:r>
    </w:p>
    <w:p w:rsidR="00BB236E" w:rsidRDefault="00BB236E" w:rsidP="00BB236E">
      <w:r>
        <w:t xml:space="preserve">  include("includes/classes/User.php");</w:t>
      </w:r>
    </w:p>
    <w:p w:rsidR="00BB236E" w:rsidRDefault="00BB236E" w:rsidP="00BB236E"/>
    <w:p w:rsidR="00BB236E" w:rsidRDefault="00BB236E" w:rsidP="00BB236E">
      <w:r>
        <w:tab/>
      </w:r>
    </w:p>
    <w:p w:rsidR="00BB236E" w:rsidRDefault="00BB236E" w:rsidP="00BB236E">
      <w:r>
        <w:tab/>
        <w:t>if (isset($_SESSION['username'])) {</w:t>
      </w:r>
    </w:p>
    <w:p w:rsidR="00BB236E" w:rsidRDefault="00BB236E" w:rsidP="00BB236E">
      <w:r>
        <w:tab/>
        <w:t>$userLoggedIn = $_SESSION['username'];</w:t>
      </w:r>
    </w:p>
    <w:p w:rsidR="00BB236E" w:rsidRDefault="00BB236E" w:rsidP="00BB236E">
      <w:r>
        <w:tab/>
        <w:t>$user_details_query = mysqli_query($con, "SELECT * FROM users WHERE username='$userLoggedIn'");</w:t>
      </w:r>
    </w:p>
    <w:p w:rsidR="00BB236E" w:rsidRDefault="00BB236E" w:rsidP="00BB236E">
      <w:r>
        <w:tab/>
        <w:t>$user = mysqli_fetch_array($user_details_query);</w:t>
      </w:r>
    </w:p>
    <w:p w:rsidR="00BB236E" w:rsidRDefault="00BB236E" w:rsidP="00BB236E">
      <w:r>
        <w:tab/>
      </w:r>
    </w:p>
    <w:p w:rsidR="00BB236E" w:rsidRDefault="00BB236E" w:rsidP="00BB236E">
      <w:r>
        <w:tab/>
      </w:r>
    </w:p>
    <w:p w:rsidR="00BB236E" w:rsidRDefault="00BB236E" w:rsidP="00BB236E">
      <w:r>
        <w:t>}</w:t>
      </w:r>
    </w:p>
    <w:p w:rsidR="00BB236E" w:rsidRDefault="00BB236E" w:rsidP="00BB236E">
      <w:r>
        <w:t>else {</w:t>
      </w:r>
    </w:p>
    <w:p w:rsidR="00BB236E" w:rsidRDefault="00BB236E" w:rsidP="00BB236E">
      <w:r>
        <w:tab/>
        <w:t>header("Location: index.php");</w:t>
      </w:r>
    </w:p>
    <w:p w:rsidR="00BB236E" w:rsidRDefault="00BB236E" w:rsidP="00BB236E">
      <w:r>
        <w:t>}</w:t>
      </w:r>
    </w:p>
    <w:p w:rsidR="00BB236E" w:rsidRDefault="00BB236E" w:rsidP="00BB236E">
      <w:r>
        <w:t>?&gt;</w:t>
      </w:r>
    </w:p>
    <w:p w:rsidR="00BB236E" w:rsidRDefault="00BB236E" w:rsidP="00BB236E">
      <w:r>
        <w:t>&lt;!DOCTYPE html&gt;</w:t>
      </w:r>
    </w:p>
    <w:p w:rsidR="00BB236E" w:rsidRDefault="00BB236E" w:rsidP="00BB236E">
      <w:r>
        <w:t>&lt;html&gt;</w:t>
      </w:r>
    </w:p>
    <w:p w:rsidR="00BB236E" w:rsidRDefault="00BB236E" w:rsidP="00BB236E">
      <w:r>
        <w:t xml:space="preserve">   &lt;head&gt;</w:t>
      </w:r>
    </w:p>
    <w:p w:rsidR="00BB236E" w:rsidRDefault="00BB236E" w:rsidP="00BB236E">
      <w:r>
        <w:t xml:space="preserve">      &lt;title&gt;&lt;/title&gt;</w:t>
      </w:r>
    </w:p>
    <w:p w:rsidR="00BB236E" w:rsidRDefault="00BB236E" w:rsidP="00BB236E">
      <w:r>
        <w:t xml:space="preserve">      &lt;!-- Latest compiled and minified CSS --&gt;</w:t>
      </w:r>
    </w:p>
    <w:p w:rsidR="00BB236E" w:rsidRDefault="00BB236E" w:rsidP="00BB236E">
      <w:r>
        <w:t>&lt;link rel="stylesheet" href="https://maxcdn.bootstrapcdn.com/bootstrap/4.0.0/css/bootstrap.min.css"&gt;</w:t>
      </w:r>
    </w:p>
    <w:p w:rsidR="00BB236E" w:rsidRDefault="00BB236E" w:rsidP="00BB236E">
      <w:r>
        <w:t>&lt;!-- jQuery library --&gt;</w:t>
      </w:r>
    </w:p>
    <w:p w:rsidR="00BB236E" w:rsidRDefault="00BB236E" w:rsidP="00BB236E">
      <w:r>
        <w:lastRenderedPageBreak/>
        <w:t>&lt;script src="https://ajax.googleapis.com/ajax/libs/jquery/3.3.1/jquery.min.js"&gt;&lt;/script&gt;</w:t>
      </w:r>
    </w:p>
    <w:p w:rsidR="00BB236E" w:rsidRDefault="00BB236E" w:rsidP="00BB236E"/>
    <w:p w:rsidR="00BB236E" w:rsidRDefault="00BB236E" w:rsidP="00BB236E">
      <w:r>
        <w:t>&lt;!-- Popper JS --&gt;</w:t>
      </w:r>
    </w:p>
    <w:p w:rsidR="00BB236E" w:rsidRDefault="00BB236E" w:rsidP="00BB236E">
      <w:r>
        <w:t>&lt;script src="https://cdnjs.cloudflare.com/ajax/libs/popper.js/1.12.9/umd/popper.min.js"&gt;&lt;/script&gt;</w:t>
      </w:r>
    </w:p>
    <w:p w:rsidR="00BB236E" w:rsidRDefault="00BB236E" w:rsidP="00BB236E"/>
    <w:p w:rsidR="00BB236E" w:rsidRDefault="00BB236E" w:rsidP="00BB236E">
      <w:r>
        <w:t>&lt;!-- Latest compiled JavaScript --&gt;</w:t>
      </w:r>
    </w:p>
    <w:p w:rsidR="00BB236E" w:rsidRDefault="00BB236E" w:rsidP="00BB236E">
      <w:r>
        <w:t>&lt;script src="https://maxcdn.bootstrapcdn.com/bootstrap/4.0.0/js/bootstrap.min.js"&gt;&lt;/script&gt;</w:t>
      </w:r>
    </w:p>
    <w:p w:rsidR="00BB236E" w:rsidRDefault="00BB236E" w:rsidP="00BB236E">
      <w:r>
        <w:t>&lt;style type="text/css"&gt;</w:t>
      </w:r>
    </w:p>
    <w:p w:rsidR="00BB236E" w:rsidRDefault="00BB236E" w:rsidP="00BB236E"/>
    <w:p w:rsidR="00BB236E" w:rsidRDefault="00BB236E" w:rsidP="00BB236E">
      <w:r>
        <w:t>&lt;/style&gt;</w:t>
      </w:r>
    </w:p>
    <w:p w:rsidR="00BB236E" w:rsidRDefault="00BB236E" w:rsidP="00BB236E"/>
    <w:p w:rsidR="00BB236E" w:rsidRDefault="00BB236E" w:rsidP="00BB236E">
      <w:r>
        <w:t xml:space="preserve">   &lt;/head&gt;</w:t>
      </w:r>
    </w:p>
    <w:p w:rsidR="00BB236E" w:rsidRDefault="00BB236E" w:rsidP="00BB236E">
      <w:r>
        <w:t xml:space="preserve">   &lt;body&gt;</w:t>
      </w:r>
    </w:p>
    <w:p w:rsidR="00BB236E" w:rsidRDefault="00BB236E" w:rsidP="00BB236E">
      <w:r>
        <w:t xml:space="preserve">     &lt;div class="container text-center" &gt;</w:t>
      </w:r>
    </w:p>
    <w:p w:rsidR="00BB236E" w:rsidRDefault="00BB236E" w:rsidP="00BB236E">
      <w:r>
        <w:t xml:space="preserve">     </w:t>
      </w:r>
      <w:r>
        <w:tab/>
        <w:t>&lt;br&gt;&lt;br&gt;</w:t>
      </w:r>
    </w:p>
    <w:p w:rsidR="00BB236E" w:rsidRDefault="00BB236E" w:rsidP="00BB236E">
      <w:r>
        <w:t xml:space="preserve">    </w:t>
      </w:r>
      <w:r>
        <w:tab/>
        <w:t>&lt;br&gt;&lt;br&gt;&lt;br&gt;&lt;br&gt;</w:t>
      </w:r>
    </w:p>
    <w:p w:rsidR="00BB236E" w:rsidRDefault="00BB236E" w:rsidP="00BB236E">
      <w:r>
        <w:t xml:space="preserve">      &lt;table class="table text-center table-bordered table-hover"&gt;</w:t>
      </w:r>
    </w:p>
    <w:p w:rsidR="00BB236E" w:rsidRDefault="00BB236E" w:rsidP="00BB236E">
      <w:r>
        <w:t xml:space="preserve">      </w:t>
      </w:r>
      <w:r>
        <w:tab/>
        <w:t>&lt;tr&gt;</w:t>
      </w:r>
    </w:p>
    <w:p w:rsidR="00BB236E" w:rsidRDefault="00BB236E" w:rsidP="00BB236E">
      <w:r>
        <w:t xml:space="preserve">      </w:t>
      </w:r>
      <w:r>
        <w:tab/>
      </w:r>
      <w:r>
        <w:tab/>
        <w:t>&lt;th colspan="2" class="bg-dark"&gt; &lt;h1 class="text-white"&gt; Results &lt;/h1&gt;&lt;/th&gt;</w:t>
      </w:r>
    </w:p>
    <w:p w:rsidR="00BB236E" w:rsidRDefault="00BB236E" w:rsidP="00BB236E">
      <w:r>
        <w:t xml:space="preserve">      </w:t>
      </w:r>
      <w:r>
        <w:tab/>
        <w:t>&lt;/tr&gt;</w:t>
      </w:r>
    </w:p>
    <w:p w:rsidR="00BB236E" w:rsidRDefault="00BB236E" w:rsidP="00BB236E">
      <w:r>
        <w:t xml:space="preserve">      </w:t>
      </w:r>
      <w:r>
        <w:tab/>
      </w:r>
    </w:p>
    <w:p w:rsidR="00BB236E" w:rsidRDefault="00BB236E" w:rsidP="00BB236E">
      <w:r>
        <w:t xml:space="preserve">      </w:t>
      </w:r>
      <w:r>
        <w:tab/>
      </w:r>
    </w:p>
    <w:p w:rsidR="00BB236E" w:rsidRDefault="00BB236E" w:rsidP="00BB236E">
      <w:r>
        <w:t xml:space="preserve">      </w:t>
      </w:r>
    </w:p>
    <w:p w:rsidR="00BB236E" w:rsidRDefault="00BB236E" w:rsidP="00BB236E">
      <w:r>
        <w:t xml:space="preserve">      </w:t>
      </w:r>
      <w:r>
        <w:tab/>
        <w:t>&lt;tr&gt;</w:t>
      </w:r>
    </w:p>
    <w:p w:rsidR="00BB236E" w:rsidRDefault="00BB236E" w:rsidP="00BB236E">
      <w:r>
        <w:tab/>
        <w:t xml:space="preserve">         &lt;?php</w:t>
      </w:r>
    </w:p>
    <w:p w:rsidR="00BB236E" w:rsidRDefault="00BB236E" w:rsidP="00BB236E">
      <w:r>
        <w:t xml:space="preserve">          $counter = 0;</w:t>
      </w:r>
    </w:p>
    <w:p w:rsidR="00BB236E" w:rsidRDefault="00BB236E" w:rsidP="00BB236E">
      <w:r>
        <w:t xml:space="preserve">         $Resultans = 0;</w:t>
      </w:r>
    </w:p>
    <w:p w:rsidR="00BB236E" w:rsidRDefault="00BB236E" w:rsidP="00BB236E">
      <w:r>
        <w:lastRenderedPageBreak/>
        <w:t xml:space="preserve">            if(isset($_POST['submit'])){</w:t>
      </w:r>
    </w:p>
    <w:p w:rsidR="00BB236E" w:rsidRDefault="00BB236E" w:rsidP="00BB236E">
      <w:r>
        <w:t xml:space="preserve">            if(!empty($_POST['quizcheck'])) {</w:t>
      </w:r>
    </w:p>
    <w:p w:rsidR="00BB236E" w:rsidRDefault="00BB236E" w:rsidP="00BB236E">
      <w:r>
        <w:t xml:space="preserve">            // Counting number of checked checkboxes.</w:t>
      </w:r>
    </w:p>
    <w:p w:rsidR="00BB236E" w:rsidRDefault="00BB236E" w:rsidP="00BB236E">
      <w:r>
        <w:t xml:space="preserve">            $checked_count = count($_POST['quizcheck']);</w:t>
      </w:r>
    </w:p>
    <w:p w:rsidR="00BB236E" w:rsidRDefault="00BB236E" w:rsidP="00BB236E">
      <w:r>
        <w:t xml:space="preserve">             //print_r($_POST);</w:t>
      </w:r>
    </w:p>
    <w:p w:rsidR="00BB236E" w:rsidRDefault="00BB236E" w:rsidP="00BB236E">
      <w:r>
        <w:t xml:space="preserve">            ?&gt;</w:t>
      </w:r>
    </w:p>
    <w:p w:rsidR="00BB236E" w:rsidRDefault="00BB236E" w:rsidP="00BB236E">
      <w:r>
        <w:t xml:space="preserve">          &lt;tr&gt;</w:t>
      </w:r>
    </w:p>
    <w:p w:rsidR="00BB236E" w:rsidRDefault="00BB236E" w:rsidP="00BB236E">
      <w:r>
        <w:t xml:space="preserve">        </w:t>
      </w:r>
      <w:r>
        <w:tab/>
        <w:t>&lt;td&gt;</w:t>
      </w:r>
    </w:p>
    <w:p w:rsidR="00BB236E" w:rsidRDefault="00BB236E" w:rsidP="00BB236E">
      <w:r>
        <w:t xml:space="preserve">            &lt;?php</w:t>
      </w:r>
    </w:p>
    <w:p w:rsidR="00BB236E" w:rsidRDefault="00BB236E" w:rsidP="00BB236E">
      <w:r>
        <w:t xml:space="preserve">            echo "Number of questions attempted: ".$checked_count; </w:t>
      </w:r>
    </w:p>
    <w:p w:rsidR="00BB236E" w:rsidRDefault="00BB236E" w:rsidP="00BB236E">
      <w:r>
        <w:t xml:space="preserve">            ?&gt;</w:t>
      </w:r>
    </w:p>
    <w:p w:rsidR="00BB236E" w:rsidRDefault="00BB236E" w:rsidP="00BB236E">
      <w:r>
        <w:t xml:space="preserve">            &lt;/td&gt;</w:t>
      </w:r>
    </w:p>
    <w:p w:rsidR="00BB236E" w:rsidRDefault="00BB236E" w:rsidP="00BB236E">
      <w:r>
        <w:t xml:space="preserve">          &lt;/tr&gt;</w:t>
      </w:r>
    </w:p>
    <w:p w:rsidR="00BB236E" w:rsidRDefault="00BB236E" w:rsidP="00BB236E">
      <w:r>
        <w:t xml:space="preserve">          </w:t>
      </w:r>
      <w:r>
        <w:tab/>
        <w:t>&lt;td&gt;</w:t>
      </w:r>
    </w:p>
    <w:p w:rsidR="00BB236E" w:rsidRDefault="00BB236E" w:rsidP="00BB236E">
      <w:r>
        <w:t xml:space="preserve">          </w:t>
      </w:r>
      <w:r>
        <w:tab/>
        <w:t>Question Results:</w:t>
      </w:r>
    </w:p>
    <w:p w:rsidR="00BB236E" w:rsidRDefault="00BB236E" w:rsidP="00BB236E">
      <w:r>
        <w:t xml:space="preserve">          </w:t>
      </w:r>
      <w:r>
        <w:tab/>
        <w:t>&lt;br&gt;</w:t>
      </w:r>
    </w:p>
    <w:p w:rsidR="00BB236E" w:rsidRDefault="00BB236E" w:rsidP="00BB236E">
      <w:r>
        <w:t xml:space="preserve">            &lt;?php</w:t>
      </w:r>
    </w:p>
    <w:p w:rsidR="00BB236E" w:rsidRDefault="00BB236E" w:rsidP="00BB236E">
      <w:r>
        <w:t xml:space="preserve">            // Loop to store and display values of individual checked checkbox.</w:t>
      </w:r>
    </w:p>
    <w:p w:rsidR="00BB236E" w:rsidRDefault="00BB236E" w:rsidP="00BB236E">
      <w:r>
        <w:t xml:space="preserve">            $selected = $_POST['quizcheck'];</w:t>
      </w:r>
    </w:p>
    <w:p w:rsidR="00BB236E" w:rsidRDefault="00BB236E" w:rsidP="00BB236E">
      <w:r>
        <w:t xml:space="preserve">            </w:t>
      </w:r>
    </w:p>
    <w:p w:rsidR="00BB236E" w:rsidRDefault="00BB236E" w:rsidP="00BB236E">
      <w:r>
        <w:t xml:space="preserve">            $q1= "select * from questions";</w:t>
      </w:r>
    </w:p>
    <w:p w:rsidR="00BB236E" w:rsidRDefault="00BB236E" w:rsidP="00BB236E">
      <w:r>
        <w:t xml:space="preserve">            $ansresults = mysqli_query($con,$q1);</w:t>
      </w:r>
    </w:p>
    <w:p w:rsidR="00BB236E" w:rsidRDefault="00BB236E" w:rsidP="00BB236E">
      <w:r>
        <w:t xml:space="preserve">            $i = 1;</w:t>
      </w:r>
    </w:p>
    <w:p w:rsidR="00BB236E" w:rsidRDefault="00BB236E" w:rsidP="00BB236E">
      <w:r>
        <w:t xml:space="preserve">            while($rows = mysqli_fetch_array($ansresults)) {</w:t>
      </w:r>
    </w:p>
    <w:p w:rsidR="00BB236E" w:rsidRDefault="00BB236E" w:rsidP="00BB236E">
      <w:r>
        <w:t xml:space="preserve">            </w:t>
      </w:r>
      <w:r>
        <w:tab/>
        <w:t>$flag = $rows['answer_id'] == $selected[$i];</w:t>
      </w:r>
    </w:p>
    <w:p w:rsidR="00BB236E" w:rsidRDefault="00BB236E" w:rsidP="00BB236E">
      <w:r>
        <w:t xml:space="preserve">            </w:t>
      </w:r>
      <w:r>
        <w:tab/>
      </w:r>
    </w:p>
    <w:p w:rsidR="00BB236E" w:rsidRDefault="00BB236E" w:rsidP="00BB236E">
      <w:r>
        <w:t xml:space="preserve">            </w:t>
      </w:r>
      <w:r>
        <w:tab/>
      </w:r>
      <w:r>
        <w:tab/>
      </w:r>
      <w:r>
        <w:tab/>
        <w:t>if($flag){</w:t>
      </w:r>
    </w:p>
    <w:p w:rsidR="00BB236E" w:rsidRDefault="00BB236E" w:rsidP="00BB236E">
      <w:r>
        <w:lastRenderedPageBreak/>
        <w:t xml:space="preserve">            </w:t>
      </w:r>
      <w:r>
        <w:tab/>
      </w:r>
      <w:r>
        <w:tab/>
      </w:r>
      <w:r>
        <w:tab/>
      </w:r>
      <w:r>
        <w:tab/>
        <w:t xml:space="preserve"> </w:t>
      </w:r>
      <w:r>
        <w:tab/>
      </w:r>
      <w:r>
        <w:tab/>
      </w:r>
      <w:r>
        <w:tab/>
      </w:r>
      <w:r>
        <w:tab/>
      </w:r>
    </w:p>
    <w:p w:rsidR="00BB236E" w:rsidRDefault="00BB236E" w:rsidP="00BB236E">
      <w:r>
        <w:t xml:space="preserve">            </w:t>
      </w:r>
      <w:r>
        <w:tab/>
      </w:r>
      <w:r>
        <w:tab/>
      </w:r>
      <w:r>
        <w:tab/>
      </w:r>
      <w:r>
        <w:tab/>
        <w:t xml:space="preserve"> $counter++;</w:t>
      </w:r>
    </w:p>
    <w:p w:rsidR="00BB236E" w:rsidRDefault="00BB236E" w:rsidP="00BB236E">
      <w:r>
        <w:t xml:space="preserve">            </w:t>
      </w:r>
      <w:r>
        <w:tab/>
      </w:r>
      <w:r>
        <w:tab/>
      </w:r>
      <w:r>
        <w:tab/>
      </w:r>
      <w:r>
        <w:tab/>
        <w:t>$Resultans++;</w:t>
      </w:r>
    </w:p>
    <w:p w:rsidR="00BB236E" w:rsidRDefault="00BB236E" w:rsidP="00BB236E">
      <w:r>
        <w:t xml:space="preserve">            </w:t>
      </w:r>
      <w:r>
        <w:tab/>
      </w:r>
      <w:r>
        <w:tab/>
      </w:r>
      <w:r>
        <w:tab/>
      </w:r>
      <w:r>
        <w:tab/>
        <w:t xml:space="preserve"> echo "Well Done, question ". $counter ." answer is correct.&lt;br&gt;&lt;br&gt;";</w:t>
      </w:r>
    </w:p>
    <w:p w:rsidR="00BB236E" w:rsidRDefault="00BB236E" w:rsidP="00BB236E">
      <w:r>
        <w:t xml:space="preserve">            </w:t>
      </w:r>
      <w:r>
        <w:tab/>
      </w:r>
      <w:r>
        <w:tab/>
      </w:r>
      <w:r>
        <w:tab/>
      </w:r>
      <w:r>
        <w:tab/>
        <w:t xml:space="preserve"> </w:t>
      </w:r>
    </w:p>
    <w:p w:rsidR="00BB236E" w:rsidRDefault="00BB236E" w:rsidP="00BB236E">
      <w:r>
        <w:t xml:space="preserve">            </w:t>
      </w:r>
      <w:r>
        <w:tab/>
      </w:r>
      <w:r>
        <w:tab/>
      </w:r>
      <w:r>
        <w:tab/>
        <w:t>}else{</w:t>
      </w:r>
    </w:p>
    <w:p w:rsidR="00BB236E" w:rsidRDefault="00BB236E" w:rsidP="00BB236E">
      <w:r>
        <w:t xml:space="preserve">            </w:t>
      </w:r>
      <w:r>
        <w:tab/>
      </w:r>
      <w:r>
        <w:tab/>
      </w:r>
      <w:r>
        <w:tab/>
      </w:r>
      <w:r>
        <w:tab/>
        <w:t xml:space="preserve"> $counter++;</w:t>
      </w:r>
    </w:p>
    <w:p w:rsidR="00BB236E" w:rsidRDefault="00BB236E" w:rsidP="00BB236E">
      <w:r>
        <w:t xml:space="preserve">            </w:t>
      </w:r>
      <w:r>
        <w:tab/>
      </w:r>
      <w:r>
        <w:tab/>
      </w:r>
      <w:r>
        <w:tab/>
      </w:r>
      <w:r>
        <w:tab/>
        <w:t xml:space="preserve"> echo "Sorry, your ". $counter ." answer is innncorrect.&lt;br&gt;";</w:t>
      </w:r>
    </w:p>
    <w:p w:rsidR="00BB236E" w:rsidRDefault="00BB236E" w:rsidP="00BB236E">
      <w:r>
        <w:t xml:space="preserve">            </w:t>
      </w:r>
      <w:r>
        <w:tab/>
      </w:r>
      <w:r>
        <w:tab/>
      </w:r>
      <w:r>
        <w:tab/>
      </w:r>
      <w:r>
        <w:tab/>
        <w:t xml:space="preserve"> //echo "Correct answer is ".$rows['answer']."&lt;br&gt;&lt;br&gt;";</w:t>
      </w:r>
    </w:p>
    <w:p w:rsidR="00BB236E" w:rsidRDefault="00BB236E" w:rsidP="00BB236E">
      <w:r>
        <w:t xml:space="preserve">            </w:t>
      </w:r>
      <w:r>
        <w:tab/>
      </w:r>
      <w:r>
        <w:tab/>
      </w:r>
      <w:r>
        <w:tab/>
        <w:t>}</w:t>
      </w:r>
      <w:r>
        <w:tab/>
      </w:r>
      <w:r>
        <w:tab/>
      </w:r>
      <w:r>
        <w:tab/>
      </w:r>
      <w:r>
        <w:tab/>
      </w:r>
      <w:r>
        <w:tab/>
      </w:r>
    </w:p>
    <w:p w:rsidR="00BB236E" w:rsidRDefault="00BB236E" w:rsidP="00BB236E">
      <w:r>
        <w:t xml:space="preserve">            </w:t>
      </w:r>
      <w:r>
        <w:tab/>
      </w:r>
      <w:r>
        <w:tab/>
        <w:t>$i++;</w:t>
      </w:r>
      <w:r>
        <w:tab/>
      </w:r>
      <w:r>
        <w:tab/>
      </w:r>
    </w:p>
    <w:p w:rsidR="00BB236E" w:rsidRDefault="00BB236E" w:rsidP="00BB236E">
      <w:r>
        <w:t xml:space="preserve">            </w:t>
      </w:r>
      <w:r>
        <w:tab/>
        <w:t>}</w:t>
      </w:r>
    </w:p>
    <w:p w:rsidR="00BB236E" w:rsidRDefault="00BB236E" w:rsidP="00BB236E">
      <w:r>
        <w:t xml:space="preserve">            </w:t>
      </w:r>
      <w:r>
        <w:tab/>
        <w:t>?&gt;</w:t>
      </w:r>
    </w:p>
    <w:p w:rsidR="00BB236E" w:rsidRDefault="00BB236E" w:rsidP="00BB236E">
      <w:r>
        <w:t xml:space="preserve">            </w:t>
      </w:r>
      <w:r>
        <w:tab/>
        <w:t>&lt;/td&gt;</w:t>
      </w:r>
    </w:p>
    <w:p w:rsidR="00BB236E" w:rsidRDefault="00BB236E" w:rsidP="00BB236E">
      <w:r>
        <w:t xml:space="preserve">    </w:t>
      </w:r>
      <w:r>
        <w:tab/>
      </w:r>
      <w:r>
        <w:tab/>
      </w:r>
    </w:p>
    <w:p w:rsidR="00BB236E" w:rsidRDefault="00BB236E" w:rsidP="00BB236E">
      <w:r>
        <w:t xml:space="preserve">    </w:t>
      </w:r>
      <w:r>
        <w:tab/>
      </w:r>
      <w:r>
        <w:tab/>
        <w:t>&lt;tr&gt;</w:t>
      </w:r>
    </w:p>
    <w:p w:rsidR="00BB236E" w:rsidRDefault="00BB236E" w:rsidP="00BB236E">
      <w:r>
        <w:t xml:space="preserve">    </w:t>
      </w:r>
      <w:r>
        <w:tab/>
      </w:r>
      <w:r>
        <w:tab/>
      </w:r>
      <w:r>
        <w:tab/>
        <w:t>&lt;td&gt;</w:t>
      </w:r>
    </w:p>
    <w:p w:rsidR="00BB236E" w:rsidRDefault="00BB236E" w:rsidP="00BB236E">
      <w:r>
        <w:t xml:space="preserve">    </w:t>
      </w:r>
      <w:r>
        <w:tab/>
      </w:r>
      <w:r>
        <w:tab/>
      </w:r>
      <w:r>
        <w:tab/>
      </w:r>
      <w:r>
        <w:tab/>
        <w:t>Your total score:</w:t>
      </w:r>
    </w:p>
    <w:p w:rsidR="00BB236E" w:rsidRDefault="00BB236E" w:rsidP="00BB236E">
      <w:r>
        <w:t xml:space="preserve">  </w:t>
      </w:r>
    </w:p>
    <w:p w:rsidR="00BB236E" w:rsidRDefault="00BB236E" w:rsidP="00BB236E">
      <w:r>
        <w:tab/>
        <w:t xml:space="preserve">    </w:t>
      </w:r>
      <w:r>
        <w:tab/>
        <w:t xml:space="preserve">&lt;?php </w:t>
      </w:r>
    </w:p>
    <w:p w:rsidR="00BB236E" w:rsidRDefault="00BB236E" w:rsidP="00BB236E">
      <w:r>
        <w:tab/>
        <w:t xml:space="preserve">            echo $Resultans;</w:t>
      </w:r>
    </w:p>
    <w:p w:rsidR="00BB236E" w:rsidRDefault="00BB236E" w:rsidP="00BB236E">
      <w:r>
        <w:tab/>
        <w:t xml:space="preserve">            }</w:t>
      </w:r>
    </w:p>
    <w:p w:rsidR="00BB236E" w:rsidRDefault="00BB236E" w:rsidP="00BB236E">
      <w:r>
        <w:tab/>
        <w:t xml:space="preserve">            else{</w:t>
      </w:r>
    </w:p>
    <w:p w:rsidR="00BB236E" w:rsidRDefault="00BB236E" w:rsidP="00BB236E">
      <w:r>
        <w:tab/>
        <w:t xml:space="preserve">            echo "&lt;b&gt;Please attempt a question.&lt;/b&gt;";</w:t>
      </w:r>
    </w:p>
    <w:p w:rsidR="00BB236E" w:rsidRDefault="00BB236E" w:rsidP="00BB236E">
      <w:r>
        <w:tab/>
        <w:t xml:space="preserve">            }</w:t>
      </w:r>
    </w:p>
    <w:p w:rsidR="00BB236E" w:rsidRDefault="00BB236E" w:rsidP="00BB236E">
      <w:r>
        <w:tab/>
        <w:t xml:space="preserve">            } </w:t>
      </w:r>
    </w:p>
    <w:p w:rsidR="00BB236E" w:rsidRDefault="00BB236E" w:rsidP="00BB236E">
      <w:r>
        <w:lastRenderedPageBreak/>
        <w:tab/>
        <w:t xml:space="preserve">          ?&gt;</w:t>
      </w:r>
    </w:p>
    <w:p w:rsidR="00BB236E" w:rsidRDefault="00BB236E" w:rsidP="00BB236E">
      <w:r>
        <w:tab/>
        <w:t xml:space="preserve">          &lt;/td&gt;</w:t>
      </w:r>
    </w:p>
    <w:p w:rsidR="00BB236E" w:rsidRDefault="00BB236E" w:rsidP="00BB236E">
      <w:r>
        <w:t xml:space="preserve">            &lt;/tr&gt;</w:t>
      </w:r>
    </w:p>
    <w:p w:rsidR="00BB236E" w:rsidRDefault="00BB236E" w:rsidP="00BB236E">
      <w:r>
        <w:t xml:space="preserve">            </w:t>
      </w:r>
    </w:p>
    <w:p w:rsidR="00BB236E" w:rsidRDefault="00BB236E" w:rsidP="00BB236E">
      <w:r>
        <w:t xml:space="preserve">           </w:t>
      </w:r>
    </w:p>
    <w:p w:rsidR="00BB236E" w:rsidRDefault="00BB236E" w:rsidP="00BB236E">
      <w:r>
        <w:t xml:space="preserve">      &lt;/table&gt;</w:t>
      </w:r>
    </w:p>
    <w:p w:rsidR="00BB236E" w:rsidRDefault="00BB236E" w:rsidP="00BB236E">
      <w:r>
        <w:t xml:space="preserve"> &lt;?php </w:t>
      </w:r>
    </w:p>
    <w:p w:rsidR="00BB236E" w:rsidRDefault="00BB236E" w:rsidP="00BB236E">
      <w:r>
        <w:t xml:space="preserve">            $userLoggedIn= $_SESSION['username'];</w:t>
      </w:r>
    </w:p>
    <w:p w:rsidR="00BB236E" w:rsidRDefault="00BB236E" w:rsidP="00BB236E">
      <w:r>
        <w:t xml:space="preserve">            $finalresult = "INSERT INTO userscores(username,mathsscore1, mathsqattempted) values ('$userLoggedIn','$Resultans','$checked_count') ";</w:t>
      </w:r>
    </w:p>
    <w:p w:rsidR="00BB236E" w:rsidRDefault="00BB236E" w:rsidP="00BB236E">
      <w:r>
        <w:t xml:space="preserve">            $queryresult= mysqli_query($con,$finalresult); </w:t>
      </w:r>
    </w:p>
    <w:p w:rsidR="00BB236E" w:rsidRDefault="00BB236E" w:rsidP="00BB236E">
      <w:r>
        <w:t xml:space="preserve">             if($queryresult){</w:t>
      </w:r>
    </w:p>
    <w:p w:rsidR="00BB236E" w:rsidRDefault="00BB236E" w:rsidP="00BB236E">
      <w:r>
        <w:t xml:space="preserve">             </w:t>
      </w:r>
      <w:r>
        <w:tab/>
        <w:t>echo "Congratulations on finishing the quiz ".$userLoggedIn."!";</w:t>
      </w:r>
    </w:p>
    <w:p w:rsidR="00BB236E" w:rsidRDefault="00BB236E" w:rsidP="00BB236E">
      <w:r>
        <w:t xml:space="preserve">             }</w:t>
      </w:r>
    </w:p>
    <w:p w:rsidR="00BB236E" w:rsidRDefault="00BB236E" w:rsidP="00BB236E">
      <w:r>
        <w:t xml:space="preserve">            ?&gt;</w:t>
      </w:r>
    </w:p>
    <w:p w:rsidR="00BB236E" w:rsidRDefault="00BB236E" w:rsidP="00BB236E"/>
    <w:p w:rsidR="00BB236E" w:rsidRDefault="00BB236E" w:rsidP="00BB236E">
      <w:r>
        <w:t xml:space="preserve">        &lt;br&gt;</w:t>
      </w:r>
    </w:p>
    <w:p w:rsidR="00BB236E" w:rsidRDefault="00BB236E" w:rsidP="00BB236E">
      <w:r>
        <w:t xml:space="preserve">      </w:t>
      </w:r>
      <w:r>
        <w:tab/>
        <w:t>&lt;a href="main.php" class="btn btn-success"&gt; Home &lt;/a&gt;</w:t>
      </w:r>
    </w:p>
    <w:p w:rsidR="00BB236E" w:rsidRDefault="00BB236E" w:rsidP="00BB236E">
      <w:r>
        <w:t xml:space="preserve">      &lt;/div&gt;</w:t>
      </w:r>
    </w:p>
    <w:p w:rsidR="00BB236E" w:rsidRDefault="00BB236E" w:rsidP="00BB236E">
      <w:r>
        <w:t xml:space="preserve">   &lt;/body&gt;</w:t>
      </w:r>
    </w:p>
    <w:p w:rsidR="00BB236E" w:rsidRDefault="00BB236E" w:rsidP="00BB236E">
      <w:r>
        <w:t>&lt;/html&gt;</w:t>
      </w:r>
    </w:p>
    <w:p w:rsidR="00BB236E" w:rsidRDefault="00BB236E" w:rsidP="00BB236E">
      <w:r>
        <w:t>&lt;?php</w:t>
      </w:r>
    </w:p>
    <w:p w:rsidR="00BB236E" w:rsidRDefault="00BB236E" w:rsidP="00BB236E">
      <w:r>
        <w:tab/>
        <w:t>require 'config/config.php';</w:t>
      </w:r>
    </w:p>
    <w:p w:rsidR="00BB236E" w:rsidRDefault="00BB236E" w:rsidP="00BB236E">
      <w:r>
        <w:t xml:space="preserve">  include("includes/classes/User.php");</w:t>
      </w:r>
    </w:p>
    <w:p w:rsidR="00BB236E" w:rsidRDefault="00BB236E" w:rsidP="00BB236E"/>
    <w:p w:rsidR="00BB236E" w:rsidRDefault="00BB236E" w:rsidP="00BB236E">
      <w:r>
        <w:tab/>
      </w:r>
    </w:p>
    <w:p w:rsidR="00BB236E" w:rsidRDefault="00BB236E" w:rsidP="00BB236E">
      <w:r>
        <w:tab/>
        <w:t>if (isset($_SESSION['username'])) {</w:t>
      </w:r>
    </w:p>
    <w:p w:rsidR="00BB236E" w:rsidRDefault="00BB236E" w:rsidP="00BB236E">
      <w:r>
        <w:lastRenderedPageBreak/>
        <w:tab/>
        <w:t>$userLoggedIn = $_SESSION['username'];</w:t>
      </w:r>
    </w:p>
    <w:p w:rsidR="00BB236E" w:rsidRDefault="00BB236E" w:rsidP="00BB236E">
      <w:r>
        <w:tab/>
        <w:t>$user_details_query = mysqli_query($con, "SELECT * FROM users WHERE username='$userLoggedIn'");</w:t>
      </w:r>
    </w:p>
    <w:p w:rsidR="00BB236E" w:rsidRDefault="00BB236E" w:rsidP="00BB236E">
      <w:r>
        <w:tab/>
        <w:t>$user = mysqli_fetch_array($user_details_query);</w:t>
      </w:r>
    </w:p>
    <w:p w:rsidR="00BB236E" w:rsidRDefault="00BB236E" w:rsidP="00BB236E">
      <w:r>
        <w:tab/>
      </w:r>
    </w:p>
    <w:p w:rsidR="00BB236E" w:rsidRDefault="00BB236E" w:rsidP="00BB236E">
      <w:r>
        <w:tab/>
      </w:r>
    </w:p>
    <w:p w:rsidR="00BB236E" w:rsidRDefault="00BB236E" w:rsidP="00BB236E">
      <w:r>
        <w:t>}</w:t>
      </w:r>
    </w:p>
    <w:p w:rsidR="00BB236E" w:rsidRDefault="00BB236E" w:rsidP="00BB236E">
      <w:r>
        <w:t>else {</w:t>
      </w:r>
    </w:p>
    <w:p w:rsidR="00BB236E" w:rsidRDefault="00BB236E" w:rsidP="00BB236E">
      <w:r>
        <w:tab/>
        <w:t>header("Location: index.php");</w:t>
      </w:r>
    </w:p>
    <w:p w:rsidR="00BB236E" w:rsidRDefault="00BB236E" w:rsidP="00BB236E">
      <w:r>
        <w:t>}</w:t>
      </w:r>
    </w:p>
    <w:p w:rsidR="00BB236E" w:rsidRDefault="00BB236E" w:rsidP="00BB236E">
      <w:r>
        <w:t>?&gt;</w:t>
      </w:r>
    </w:p>
    <w:p w:rsidR="00BB236E" w:rsidRDefault="00BB236E" w:rsidP="00BB236E">
      <w:r>
        <w:t>&lt;!DOCTYPE html&gt;</w:t>
      </w:r>
    </w:p>
    <w:p w:rsidR="00BB236E" w:rsidRDefault="00BB236E" w:rsidP="00BB236E">
      <w:r>
        <w:t>&lt;html&gt;</w:t>
      </w:r>
    </w:p>
    <w:p w:rsidR="00BB236E" w:rsidRDefault="00BB236E" w:rsidP="00BB236E">
      <w:r>
        <w:t xml:space="preserve">   &lt;head&gt;</w:t>
      </w:r>
    </w:p>
    <w:p w:rsidR="00BB236E" w:rsidRDefault="00BB236E" w:rsidP="00BB236E">
      <w:r>
        <w:t xml:space="preserve">      &lt;title&gt;&lt;/title&gt;</w:t>
      </w:r>
    </w:p>
    <w:p w:rsidR="00BB236E" w:rsidRDefault="00BB236E" w:rsidP="00BB236E">
      <w:r>
        <w:t xml:space="preserve">      &lt;!-- Latest compiled and minified CSS --&gt;</w:t>
      </w:r>
    </w:p>
    <w:p w:rsidR="00BB236E" w:rsidRDefault="00BB236E" w:rsidP="00BB236E">
      <w:r>
        <w:t>&lt;link rel="stylesheet" href="https://maxcdn.bootstrapcdn.com/bootstrap/4.0.0/css/bootstrap.min.css"&gt;</w:t>
      </w:r>
    </w:p>
    <w:p w:rsidR="00BB236E" w:rsidRDefault="00BB236E" w:rsidP="00BB236E">
      <w:r>
        <w:t>&lt;!-- jQuery library --&gt;</w:t>
      </w:r>
    </w:p>
    <w:p w:rsidR="00BB236E" w:rsidRDefault="00BB236E" w:rsidP="00BB236E">
      <w:r>
        <w:t>&lt;script src="https://ajax.googleapis.com/ajax/libs/jquery/3.3.1/jquery.min.js"&gt;&lt;/script&gt;</w:t>
      </w:r>
    </w:p>
    <w:p w:rsidR="00BB236E" w:rsidRDefault="00BB236E" w:rsidP="00BB236E"/>
    <w:p w:rsidR="00BB236E" w:rsidRDefault="00BB236E" w:rsidP="00BB236E">
      <w:r>
        <w:t>&lt;!-- Popper JS --&gt;</w:t>
      </w:r>
    </w:p>
    <w:p w:rsidR="00BB236E" w:rsidRDefault="00BB236E" w:rsidP="00BB236E">
      <w:r>
        <w:t>&lt;script src="https://cdnjs.cloudflare.com/ajax/libs/popper.js/1.12.9/umd/popper.min.js"&gt;&lt;/script&gt;</w:t>
      </w:r>
    </w:p>
    <w:p w:rsidR="00BB236E" w:rsidRDefault="00BB236E" w:rsidP="00BB236E"/>
    <w:p w:rsidR="00BB236E" w:rsidRDefault="00BB236E" w:rsidP="00BB236E">
      <w:r>
        <w:t>&lt;!-- Latest compiled JavaScript --&gt;</w:t>
      </w:r>
    </w:p>
    <w:p w:rsidR="00BB236E" w:rsidRDefault="00BB236E" w:rsidP="00BB236E">
      <w:r>
        <w:t>&lt;script src="https://maxcdn.bootstrapcdn.com/bootstrap/4.0.0/js/bootstrap.min.js"&gt;&lt;/script&gt;</w:t>
      </w:r>
    </w:p>
    <w:p w:rsidR="00BB236E" w:rsidRDefault="00BB236E" w:rsidP="00BB236E">
      <w:r>
        <w:t>&lt;style type="text/css"&gt;</w:t>
      </w:r>
    </w:p>
    <w:p w:rsidR="00BB236E" w:rsidRDefault="00BB236E" w:rsidP="00BB236E"/>
    <w:p w:rsidR="00BB236E" w:rsidRDefault="00BB236E" w:rsidP="00BB236E">
      <w:r>
        <w:lastRenderedPageBreak/>
        <w:t>&lt;/style&gt;</w:t>
      </w:r>
    </w:p>
    <w:p w:rsidR="00BB236E" w:rsidRDefault="00BB236E" w:rsidP="00BB236E"/>
    <w:p w:rsidR="00BB236E" w:rsidRDefault="00BB236E" w:rsidP="00BB236E">
      <w:r>
        <w:t xml:space="preserve">   &lt;/head&gt;</w:t>
      </w:r>
    </w:p>
    <w:p w:rsidR="00BB236E" w:rsidRDefault="00BB236E" w:rsidP="00BB236E">
      <w:r>
        <w:t xml:space="preserve">   &lt;body&gt;</w:t>
      </w:r>
    </w:p>
    <w:p w:rsidR="00BB236E" w:rsidRDefault="00BB236E" w:rsidP="00BB236E">
      <w:r>
        <w:t xml:space="preserve">     &lt;div class="container text-center" &gt;</w:t>
      </w:r>
    </w:p>
    <w:p w:rsidR="00BB236E" w:rsidRDefault="00BB236E" w:rsidP="00BB236E">
      <w:r>
        <w:t xml:space="preserve">     </w:t>
      </w:r>
      <w:r>
        <w:tab/>
        <w:t>&lt;br&gt;&lt;br&gt;</w:t>
      </w:r>
    </w:p>
    <w:p w:rsidR="00BB236E" w:rsidRDefault="00BB236E" w:rsidP="00BB236E">
      <w:r>
        <w:t xml:space="preserve">    </w:t>
      </w:r>
      <w:r>
        <w:tab/>
        <w:t>&lt;br&gt;&lt;br&gt;&lt;br&gt;&lt;br&gt;</w:t>
      </w:r>
    </w:p>
    <w:p w:rsidR="00BB236E" w:rsidRDefault="00BB236E" w:rsidP="00BB236E">
      <w:r>
        <w:t xml:space="preserve">      &lt;table class="table text-center table-bordered table-hover"&gt;</w:t>
      </w:r>
    </w:p>
    <w:p w:rsidR="00BB236E" w:rsidRDefault="00BB236E" w:rsidP="00BB236E">
      <w:r>
        <w:t xml:space="preserve">      </w:t>
      </w:r>
      <w:r>
        <w:tab/>
        <w:t>&lt;tr&gt;</w:t>
      </w:r>
    </w:p>
    <w:p w:rsidR="00BB236E" w:rsidRDefault="00BB236E" w:rsidP="00BB236E">
      <w:r>
        <w:t xml:space="preserve">      </w:t>
      </w:r>
      <w:r>
        <w:tab/>
      </w:r>
      <w:r>
        <w:tab/>
        <w:t>&lt;th colspan="2" class="bg-dark"&gt; &lt;h1 class="text-white"&gt; Results &lt;/h1&gt;&lt;/th&gt;</w:t>
      </w:r>
    </w:p>
    <w:p w:rsidR="00BB236E" w:rsidRDefault="00BB236E" w:rsidP="00BB236E">
      <w:r>
        <w:t xml:space="preserve">      </w:t>
      </w:r>
      <w:r>
        <w:tab/>
        <w:t>&lt;/tr&gt;</w:t>
      </w:r>
    </w:p>
    <w:p w:rsidR="00BB236E" w:rsidRDefault="00BB236E" w:rsidP="00BB236E">
      <w:r>
        <w:t xml:space="preserve">      </w:t>
      </w:r>
      <w:r>
        <w:tab/>
      </w:r>
    </w:p>
    <w:p w:rsidR="00BB236E" w:rsidRDefault="00BB236E" w:rsidP="00BB236E">
      <w:r>
        <w:t xml:space="preserve">      </w:t>
      </w:r>
      <w:r>
        <w:tab/>
      </w:r>
    </w:p>
    <w:p w:rsidR="00BB236E" w:rsidRDefault="00BB236E" w:rsidP="00BB236E">
      <w:r>
        <w:t xml:space="preserve">      </w:t>
      </w:r>
    </w:p>
    <w:p w:rsidR="00BB236E" w:rsidRDefault="00BB236E" w:rsidP="00BB236E">
      <w:r>
        <w:t xml:space="preserve">      </w:t>
      </w:r>
      <w:r>
        <w:tab/>
        <w:t>&lt;tr&gt;</w:t>
      </w:r>
    </w:p>
    <w:p w:rsidR="00BB236E" w:rsidRDefault="00BB236E" w:rsidP="00BB236E">
      <w:r>
        <w:tab/>
        <w:t xml:space="preserve">         &lt;?php</w:t>
      </w:r>
    </w:p>
    <w:p w:rsidR="00BB236E" w:rsidRDefault="00BB236E" w:rsidP="00BB236E">
      <w:r>
        <w:t xml:space="preserve">          $counter = 0;</w:t>
      </w:r>
    </w:p>
    <w:p w:rsidR="00BB236E" w:rsidRDefault="00BB236E" w:rsidP="00BB236E">
      <w:r>
        <w:t xml:space="preserve">         $Resultans = 0;</w:t>
      </w:r>
    </w:p>
    <w:p w:rsidR="00BB236E" w:rsidRDefault="00BB236E" w:rsidP="00BB236E">
      <w:r>
        <w:t xml:space="preserve">            if(isset($_POST['submit'])){</w:t>
      </w:r>
    </w:p>
    <w:p w:rsidR="00BB236E" w:rsidRDefault="00BB236E" w:rsidP="00BB236E">
      <w:r>
        <w:t xml:space="preserve">            if(!empty($_POST['quizcheck'])) {</w:t>
      </w:r>
    </w:p>
    <w:p w:rsidR="00BB236E" w:rsidRDefault="00BB236E" w:rsidP="00BB236E">
      <w:r>
        <w:t xml:space="preserve">            // Counting number of checked checkboxes.</w:t>
      </w:r>
    </w:p>
    <w:p w:rsidR="00BB236E" w:rsidRDefault="00BB236E" w:rsidP="00BB236E">
      <w:r>
        <w:t xml:space="preserve">            $checked_count = count($_POST['quizcheck']);</w:t>
      </w:r>
    </w:p>
    <w:p w:rsidR="00BB236E" w:rsidRDefault="00BB236E" w:rsidP="00BB236E">
      <w:r>
        <w:t xml:space="preserve">             //print_r($_POST);</w:t>
      </w:r>
    </w:p>
    <w:p w:rsidR="00BB236E" w:rsidRDefault="00BB236E" w:rsidP="00BB236E">
      <w:r>
        <w:t xml:space="preserve">            ?&gt;</w:t>
      </w:r>
    </w:p>
    <w:p w:rsidR="00BB236E" w:rsidRDefault="00BB236E" w:rsidP="00BB236E">
      <w:r>
        <w:t xml:space="preserve">          &lt;tr&gt;</w:t>
      </w:r>
    </w:p>
    <w:p w:rsidR="00BB236E" w:rsidRDefault="00BB236E" w:rsidP="00BB236E">
      <w:r>
        <w:t xml:space="preserve">        </w:t>
      </w:r>
      <w:r>
        <w:tab/>
        <w:t>&lt;td&gt;</w:t>
      </w:r>
    </w:p>
    <w:p w:rsidR="00BB236E" w:rsidRDefault="00BB236E" w:rsidP="00BB236E">
      <w:r>
        <w:t xml:space="preserve">            &lt;?php</w:t>
      </w:r>
    </w:p>
    <w:p w:rsidR="00BB236E" w:rsidRDefault="00BB236E" w:rsidP="00BB236E">
      <w:r>
        <w:lastRenderedPageBreak/>
        <w:t xml:space="preserve">            echo "Number of questions attempted: ".$checked_count; </w:t>
      </w:r>
    </w:p>
    <w:p w:rsidR="00BB236E" w:rsidRDefault="00BB236E" w:rsidP="00BB236E">
      <w:r>
        <w:t xml:space="preserve">            ?&gt;</w:t>
      </w:r>
    </w:p>
    <w:p w:rsidR="00BB236E" w:rsidRDefault="00BB236E" w:rsidP="00BB236E">
      <w:r>
        <w:t xml:space="preserve">            &lt;/td&gt;</w:t>
      </w:r>
    </w:p>
    <w:p w:rsidR="00BB236E" w:rsidRDefault="00BB236E" w:rsidP="00BB236E">
      <w:r>
        <w:t xml:space="preserve">          &lt;/tr&gt;</w:t>
      </w:r>
    </w:p>
    <w:p w:rsidR="00BB236E" w:rsidRDefault="00BB236E" w:rsidP="00BB236E">
      <w:r>
        <w:t xml:space="preserve">          </w:t>
      </w:r>
      <w:r>
        <w:tab/>
        <w:t>&lt;td&gt;</w:t>
      </w:r>
    </w:p>
    <w:p w:rsidR="00BB236E" w:rsidRDefault="00BB236E" w:rsidP="00BB236E">
      <w:r>
        <w:t xml:space="preserve">          </w:t>
      </w:r>
      <w:r>
        <w:tab/>
        <w:t>Question Results:</w:t>
      </w:r>
    </w:p>
    <w:p w:rsidR="00BB236E" w:rsidRDefault="00BB236E" w:rsidP="00BB236E">
      <w:r>
        <w:t xml:space="preserve">          </w:t>
      </w:r>
      <w:r>
        <w:tab/>
        <w:t>&lt;br&gt;</w:t>
      </w:r>
    </w:p>
    <w:p w:rsidR="00BB236E" w:rsidRDefault="00BB236E" w:rsidP="00BB236E">
      <w:r>
        <w:t xml:space="preserve">            &lt;?php</w:t>
      </w:r>
    </w:p>
    <w:p w:rsidR="00BB236E" w:rsidRDefault="00BB236E" w:rsidP="00BB236E">
      <w:r>
        <w:t xml:space="preserve">            // Loop to store and display values of individual checked checkbox.</w:t>
      </w:r>
    </w:p>
    <w:p w:rsidR="00BB236E" w:rsidRDefault="00BB236E" w:rsidP="00BB236E">
      <w:r>
        <w:t xml:space="preserve">            $selected = $_POST['quizcheck'];</w:t>
      </w:r>
    </w:p>
    <w:p w:rsidR="00BB236E" w:rsidRDefault="00BB236E" w:rsidP="00BB236E">
      <w:r>
        <w:t xml:space="preserve">            </w:t>
      </w:r>
    </w:p>
    <w:p w:rsidR="00BB236E" w:rsidRDefault="00BB236E" w:rsidP="00BB236E">
      <w:r>
        <w:t xml:space="preserve">            $q1= "select * from english_questions";</w:t>
      </w:r>
    </w:p>
    <w:p w:rsidR="00BB236E" w:rsidRDefault="00BB236E" w:rsidP="00BB236E">
      <w:r>
        <w:t xml:space="preserve">            $ansresults = mysqli_query($con,$q1);</w:t>
      </w:r>
    </w:p>
    <w:p w:rsidR="00BB236E" w:rsidRDefault="00BB236E" w:rsidP="00BB236E">
      <w:r>
        <w:t xml:space="preserve">            $i = 1;</w:t>
      </w:r>
    </w:p>
    <w:p w:rsidR="00BB236E" w:rsidRDefault="00BB236E" w:rsidP="00BB236E">
      <w:r>
        <w:t xml:space="preserve">            while($rows = mysqli_fetch_array($ansresults)) {</w:t>
      </w:r>
    </w:p>
    <w:p w:rsidR="00BB236E" w:rsidRDefault="00BB236E" w:rsidP="00BB236E">
      <w:r>
        <w:t xml:space="preserve">            </w:t>
      </w:r>
      <w:r>
        <w:tab/>
        <w:t>$flag = $rows['english_answer_id'] == $selected[$i];</w:t>
      </w:r>
    </w:p>
    <w:p w:rsidR="00BB236E" w:rsidRDefault="00BB236E" w:rsidP="00BB236E">
      <w:r>
        <w:t xml:space="preserve">            </w:t>
      </w:r>
      <w:r>
        <w:tab/>
      </w:r>
    </w:p>
    <w:p w:rsidR="00BB236E" w:rsidRDefault="00BB236E" w:rsidP="00BB236E">
      <w:r>
        <w:t xml:space="preserve">            </w:t>
      </w:r>
      <w:r>
        <w:tab/>
      </w:r>
      <w:r>
        <w:tab/>
      </w:r>
      <w:r>
        <w:tab/>
        <w:t>if($flag){</w:t>
      </w:r>
    </w:p>
    <w:p w:rsidR="00BB236E" w:rsidRDefault="00BB236E" w:rsidP="00BB236E">
      <w:r>
        <w:t xml:space="preserve">            </w:t>
      </w:r>
      <w:r>
        <w:tab/>
      </w:r>
      <w:r>
        <w:tab/>
      </w:r>
      <w:r>
        <w:tab/>
      </w:r>
      <w:r>
        <w:tab/>
        <w:t xml:space="preserve"> </w:t>
      </w:r>
      <w:r>
        <w:tab/>
      </w:r>
      <w:r>
        <w:tab/>
      </w:r>
      <w:r>
        <w:tab/>
      </w:r>
      <w:r>
        <w:tab/>
      </w:r>
    </w:p>
    <w:p w:rsidR="00BB236E" w:rsidRDefault="00BB236E" w:rsidP="00BB236E">
      <w:r>
        <w:t xml:space="preserve">            </w:t>
      </w:r>
      <w:r>
        <w:tab/>
      </w:r>
      <w:r>
        <w:tab/>
      </w:r>
      <w:r>
        <w:tab/>
      </w:r>
      <w:r>
        <w:tab/>
        <w:t xml:space="preserve"> $counter++;</w:t>
      </w:r>
    </w:p>
    <w:p w:rsidR="00BB236E" w:rsidRDefault="00BB236E" w:rsidP="00BB236E">
      <w:r>
        <w:t xml:space="preserve">            </w:t>
      </w:r>
      <w:r>
        <w:tab/>
      </w:r>
      <w:r>
        <w:tab/>
      </w:r>
      <w:r>
        <w:tab/>
      </w:r>
      <w:r>
        <w:tab/>
        <w:t>$Resultans++;</w:t>
      </w:r>
    </w:p>
    <w:p w:rsidR="00BB236E" w:rsidRDefault="00BB236E" w:rsidP="00BB236E">
      <w:r>
        <w:t xml:space="preserve">            </w:t>
      </w:r>
      <w:r>
        <w:tab/>
      </w:r>
      <w:r>
        <w:tab/>
      </w:r>
      <w:r>
        <w:tab/>
      </w:r>
      <w:r>
        <w:tab/>
        <w:t xml:space="preserve"> echo "Well Done, question ". $counter ." answer is correct.&lt;br&gt;&lt;br&gt;";</w:t>
      </w:r>
    </w:p>
    <w:p w:rsidR="00BB236E" w:rsidRDefault="00BB236E" w:rsidP="00BB236E">
      <w:r>
        <w:t xml:space="preserve">            </w:t>
      </w:r>
      <w:r>
        <w:tab/>
      </w:r>
      <w:r>
        <w:tab/>
      </w:r>
      <w:r>
        <w:tab/>
      </w:r>
      <w:r>
        <w:tab/>
        <w:t xml:space="preserve"> </w:t>
      </w:r>
    </w:p>
    <w:p w:rsidR="00BB236E" w:rsidRDefault="00BB236E" w:rsidP="00BB236E">
      <w:r>
        <w:t xml:space="preserve">            </w:t>
      </w:r>
      <w:r>
        <w:tab/>
      </w:r>
      <w:r>
        <w:tab/>
      </w:r>
      <w:r>
        <w:tab/>
        <w:t>}else{</w:t>
      </w:r>
    </w:p>
    <w:p w:rsidR="00BB236E" w:rsidRDefault="00BB236E" w:rsidP="00BB236E">
      <w:r>
        <w:t xml:space="preserve">            </w:t>
      </w:r>
      <w:r>
        <w:tab/>
      </w:r>
      <w:r>
        <w:tab/>
      </w:r>
      <w:r>
        <w:tab/>
      </w:r>
      <w:r>
        <w:tab/>
        <w:t xml:space="preserve"> $counter++;</w:t>
      </w:r>
    </w:p>
    <w:p w:rsidR="00BB236E" w:rsidRDefault="00BB236E" w:rsidP="00BB236E">
      <w:r>
        <w:t xml:space="preserve">            </w:t>
      </w:r>
      <w:r>
        <w:tab/>
      </w:r>
      <w:r>
        <w:tab/>
      </w:r>
      <w:r>
        <w:tab/>
      </w:r>
      <w:r>
        <w:tab/>
        <w:t xml:space="preserve"> echo "Sorry, your ". $counter ." answer is innncorrect.&lt;br&gt;&lt;br&gt;";</w:t>
      </w:r>
    </w:p>
    <w:p w:rsidR="00BB236E" w:rsidRDefault="00BB236E" w:rsidP="00BB236E">
      <w:r>
        <w:lastRenderedPageBreak/>
        <w:t xml:space="preserve">            </w:t>
      </w:r>
      <w:r>
        <w:tab/>
      </w:r>
      <w:r>
        <w:tab/>
      </w:r>
      <w:r>
        <w:tab/>
      </w:r>
      <w:r>
        <w:tab/>
        <w:t xml:space="preserve"> //echo "Correct answer is ".$rows['english_answer']."&lt;br&gt;&lt;br&gt;";</w:t>
      </w:r>
    </w:p>
    <w:p w:rsidR="00BB236E" w:rsidRDefault="00BB236E" w:rsidP="00BB236E">
      <w:r>
        <w:t xml:space="preserve">            </w:t>
      </w:r>
      <w:r>
        <w:tab/>
      </w:r>
      <w:r>
        <w:tab/>
      </w:r>
      <w:r>
        <w:tab/>
        <w:t>}</w:t>
      </w:r>
      <w:r>
        <w:tab/>
      </w:r>
      <w:r>
        <w:tab/>
      </w:r>
      <w:r>
        <w:tab/>
      </w:r>
      <w:r>
        <w:tab/>
      </w:r>
      <w:r>
        <w:tab/>
      </w:r>
    </w:p>
    <w:p w:rsidR="00BB236E" w:rsidRDefault="00BB236E" w:rsidP="00BB236E">
      <w:r>
        <w:t xml:space="preserve">            </w:t>
      </w:r>
      <w:r>
        <w:tab/>
      </w:r>
      <w:r>
        <w:tab/>
        <w:t>$i++;</w:t>
      </w:r>
      <w:r>
        <w:tab/>
      </w:r>
      <w:r>
        <w:tab/>
      </w:r>
    </w:p>
    <w:p w:rsidR="00BB236E" w:rsidRDefault="00BB236E" w:rsidP="00BB236E">
      <w:r>
        <w:t xml:space="preserve">            </w:t>
      </w:r>
      <w:r>
        <w:tab/>
        <w:t>}</w:t>
      </w:r>
    </w:p>
    <w:p w:rsidR="00BB236E" w:rsidRDefault="00BB236E" w:rsidP="00BB236E">
      <w:r>
        <w:t xml:space="preserve">            </w:t>
      </w:r>
      <w:r>
        <w:tab/>
        <w:t>?&gt;</w:t>
      </w:r>
    </w:p>
    <w:p w:rsidR="00BB236E" w:rsidRDefault="00BB236E" w:rsidP="00BB236E">
      <w:r>
        <w:t xml:space="preserve">            </w:t>
      </w:r>
      <w:r>
        <w:tab/>
        <w:t>&lt;/td&gt;</w:t>
      </w:r>
    </w:p>
    <w:p w:rsidR="00BB236E" w:rsidRDefault="00BB236E" w:rsidP="00BB236E">
      <w:r>
        <w:t xml:space="preserve">    </w:t>
      </w:r>
      <w:r>
        <w:tab/>
      </w:r>
      <w:r>
        <w:tab/>
      </w:r>
    </w:p>
    <w:p w:rsidR="00BB236E" w:rsidRDefault="00BB236E" w:rsidP="00BB236E">
      <w:r>
        <w:t xml:space="preserve">    </w:t>
      </w:r>
      <w:r>
        <w:tab/>
      </w:r>
      <w:r>
        <w:tab/>
        <w:t>&lt;tr&gt;</w:t>
      </w:r>
    </w:p>
    <w:p w:rsidR="00BB236E" w:rsidRDefault="00BB236E" w:rsidP="00BB236E">
      <w:r>
        <w:t xml:space="preserve">    </w:t>
      </w:r>
      <w:r>
        <w:tab/>
      </w:r>
      <w:r>
        <w:tab/>
      </w:r>
      <w:r>
        <w:tab/>
        <w:t>&lt;td&gt;</w:t>
      </w:r>
    </w:p>
    <w:p w:rsidR="00BB236E" w:rsidRDefault="00BB236E" w:rsidP="00BB236E">
      <w:r>
        <w:t xml:space="preserve">    </w:t>
      </w:r>
      <w:r>
        <w:tab/>
      </w:r>
      <w:r>
        <w:tab/>
      </w:r>
      <w:r>
        <w:tab/>
      </w:r>
      <w:r>
        <w:tab/>
        <w:t>Your total score:</w:t>
      </w:r>
    </w:p>
    <w:p w:rsidR="00BB236E" w:rsidRDefault="00BB236E" w:rsidP="00BB236E">
      <w:r>
        <w:t xml:space="preserve">  </w:t>
      </w:r>
    </w:p>
    <w:p w:rsidR="00BB236E" w:rsidRDefault="00BB236E" w:rsidP="00BB236E">
      <w:r>
        <w:tab/>
        <w:t xml:space="preserve">    </w:t>
      </w:r>
      <w:r>
        <w:tab/>
        <w:t xml:space="preserve">&lt;?php </w:t>
      </w:r>
    </w:p>
    <w:p w:rsidR="00BB236E" w:rsidRDefault="00BB236E" w:rsidP="00BB236E">
      <w:r>
        <w:tab/>
        <w:t xml:space="preserve">            echo $Resultans;</w:t>
      </w:r>
    </w:p>
    <w:p w:rsidR="00BB236E" w:rsidRDefault="00BB236E" w:rsidP="00BB236E">
      <w:r>
        <w:tab/>
        <w:t xml:space="preserve">            }</w:t>
      </w:r>
    </w:p>
    <w:p w:rsidR="00BB236E" w:rsidRDefault="00BB236E" w:rsidP="00BB236E">
      <w:r>
        <w:tab/>
        <w:t xml:space="preserve">            else{</w:t>
      </w:r>
    </w:p>
    <w:p w:rsidR="00BB236E" w:rsidRDefault="00BB236E" w:rsidP="00BB236E">
      <w:r>
        <w:tab/>
        <w:t xml:space="preserve">            echo "&lt;b&gt;Please attempt a question.&lt;/b&gt;";</w:t>
      </w:r>
    </w:p>
    <w:p w:rsidR="00BB236E" w:rsidRDefault="00BB236E" w:rsidP="00BB236E">
      <w:r>
        <w:tab/>
        <w:t xml:space="preserve">            }</w:t>
      </w:r>
    </w:p>
    <w:p w:rsidR="00BB236E" w:rsidRDefault="00BB236E" w:rsidP="00BB236E">
      <w:r>
        <w:tab/>
        <w:t xml:space="preserve">            } </w:t>
      </w:r>
    </w:p>
    <w:p w:rsidR="00BB236E" w:rsidRDefault="00BB236E" w:rsidP="00BB236E">
      <w:r>
        <w:tab/>
        <w:t xml:space="preserve">          ?&gt;</w:t>
      </w:r>
    </w:p>
    <w:p w:rsidR="00BB236E" w:rsidRDefault="00BB236E" w:rsidP="00BB236E">
      <w:r>
        <w:tab/>
        <w:t xml:space="preserve">          &lt;/td&gt;</w:t>
      </w:r>
    </w:p>
    <w:p w:rsidR="00BB236E" w:rsidRDefault="00BB236E" w:rsidP="00BB236E">
      <w:r>
        <w:t xml:space="preserve">            &lt;/tr&gt;</w:t>
      </w:r>
    </w:p>
    <w:p w:rsidR="00BB236E" w:rsidRDefault="00BB236E" w:rsidP="00BB236E">
      <w:r>
        <w:t xml:space="preserve">            </w:t>
      </w:r>
    </w:p>
    <w:p w:rsidR="00BB236E" w:rsidRDefault="00BB236E" w:rsidP="00BB236E">
      <w:r>
        <w:t xml:space="preserve">           </w:t>
      </w:r>
    </w:p>
    <w:p w:rsidR="00BB236E" w:rsidRDefault="00BB236E" w:rsidP="00BB236E">
      <w:r>
        <w:t xml:space="preserve">      &lt;/table&gt;</w:t>
      </w:r>
    </w:p>
    <w:p w:rsidR="00BB236E" w:rsidRDefault="00BB236E" w:rsidP="00BB236E">
      <w:r>
        <w:t xml:space="preserve"> &lt;?php </w:t>
      </w:r>
    </w:p>
    <w:p w:rsidR="00BB236E" w:rsidRDefault="00BB236E" w:rsidP="00BB236E">
      <w:r>
        <w:t xml:space="preserve">            $userLoggedIn= $_SESSION['username'];</w:t>
      </w:r>
    </w:p>
    <w:p w:rsidR="00BB236E" w:rsidRDefault="00BB236E" w:rsidP="00BB236E">
      <w:r>
        <w:lastRenderedPageBreak/>
        <w:t xml:space="preserve">            $finalresult = "INSERT INTO userscores(username,englishscore1, englishqattempted) values ('$userLoggedIn','$Resultans','$checked_count') ";</w:t>
      </w:r>
    </w:p>
    <w:p w:rsidR="00BB236E" w:rsidRDefault="00BB236E" w:rsidP="00BB236E">
      <w:r>
        <w:t xml:space="preserve">            $queryresult= mysqli_query($con,$finalresult); </w:t>
      </w:r>
    </w:p>
    <w:p w:rsidR="00BB236E" w:rsidRDefault="00BB236E" w:rsidP="00BB236E">
      <w:r>
        <w:t xml:space="preserve">             if($queryresult){</w:t>
      </w:r>
    </w:p>
    <w:p w:rsidR="00BB236E" w:rsidRDefault="00BB236E" w:rsidP="00BB236E">
      <w:r>
        <w:t xml:space="preserve">             </w:t>
      </w:r>
      <w:r>
        <w:tab/>
        <w:t>echo "Congratulations on finishing the quiz ".$userLoggedIn."!";</w:t>
      </w:r>
    </w:p>
    <w:p w:rsidR="00BB236E" w:rsidRDefault="00BB236E" w:rsidP="00BB236E">
      <w:r>
        <w:t xml:space="preserve">             }</w:t>
      </w:r>
    </w:p>
    <w:p w:rsidR="00BB236E" w:rsidRDefault="00BB236E" w:rsidP="00BB236E">
      <w:r>
        <w:t xml:space="preserve">            ?&gt;</w:t>
      </w:r>
    </w:p>
    <w:p w:rsidR="00BB236E" w:rsidRDefault="00BB236E" w:rsidP="00BB236E"/>
    <w:p w:rsidR="00BB236E" w:rsidRDefault="00BB236E" w:rsidP="00BB236E">
      <w:r>
        <w:t xml:space="preserve">        &lt;br&gt;</w:t>
      </w:r>
    </w:p>
    <w:p w:rsidR="00BB236E" w:rsidRDefault="00BB236E" w:rsidP="00BB236E">
      <w:r>
        <w:t xml:space="preserve">      </w:t>
      </w:r>
      <w:r>
        <w:tab/>
        <w:t>&lt;a href="main.php" class="btn btn-success"&gt; Home &lt;/a&gt;</w:t>
      </w:r>
    </w:p>
    <w:p w:rsidR="00BB236E" w:rsidRDefault="00BB236E" w:rsidP="00BB236E">
      <w:r>
        <w:t xml:space="preserve">      &lt;/div&gt;</w:t>
      </w:r>
    </w:p>
    <w:p w:rsidR="00BB236E" w:rsidRDefault="00BB236E" w:rsidP="00BB236E">
      <w:r>
        <w:t xml:space="preserve">   &lt;/body&gt;</w:t>
      </w:r>
    </w:p>
    <w:p w:rsidR="00BB236E" w:rsidRDefault="00BB236E" w:rsidP="00BB236E">
      <w:r>
        <w:t>&lt;/html&gt;</w:t>
      </w:r>
    </w:p>
    <w:p w:rsidR="00BB236E" w:rsidRDefault="00BB236E" w:rsidP="00BB236E">
      <w:r>
        <w:t>&lt;?php</w:t>
      </w:r>
    </w:p>
    <w:p w:rsidR="00BB236E" w:rsidRDefault="00BB236E" w:rsidP="00BB236E">
      <w:r>
        <w:tab/>
        <w:t>require 'config/config.php';</w:t>
      </w:r>
    </w:p>
    <w:p w:rsidR="00BB236E" w:rsidRDefault="00BB236E" w:rsidP="00BB236E">
      <w:r>
        <w:t xml:space="preserve">    include("includes/classes/User.php");</w:t>
      </w:r>
    </w:p>
    <w:p w:rsidR="00BB236E" w:rsidRDefault="00BB236E" w:rsidP="00BB236E">
      <w:r>
        <w:tab/>
      </w:r>
    </w:p>
    <w:p w:rsidR="00BB236E" w:rsidRDefault="00BB236E" w:rsidP="00BB236E">
      <w:r>
        <w:tab/>
        <w:t>if (isset($_SESSION['username'])) {</w:t>
      </w:r>
    </w:p>
    <w:p w:rsidR="00BB236E" w:rsidRDefault="00BB236E" w:rsidP="00BB236E">
      <w:r>
        <w:tab/>
        <w:t>$userLoggedIn = $_SESSION['username'];</w:t>
      </w:r>
    </w:p>
    <w:p w:rsidR="00BB236E" w:rsidRDefault="00BB236E" w:rsidP="00BB236E">
      <w:r>
        <w:tab/>
        <w:t>$user_details_query = mysqli_query($con, "SELECT * FROM users WHERE username='$userLoggedIn'");</w:t>
      </w:r>
    </w:p>
    <w:p w:rsidR="00BB236E" w:rsidRDefault="00BB236E" w:rsidP="00BB236E">
      <w:r>
        <w:tab/>
        <w:t>$user = mysqli_fetch_array($user_details_query);</w:t>
      </w:r>
    </w:p>
    <w:p w:rsidR="00BB236E" w:rsidRDefault="00BB236E" w:rsidP="00BB236E">
      <w:r>
        <w:tab/>
      </w:r>
    </w:p>
    <w:p w:rsidR="00BB236E" w:rsidRDefault="00BB236E" w:rsidP="00BB236E">
      <w:r>
        <w:tab/>
        <w:t>//english questions</w:t>
      </w:r>
    </w:p>
    <w:p w:rsidR="00BB236E" w:rsidRDefault="00BB236E" w:rsidP="00BB236E">
      <w:r>
        <w:tab/>
        <w:t xml:space="preserve">$sql= "SELECT english_questions.eqid, english_questions.english_question, english_answers.eaid, english_answers.english_answer FROM english_questions, english_answers WHERE english_questions.english_answer_id = english_answers.eaid"; </w:t>
      </w:r>
    </w:p>
    <w:p w:rsidR="00BB236E" w:rsidRDefault="00BB236E" w:rsidP="00BB236E">
      <w:r>
        <w:tab/>
      </w:r>
    </w:p>
    <w:p w:rsidR="00BB236E" w:rsidRDefault="00BB236E" w:rsidP="00BB236E">
      <w:r>
        <w:t xml:space="preserve">        $result = mysqli_query($con,$sql);</w:t>
      </w:r>
    </w:p>
    <w:p w:rsidR="00BB236E" w:rsidRDefault="00BB236E" w:rsidP="00BB236E">
      <w:r>
        <w:lastRenderedPageBreak/>
        <w:t xml:space="preserve">    //maths questions    </w:t>
      </w:r>
    </w:p>
    <w:p w:rsidR="00BB236E" w:rsidRDefault="00BB236E" w:rsidP="00BB236E">
      <w:r>
        <w:t xml:space="preserve">   $sql2= "SELECT questions.qid, questions.question, answers.aid, answers.answer FROM questions, answers WHERE questions.answer_id = answers.aid"; </w:t>
      </w:r>
    </w:p>
    <w:p w:rsidR="00BB236E" w:rsidRDefault="00BB236E" w:rsidP="00BB236E">
      <w:r>
        <w:tab/>
      </w:r>
    </w:p>
    <w:p w:rsidR="00BB236E" w:rsidRDefault="00BB236E" w:rsidP="00BB236E">
      <w:r>
        <w:t xml:space="preserve">        $result2 = mysqli_query($con,$sql2);</w:t>
      </w:r>
    </w:p>
    <w:p w:rsidR="00BB236E" w:rsidRDefault="00BB236E" w:rsidP="00BB236E">
      <w:r>
        <w:t xml:space="preserve">        </w:t>
      </w:r>
    </w:p>
    <w:p w:rsidR="00BB236E" w:rsidRDefault="00BB236E" w:rsidP="00BB236E">
      <w:r>
        <w:t>}</w:t>
      </w:r>
    </w:p>
    <w:p w:rsidR="00BB236E" w:rsidRDefault="00BB236E" w:rsidP="00BB236E">
      <w:r>
        <w:t>else {</w:t>
      </w:r>
    </w:p>
    <w:p w:rsidR="00BB236E" w:rsidRDefault="00BB236E" w:rsidP="00BB236E">
      <w:r>
        <w:tab/>
        <w:t>header("Location: index.php");</w:t>
      </w:r>
    </w:p>
    <w:p w:rsidR="00BB236E" w:rsidRDefault="00BB236E" w:rsidP="00BB236E">
      <w:r>
        <w:t>}</w:t>
      </w:r>
    </w:p>
    <w:p w:rsidR="00BB236E" w:rsidRDefault="00BB236E" w:rsidP="00BB236E">
      <w:r>
        <w:t>?&gt;</w:t>
      </w:r>
    </w:p>
    <w:p w:rsidR="00BB236E" w:rsidRDefault="00BB236E" w:rsidP="00BB236E">
      <w:r>
        <w:tab/>
        <w:t xml:space="preserve"> </w:t>
      </w:r>
    </w:p>
    <w:p w:rsidR="00BB236E" w:rsidRDefault="00BB236E" w:rsidP="00BB236E">
      <w:r>
        <w:t>&lt;!DOCTYPE html&gt;</w:t>
      </w:r>
    </w:p>
    <w:p w:rsidR="00BB236E" w:rsidRDefault="00BB236E" w:rsidP="00BB236E">
      <w:r>
        <w:t>&lt;html lang="en"&gt;</w:t>
      </w:r>
    </w:p>
    <w:p w:rsidR="00BB236E" w:rsidRDefault="00BB236E" w:rsidP="00BB236E"/>
    <w:p w:rsidR="00BB236E" w:rsidRDefault="00BB236E" w:rsidP="00BB236E">
      <w:r>
        <w:t>&lt;head&gt;</w:t>
      </w:r>
    </w:p>
    <w:p w:rsidR="00BB236E" w:rsidRDefault="00BB236E" w:rsidP="00BB236E">
      <w:r>
        <w:t xml:space="preserve">  &lt;title&gt;Bath College Maths &amp; English Tracker - Quiz Page&lt;/title&gt;</w:t>
      </w:r>
    </w:p>
    <w:p w:rsidR="00BB236E" w:rsidRDefault="00BB236E" w:rsidP="00BB236E">
      <w:r>
        <w:t xml:space="preserve">  &lt;meta charset="utf-8"&gt;</w:t>
      </w:r>
    </w:p>
    <w:p w:rsidR="00BB236E" w:rsidRDefault="00BB236E" w:rsidP="00BB236E">
      <w:r>
        <w:t xml:space="preserve">  &lt;meta http-equiv="X-UA-Compatible" content="IE=edge"&gt;</w:t>
      </w:r>
    </w:p>
    <w:p w:rsidR="00BB236E" w:rsidRDefault="00BB236E" w:rsidP="00BB236E">
      <w:r>
        <w:t xml:space="preserve">  &lt;meta name="viewport" content="width=device-width, initial-scale=1"&gt;</w:t>
      </w:r>
    </w:p>
    <w:p w:rsidR="00BB236E" w:rsidRDefault="00BB236E" w:rsidP="00BB236E">
      <w:r>
        <w:t xml:space="preserve">  &lt;!-- The above 3 meta tags *must* come first in the head; any other head content must come *after* these tags --&gt;</w:t>
      </w:r>
    </w:p>
    <w:p w:rsidR="00BB236E" w:rsidRDefault="00BB236E" w:rsidP="00BB236E"/>
    <w:p w:rsidR="00BB236E" w:rsidRDefault="00BB236E" w:rsidP="00BB236E">
      <w:r>
        <w:t xml:space="preserve">  &lt;!-- Bootstrap --&gt;</w:t>
      </w:r>
    </w:p>
    <w:p w:rsidR="00BB236E" w:rsidRDefault="00BB236E" w:rsidP="00BB236E">
      <w:r>
        <w:t xml:space="preserve">  &lt;link href="assets/css/bootstrap.min.css" rel="stylesheet"&gt;</w:t>
      </w:r>
    </w:p>
    <w:p w:rsidR="00BB236E" w:rsidRDefault="00BB236E" w:rsidP="00BB236E">
      <w:r>
        <w:t xml:space="preserve">  &lt;link href="assets/css/bootstrap.min.css" rel="stylesheet"&gt;</w:t>
      </w:r>
    </w:p>
    <w:p w:rsidR="00BB236E" w:rsidRDefault="00BB236E" w:rsidP="00BB236E">
      <w:r>
        <w:t xml:space="preserve">  &lt;link rel="stylesheet" href="assets/css/font-awesome.min.css"&gt;</w:t>
      </w:r>
    </w:p>
    <w:p w:rsidR="00BB236E" w:rsidRDefault="00BB236E" w:rsidP="00BB236E">
      <w:r>
        <w:t xml:space="preserve">  &lt;link href="assets/css/animate.min.css" rel="stylesheet"&gt;</w:t>
      </w:r>
    </w:p>
    <w:p w:rsidR="00BB236E" w:rsidRDefault="00BB236E" w:rsidP="00BB236E">
      <w:r>
        <w:lastRenderedPageBreak/>
        <w:t xml:space="preserve">  &lt;link href="assets/css/animate.css" rel="stylesheet" /&gt;</w:t>
      </w:r>
    </w:p>
    <w:p w:rsidR="00BB236E" w:rsidRDefault="00BB236E" w:rsidP="00BB236E">
      <w:r>
        <w:t xml:space="preserve">  &lt;link href="assets/css/prettyPhoto.css" rel="stylesheet"&gt;</w:t>
      </w:r>
    </w:p>
    <w:p w:rsidR="00BB236E" w:rsidRDefault="00BB236E" w:rsidP="00BB236E">
      <w:r>
        <w:t xml:space="preserve">  &lt;link href="assets/css/style.css" rel="stylesheet"&gt;</w:t>
      </w:r>
    </w:p>
    <w:p w:rsidR="00BB236E" w:rsidRDefault="00BB236E" w:rsidP="00BB236E">
      <w:r>
        <w:t xml:space="preserve"> </w:t>
      </w:r>
    </w:p>
    <w:p w:rsidR="00BB236E" w:rsidRDefault="00BB236E" w:rsidP="00BB236E">
      <w:r>
        <w:t xml:space="preserve"> </w:t>
      </w:r>
      <w:r>
        <w:tab/>
        <w:t>&lt;link rel="apple-touch-icon-precomposed" sizes="114x114" href="assets/images/icons/icon.png" /&gt;</w:t>
      </w:r>
    </w:p>
    <w:p w:rsidR="00BB236E" w:rsidRDefault="00BB236E" w:rsidP="00BB236E">
      <w:r>
        <w:t xml:space="preserve"> </w:t>
      </w:r>
    </w:p>
    <w:p w:rsidR="00BB236E" w:rsidRDefault="00BB236E" w:rsidP="00BB236E">
      <w:r>
        <w:t>&lt;/head&gt;</w:t>
      </w:r>
    </w:p>
    <w:p w:rsidR="00BB236E" w:rsidRDefault="00BB236E" w:rsidP="00BB236E"/>
    <w:p w:rsidR="00BB236E" w:rsidRDefault="00BB236E" w:rsidP="00BB236E">
      <w:r>
        <w:t>&lt;body&gt;</w:t>
      </w:r>
    </w:p>
    <w:p w:rsidR="00BB236E" w:rsidRDefault="00BB236E" w:rsidP="00BB236E">
      <w:r>
        <w:t xml:space="preserve">  &lt;nav class="navbar navbar-default navbar-fixed-top"&gt;</w:t>
      </w:r>
    </w:p>
    <w:p w:rsidR="00BB236E" w:rsidRDefault="00BB236E" w:rsidP="00BB236E">
      <w:r>
        <w:t xml:space="preserve">    &lt;div class="container"&gt;</w:t>
      </w:r>
    </w:p>
    <w:p w:rsidR="00BB236E" w:rsidRDefault="00BB236E" w:rsidP="00BB236E">
      <w:r>
        <w:t xml:space="preserve">      &lt;div class="row"&gt;</w:t>
      </w:r>
    </w:p>
    <w:p w:rsidR="00BB236E" w:rsidRDefault="00BB236E" w:rsidP="00BB236E">
      <w:r>
        <w:t xml:space="preserve">        &lt;div class="site-logo"&gt;</w:t>
      </w:r>
    </w:p>
    <w:p w:rsidR="00BB236E" w:rsidRDefault="00BB236E" w:rsidP="00BB236E">
      <w:r>
        <w:t xml:space="preserve">          &lt;a href="main.php" class="brand"&gt;Bath College Maths &amp; English Tracker&lt;/a&gt;</w:t>
      </w:r>
    </w:p>
    <w:p w:rsidR="00BB236E" w:rsidRDefault="00BB236E" w:rsidP="00BB236E">
      <w:r>
        <w:t xml:space="preserve">        &lt;/div&gt;</w:t>
      </w:r>
    </w:p>
    <w:p w:rsidR="00BB236E" w:rsidRDefault="00BB236E" w:rsidP="00BB236E">
      <w:r>
        <w:t>&lt;!-- Title of website also used as button to link back to homepage --&gt;</w:t>
      </w:r>
    </w:p>
    <w:p w:rsidR="00BB236E" w:rsidRDefault="00BB236E" w:rsidP="00BB236E">
      <w:r>
        <w:t xml:space="preserve">          </w:t>
      </w:r>
    </w:p>
    <w:p w:rsidR="00BB236E" w:rsidRDefault="00BB236E" w:rsidP="00BB236E">
      <w:r>
        <w:t xml:space="preserve">        &lt;!-- Brand and toggle get grouped for better mobile display --&gt;</w:t>
      </w:r>
    </w:p>
    <w:p w:rsidR="00BB236E" w:rsidRDefault="00BB236E" w:rsidP="00BB236E">
      <w:r>
        <w:t xml:space="preserve">        &lt;div class="navbar-header"&gt;</w:t>
      </w:r>
    </w:p>
    <w:p w:rsidR="00BB236E" w:rsidRDefault="00BB236E" w:rsidP="00BB236E">
      <w:r>
        <w:t xml:space="preserve">          &lt;button type="button" class="navbar-toggle" data-toggle="collapse" data-target="#menu"&gt;</w:t>
      </w:r>
    </w:p>
    <w:p w:rsidR="00BB236E" w:rsidRDefault="00BB236E" w:rsidP="00BB236E">
      <w:r>
        <w:tab/>
      </w:r>
      <w:r>
        <w:tab/>
      </w:r>
      <w:r>
        <w:tab/>
      </w:r>
      <w:r>
        <w:tab/>
      </w:r>
      <w:r>
        <w:tab/>
      </w:r>
      <w:r>
        <w:tab/>
      </w:r>
      <w:r>
        <w:tab/>
        <w:t>&lt;i class="fa fa-bars"&gt;&lt;/i&gt;</w:t>
      </w:r>
    </w:p>
    <w:p w:rsidR="00BB236E" w:rsidRDefault="00BB236E" w:rsidP="00BB236E">
      <w:r>
        <w:tab/>
      </w:r>
      <w:r>
        <w:tab/>
      </w:r>
      <w:r>
        <w:tab/>
      </w:r>
      <w:r>
        <w:tab/>
      </w:r>
      <w:r>
        <w:tab/>
      </w:r>
      <w:r>
        <w:tab/>
        <w:t>&lt;/button&gt;</w:t>
      </w:r>
    </w:p>
    <w:p w:rsidR="00BB236E" w:rsidRDefault="00BB236E" w:rsidP="00BB236E">
      <w:r>
        <w:t xml:space="preserve">        &lt;/div&gt;</w:t>
      </w:r>
    </w:p>
    <w:p w:rsidR="00BB236E" w:rsidRDefault="00BB236E" w:rsidP="00BB236E">
      <w:r>
        <w:t xml:space="preserve">        &lt;!-- Collect the nav links, forms, and other content for toggling --&gt;</w:t>
      </w:r>
    </w:p>
    <w:p w:rsidR="00BB236E" w:rsidRDefault="00BB236E" w:rsidP="00BB236E">
      <w:r>
        <w:t xml:space="preserve">        &lt;div class="collapse navbar-collapse" id="menu"&gt;</w:t>
      </w:r>
    </w:p>
    <w:p w:rsidR="00BB236E" w:rsidRDefault="00BB236E" w:rsidP="00BB236E">
      <w:r>
        <w:t xml:space="preserve">          &lt;ul class="nav navbar-nav navbar-right"&gt;</w:t>
      </w:r>
    </w:p>
    <w:p w:rsidR="00BB236E" w:rsidRDefault="00BB236E" w:rsidP="00BB236E">
      <w:r>
        <w:lastRenderedPageBreak/>
        <w:t xml:space="preserve">            &lt;li&gt;&lt;a href="main2.php"&gt;Home&lt;/a&gt;&lt;/li&gt;</w:t>
      </w:r>
    </w:p>
    <w:p w:rsidR="00BB236E" w:rsidRDefault="00BB236E" w:rsidP="00BB236E">
      <w:r>
        <w:t xml:space="preserve">            &lt;li&gt;&lt;a href="includes/handlers/logout.php"&gt;Log Out&lt;/a&gt;&lt;/li&gt;</w:t>
      </w:r>
    </w:p>
    <w:p w:rsidR="00BB236E" w:rsidRDefault="00BB236E" w:rsidP="00BB236E">
      <w:r>
        <w:t xml:space="preserve">          &lt;/ul&gt;</w:t>
      </w:r>
    </w:p>
    <w:p w:rsidR="00BB236E" w:rsidRDefault="00BB236E" w:rsidP="00BB236E">
      <w:r>
        <w:t xml:space="preserve">        &lt;/div&gt;</w:t>
      </w:r>
    </w:p>
    <w:p w:rsidR="00BB236E" w:rsidRDefault="00BB236E" w:rsidP="00BB236E">
      <w:r>
        <w:t xml:space="preserve">          &lt;!-- Setting destinations for nav buttons, if naming of buttons want to be changed do that above --&gt;</w:t>
      </w:r>
    </w:p>
    <w:p w:rsidR="00BB236E" w:rsidRDefault="00BB236E" w:rsidP="00BB236E">
      <w:r>
        <w:t xml:space="preserve">        &lt;!-- /.Navbar-collapse --&gt;</w:t>
      </w:r>
    </w:p>
    <w:p w:rsidR="00BB236E" w:rsidRDefault="00BB236E" w:rsidP="00BB236E">
      <w:r>
        <w:t xml:space="preserve">      &lt;/div&gt;</w:t>
      </w:r>
    </w:p>
    <w:p w:rsidR="00BB236E" w:rsidRDefault="00BB236E" w:rsidP="00BB236E">
      <w:r>
        <w:t xml:space="preserve">    &lt;/div&gt;</w:t>
      </w:r>
    </w:p>
    <w:p w:rsidR="00BB236E" w:rsidRDefault="00BB236E" w:rsidP="00BB236E">
      <w:r>
        <w:t xml:space="preserve">  &lt;/nav&gt;</w:t>
      </w:r>
    </w:p>
    <w:p w:rsidR="00BB236E" w:rsidRDefault="00BB236E" w:rsidP="00BB236E"/>
    <w:p w:rsidR="00BB236E" w:rsidRDefault="00BB236E" w:rsidP="00BB236E">
      <w:r>
        <w:t xml:space="preserve">  &lt;div id="home"&gt;</w:t>
      </w:r>
    </w:p>
    <w:p w:rsidR="00BB236E" w:rsidRDefault="00BB236E" w:rsidP="00BB236E">
      <w:r>
        <w:t xml:space="preserve">    &lt;div class="slider"&gt;</w:t>
      </w:r>
    </w:p>
    <w:p w:rsidR="00BB236E" w:rsidRDefault="00BB236E" w:rsidP="00BB236E">
      <w:r>
        <w:t xml:space="preserve">      &lt;div id="about-slider"&gt;</w:t>
      </w:r>
    </w:p>
    <w:p w:rsidR="00BB236E" w:rsidRDefault="00BB236E" w:rsidP="00BB236E">
      <w:r>
        <w:t xml:space="preserve">      &lt;div id="carousel-slider" class="carousel slide" data-ride="carousel"&gt;</w:t>
      </w:r>
    </w:p>
    <w:p w:rsidR="00BB236E" w:rsidRDefault="00BB236E" w:rsidP="00BB236E">
      <w:r>
        <w:t xml:space="preserve">          &lt;!-- Indicators --&gt;</w:t>
      </w:r>
    </w:p>
    <w:p w:rsidR="00BB236E" w:rsidRDefault="00BB236E" w:rsidP="00BB236E">
      <w:r>
        <w:t xml:space="preserve">          &lt;ol class="carousel-indicators visible-xs"&gt;</w:t>
      </w:r>
    </w:p>
    <w:p w:rsidR="00BB236E" w:rsidRDefault="00BB236E" w:rsidP="00BB236E">
      <w:r>
        <w:t xml:space="preserve">            &lt;li data-target="#carousel-slider" data-slide-to="assets/images/icons/navbarlogo.png" class="active"&gt;&lt;/li&gt;</w:t>
      </w:r>
    </w:p>
    <w:p w:rsidR="00BB236E" w:rsidRDefault="00BB236E" w:rsidP="00BB236E">
      <w:r>
        <w:t xml:space="preserve">            &lt;/ol&gt;</w:t>
      </w:r>
    </w:p>
    <w:p w:rsidR="00BB236E" w:rsidRDefault="00BB236E" w:rsidP="00BB236E">
      <w:r>
        <w:t>&lt;!-- Image carousel for banner at the top of each page --&gt;</w:t>
      </w:r>
    </w:p>
    <w:p w:rsidR="00BB236E" w:rsidRDefault="00BB236E" w:rsidP="00BB236E">
      <w:r>
        <w:t xml:space="preserve">          &lt;div class="carousel-inner"&gt;</w:t>
      </w:r>
    </w:p>
    <w:p w:rsidR="00BB236E" w:rsidRDefault="00BB236E" w:rsidP="00BB236E">
      <w:r>
        <w:t xml:space="preserve">            &lt;div class="item active"&gt;</w:t>
      </w:r>
    </w:p>
    <w:p w:rsidR="00BB236E" w:rsidRDefault="00BB236E" w:rsidP="00BB236E">
      <w:r>
        <w:t xml:space="preserve">              &lt;img src="assets/images/icons/navbarlogo.png" class="img-responsive" alt="Bath College Maths and English Tracker"&gt;</w:t>
      </w:r>
    </w:p>
    <w:p w:rsidR="00BB236E" w:rsidRDefault="00BB236E" w:rsidP="00BB236E">
      <w:r>
        <w:t xml:space="preserve">            &lt;/div&gt;</w:t>
      </w:r>
    </w:p>
    <w:p w:rsidR="00BB236E" w:rsidRDefault="00BB236E" w:rsidP="00BB236E">
      <w:r>
        <w:t xml:space="preserve">        &lt;/div&gt;</w:t>
      </w:r>
    </w:p>
    <w:p w:rsidR="00BB236E" w:rsidRDefault="00BB236E" w:rsidP="00BB236E">
      <w:r>
        <w:t xml:space="preserve">        &lt;!--/#carousel-slider--&gt;</w:t>
      </w:r>
    </w:p>
    <w:p w:rsidR="00BB236E" w:rsidRDefault="00BB236E" w:rsidP="00BB236E">
      <w:r>
        <w:lastRenderedPageBreak/>
        <w:t xml:space="preserve">      &lt;/div&gt;    </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&lt;section id="about"&gt;</w:t>
      </w:r>
    </w:p>
    <w:p w:rsidR="00BB236E" w:rsidRDefault="00BB236E" w:rsidP="00BB236E">
      <w:r>
        <w:t xml:space="preserve">    &lt;div class="container text-center" &gt;</w:t>
      </w:r>
    </w:p>
    <w:p w:rsidR="00BB236E" w:rsidRDefault="00BB236E" w:rsidP="00BB236E">
      <w:r>
        <w:t xml:space="preserve">     </w:t>
      </w:r>
      <w:r>
        <w:tab/>
        <w:t>&lt;br&gt;&lt;br&gt;</w:t>
      </w:r>
    </w:p>
    <w:p w:rsidR="00BB236E" w:rsidRDefault="00BB236E" w:rsidP="00BB236E">
      <w:r>
        <w:t xml:space="preserve">    </w:t>
      </w:r>
      <w:r>
        <w:tab/>
        <w:t>&lt;br&gt;&lt;br&gt;&lt;br&gt;&lt;br&gt;</w:t>
      </w:r>
    </w:p>
    <w:p w:rsidR="00BB236E" w:rsidRDefault="00BB236E" w:rsidP="00BB236E">
      <w:r>
        <w:t xml:space="preserve">    &lt;table class="table table-striped"&gt;</w:t>
      </w:r>
    </w:p>
    <w:p w:rsidR="00BB236E" w:rsidRDefault="00BB236E" w:rsidP="00BB236E">
      <w:r>
        <w:t xml:space="preserve">        &lt;thead&gt;</w:t>
      </w:r>
    </w:p>
    <w:p w:rsidR="00BB236E" w:rsidRDefault="00BB236E" w:rsidP="00BB236E">
      <w:r>
        <w:t xml:space="preserve">          &lt;tr&gt;</w:t>
      </w:r>
    </w:p>
    <w:p w:rsidR="00BB236E" w:rsidRDefault="00BB236E" w:rsidP="00BB236E">
      <w:r>
        <w:t xml:space="preserve">           &lt;th&gt;English Questions&lt;/th&gt;</w:t>
      </w:r>
    </w:p>
    <w:p w:rsidR="00BB236E" w:rsidRDefault="00BB236E" w:rsidP="00BB236E">
      <w:r>
        <w:t xml:space="preserve">           &lt;th&gt;English Answers&lt;/th&gt;</w:t>
      </w:r>
    </w:p>
    <w:p w:rsidR="00BB236E" w:rsidRDefault="00BB236E" w:rsidP="00BB236E">
      <w:r>
        <w:t xml:space="preserve">          &lt;/tr&gt;</w:t>
      </w:r>
    </w:p>
    <w:p w:rsidR="00BB236E" w:rsidRDefault="00BB236E" w:rsidP="00BB236E">
      <w:r>
        <w:t xml:space="preserve">        &lt;/thead&gt;</w:t>
      </w:r>
    </w:p>
    <w:p w:rsidR="00BB236E" w:rsidRDefault="00BB236E" w:rsidP="00BB236E">
      <w:r>
        <w:t xml:space="preserve">        </w:t>
      </w:r>
    </w:p>
    <w:p w:rsidR="00BB236E" w:rsidRDefault="00BB236E" w:rsidP="00BB236E">
      <w:r>
        <w:t xml:space="preserve">        &lt;?php </w:t>
      </w:r>
    </w:p>
    <w:p w:rsidR="00BB236E" w:rsidRDefault="00BB236E" w:rsidP="00BB236E">
      <w:r>
        <w:t xml:space="preserve">        </w:t>
      </w:r>
    </w:p>
    <w:p w:rsidR="00BB236E" w:rsidRDefault="00BB236E" w:rsidP="00BB236E">
      <w:r>
        <w:t xml:space="preserve">        //var_dump(mysqli_fetch_array($result));</w:t>
      </w:r>
    </w:p>
    <w:p w:rsidR="00BB236E" w:rsidRDefault="00BB236E" w:rsidP="00BB236E">
      <w:r>
        <w:t xml:space="preserve">        </w:t>
      </w:r>
    </w:p>
    <w:p w:rsidR="00BB236E" w:rsidRDefault="00BB236E" w:rsidP="00BB236E">
      <w:r>
        <w:t xml:space="preserve">        if(mysqli_num_rows($result) &gt; 0) </w:t>
      </w:r>
    </w:p>
    <w:p w:rsidR="00BB236E" w:rsidRDefault="00BB236E" w:rsidP="00BB236E">
      <w:r>
        <w:t xml:space="preserve">        {</w:t>
      </w:r>
    </w:p>
    <w:p w:rsidR="00BB236E" w:rsidRDefault="00BB236E" w:rsidP="00BB236E">
      <w:r>
        <w:t xml:space="preserve">          while($row = mysqli_fetch_array($result))</w:t>
      </w:r>
    </w:p>
    <w:p w:rsidR="00BB236E" w:rsidRDefault="00BB236E" w:rsidP="00BB236E">
      <w:r>
        <w:t xml:space="preserve">          {</w:t>
      </w:r>
    </w:p>
    <w:p w:rsidR="00BB236E" w:rsidRDefault="00BB236E" w:rsidP="00BB236E">
      <w:r>
        <w:t xml:space="preserve">              </w:t>
      </w:r>
    </w:p>
    <w:p w:rsidR="00BB236E" w:rsidRDefault="00BB236E" w:rsidP="00BB236E">
      <w:r>
        <w:t xml:space="preserve">        ?&gt;</w:t>
      </w:r>
    </w:p>
    <w:p w:rsidR="00BB236E" w:rsidRDefault="00BB236E" w:rsidP="00BB236E">
      <w:r>
        <w:t xml:space="preserve">        &lt;tbody&gt;</w:t>
      </w:r>
    </w:p>
    <w:p w:rsidR="00BB236E" w:rsidRDefault="00BB236E" w:rsidP="00BB236E">
      <w:r>
        <w:lastRenderedPageBreak/>
        <w:t xml:space="preserve">        &lt;td align="left"&gt;&lt;?php echo $row ["english_question"]; ?&gt; &lt;/td&gt;</w:t>
      </w:r>
    </w:p>
    <w:p w:rsidR="00BB236E" w:rsidRDefault="00BB236E" w:rsidP="00BB236E">
      <w:r>
        <w:t xml:space="preserve">        &lt;td align="left"&gt;&lt;?php echo $row ["english_answer"]; ?&gt; &lt;/td&gt;</w:t>
      </w:r>
    </w:p>
    <w:p w:rsidR="00BB236E" w:rsidRDefault="00BB236E" w:rsidP="00BB236E">
      <w:r>
        <w:t xml:space="preserve">        &lt;?php</w:t>
      </w:r>
    </w:p>
    <w:p w:rsidR="00BB236E" w:rsidRDefault="00BB236E" w:rsidP="00BB236E">
      <w:r>
        <w:t xml:space="preserve">          }</w:t>
      </w:r>
    </w:p>
    <w:p w:rsidR="00BB236E" w:rsidRDefault="00BB236E" w:rsidP="00BB236E">
      <w:r>
        <w:t xml:space="preserve">        } </w:t>
      </w:r>
    </w:p>
    <w:p w:rsidR="00BB236E" w:rsidRDefault="00BB236E" w:rsidP="00BB236E">
      <w:r>
        <w:t xml:space="preserve">        ?&gt;</w:t>
      </w:r>
    </w:p>
    <w:p w:rsidR="00BB236E" w:rsidRDefault="00BB236E" w:rsidP="00BB236E">
      <w:r>
        <w:t xml:space="preserve">        &lt;/tbody&gt;</w:t>
      </w:r>
    </w:p>
    <w:p w:rsidR="00BB236E" w:rsidRDefault="00BB236E" w:rsidP="00BB236E">
      <w:r>
        <w:t xml:space="preserve">    &lt;/table&gt;</w:t>
      </w:r>
    </w:p>
    <w:p w:rsidR="00BB236E" w:rsidRDefault="00BB236E" w:rsidP="00BB236E">
      <w:r>
        <w:t xml:space="preserve">        &lt;br&gt;</w:t>
      </w:r>
    </w:p>
    <w:p w:rsidR="00BB236E" w:rsidRDefault="00BB236E" w:rsidP="00BB236E">
      <w:r>
        <w:t xml:space="preserve">        &lt;br&gt;</w:t>
      </w:r>
    </w:p>
    <w:p w:rsidR="00BB236E" w:rsidRDefault="00BB236E" w:rsidP="00BB236E">
      <w:r>
        <w:t xml:space="preserve">       &lt;!-- English SECTION --&gt;</w:t>
      </w:r>
    </w:p>
    <w:p w:rsidR="00BB236E" w:rsidRDefault="00BB236E" w:rsidP="00BB236E">
      <w:r>
        <w:t xml:space="preserve">       &lt;form method="post" name="update" action=""  enctype="multipart/form-data"/&gt;</w:t>
      </w:r>
    </w:p>
    <w:p w:rsidR="00BB236E" w:rsidRDefault="00BB236E" w:rsidP="00BB236E">
      <w:r>
        <w:t xml:space="preserve">     </w:t>
      </w:r>
    </w:p>
    <w:p w:rsidR="00BB236E" w:rsidRDefault="00BB236E" w:rsidP="00BB236E">
      <w:r>
        <w:t xml:space="preserve">     </w:t>
      </w:r>
    </w:p>
    <w:p w:rsidR="00BB236E" w:rsidRDefault="00BB236E" w:rsidP="00BB236E">
      <w:r>
        <w:t xml:space="preserve">    &lt;div class = "form-group"&gt;</w:t>
      </w:r>
    </w:p>
    <w:p w:rsidR="00BB236E" w:rsidRDefault="00BB236E" w:rsidP="00BB236E">
      <w:r>
        <w:tab/>
      </w:r>
      <w:r>
        <w:tab/>
        <w:t>&lt;label for= "user_role"&gt;English Question and Answer Change Form&lt;/label&gt;&lt;br&gt;</w:t>
      </w:r>
    </w:p>
    <w:p w:rsidR="00BB236E" w:rsidRDefault="00BB236E" w:rsidP="00BB236E">
      <w:r>
        <w:tab/>
      </w:r>
      <w:r>
        <w:tab/>
      </w:r>
    </w:p>
    <w:p w:rsidR="00BB236E" w:rsidRDefault="00BB236E" w:rsidP="00BB236E">
      <w:r>
        <w:tab/>
      </w:r>
      <w:r>
        <w:tab/>
        <w:t>&lt;select name = "id" id="id" class="form-control"&gt;</w:t>
      </w:r>
    </w:p>
    <w:p w:rsidR="00BB236E" w:rsidRDefault="00BB236E" w:rsidP="00BB236E">
      <w:r>
        <w:tab/>
      </w:r>
      <w:r>
        <w:tab/>
      </w:r>
    </w:p>
    <w:p w:rsidR="00BB236E" w:rsidRDefault="00BB236E" w:rsidP="00BB236E">
      <w:r>
        <w:t xml:space="preserve">      &lt;?php</w:t>
      </w:r>
    </w:p>
    <w:p w:rsidR="00BB236E" w:rsidRDefault="00BB236E" w:rsidP="00BB236E"/>
    <w:p w:rsidR="00BB236E" w:rsidRDefault="00BB236E" w:rsidP="00BB236E">
      <w:r>
        <w:t xml:space="preserve">       //Find all the users from database</w:t>
      </w:r>
    </w:p>
    <w:p w:rsidR="00BB236E" w:rsidRDefault="00BB236E" w:rsidP="00BB236E">
      <w:r>
        <w:t xml:space="preserve">       $stmt = mysqli_prepare($con,"SELECT </w:t>
      </w:r>
      <w:r>
        <w:tab/>
        <w:t>eqid, english_question, english_answer_id FROM english_questions");</w:t>
      </w:r>
    </w:p>
    <w:p w:rsidR="00BB236E" w:rsidRDefault="00BB236E" w:rsidP="00BB236E">
      <w:r>
        <w:t xml:space="preserve">       $stmt-&gt;bind_result($eid, $equestion, $eanswerid);</w:t>
      </w:r>
    </w:p>
    <w:p w:rsidR="00BB236E" w:rsidRDefault="00BB236E" w:rsidP="00BB236E">
      <w:r>
        <w:t xml:space="preserve">       if($stmt-&gt;execute()){</w:t>
      </w:r>
    </w:p>
    <w:p w:rsidR="00BB236E" w:rsidRDefault="00BB236E" w:rsidP="00BB236E">
      <w:r>
        <w:t xml:space="preserve">      </w:t>
      </w:r>
    </w:p>
    <w:p w:rsidR="00BB236E" w:rsidRDefault="00BB236E" w:rsidP="00BB236E">
      <w:r>
        <w:lastRenderedPageBreak/>
        <w:t xml:space="preserve">        while($stmt-&gt;fetch()){</w:t>
      </w:r>
    </w:p>
    <w:p w:rsidR="00BB236E" w:rsidRDefault="00BB236E" w:rsidP="00BB236E">
      <w:r>
        <w:t xml:space="preserve">        echo "&lt;option value='$eid'&gt;{$equestion}&lt;/option&gt;";</w:t>
      </w:r>
    </w:p>
    <w:p w:rsidR="00BB236E" w:rsidRDefault="00BB236E" w:rsidP="00BB236E">
      <w:r>
        <w:t xml:space="preserve">        echo" &lt;span style='visibility: hidden' id='$eanswerid'&gt;&lt;span&gt;";</w:t>
      </w:r>
    </w:p>
    <w:p w:rsidR="00BB236E" w:rsidRDefault="00BB236E" w:rsidP="00BB236E">
      <w:r>
        <w:t xml:space="preserve">        </w:t>
      </w:r>
    </w:p>
    <w:p w:rsidR="00BB236E" w:rsidRDefault="00BB236E" w:rsidP="00BB236E">
      <w:r>
        <w:t xml:space="preserve">        }</w:t>
      </w:r>
    </w:p>
    <w:p w:rsidR="00BB236E" w:rsidRDefault="00BB236E" w:rsidP="00BB236E">
      <w:r>
        <w:t xml:space="preserve">       }</w:t>
      </w:r>
    </w:p>
    <w:p w:rsidR="00BB236E" w:rsidRDefault="00BB236E" w:rsidP="00BB236E">
      <w:r>
        <w:t xml:space="preserve">      ?&gt;</w:t>
      </w:r>
    </w:p>
    <w:p w:rsidR="00BB236E" w:rsidRDefault="00BB236E" w:rsidP="00BB236E">
      <w:r>
        <w:t xml:space="preserve">      &lt;/select&gt;</w:t>
      </w:r>
    </w:p>
    <w:p w:rsidR="00BB236E" w:rsidRDefault="00BB236E" w:rsidP="00BB236E">
      <w:r>
        <w:t xml:space="preserve">      &lt;/div&gt; </w:t>
      </w:r>
    </w:p>
    <w:p w:rsidR="00BB236E" w:rsidRDefault="00BB236E" w:rsidP="00BB236E">
      <w:r>
        <w:t xml:space="preserve">          </w:t>
      </w:r>
    </w:p>
    <w:p w:rsidR="00BB236E" w:rsidRDefault="00BB236E" w:rsidP="00BB236E">
      <w:r>
        <w:t xml:space="preserve">      &lt;input type="text"id="english_question" name="english_question" /&gt;</w:t>
      </w:r>
    </w:p>
    <w:p w:rsidR="00BB236E" w:rsidRDefault="00BB236E" w:rsidP="00BB236E">
      <w:r>
        <w:t xml:space="preserve">     &lt;label for= "user_role"&gt;Question&lt;/label&gt;&lt;br&gt;</w:t>
      </w:r>
    </w:p>
    <w:p w:rsidR="00BB236E" w:rsidRDefault="00BB236E" w:rsidP="00BB236E">
      <w:r>
        <w:t xml:space="preserve">      </w:t>
      </w:r>
    </w:p>
    <w:p w:rsidR="00BB236E" w:rsidRDefault="00BB236E" w:rsidP="00BB236E">
      <w:r>
        <w:t xml:space="preserve">      &lt;input type="submit" name="Submit" value="update" /&gt;</w:t>
      </w:r>
    </w:p>
    <w:p w:rsidR="00BB236E" w:rsidRDefault="00BB236E" w:rsidP="00BB236E">
      <w:r>
        <w:t xml:space="preserve">      </w:t>
      </w:r>
    </w:p>
    <w:p w:rsidR="00BB236E" w:rsidRDefault="00BB236E" w:rsidP="00BB236E">
      <w:r>
        <w:t xml:space="preserve">     &lt;div class = "form-group"&gt;</w:t>
      </w:r>
    </w:p>
    <w:p w:rsidR="00BB236E" w:rsidRDefault="00BB236E" w:rsidP="00BB236E">
      <w:r>
        <w:tab/>
      </w:r>
    </w:p>
    <w:p w:rsidR="00BB236E" w:rsidRDefault="00BB236E" w:rsidP="00BB236E">
      <w:r>
        <w:tab/>
      </w:r>
      <w:r>
        <w:tab/>
        <w:t>&lt;/div&gt;</w:t>
      </w:r>
    </w:p>
    <w:p w:rsidR="00BB236E" w:rsidRDefault="00BB236E" w:rsidP="00BB236E">
      <w:r>
        <w:tab/>
      </w:r>
      <w:r>
        <w:tab/>
      </w:r>
    </w:p>
    <w:p w:rsidR="00BB236E" w:rsidRDefault="00BB236E" w:rsidP="00BB236E">
      <w:r>
        <w:t xml:space="preserve">    &lt;/form&gt;</w:t>
      </w:r>
    </w:p>
    <w:p w:rsidR="00BB236E" w:rsidRDefault="00BB236E" w:rsidP="00BB236E">
      <w:r>
        <w:t xml:space="preserve">    </w:t>
      </w:r>
    </w:p>
    <w:p w:rsidR="00BB236E" w:rsidRDefault="00BB236E" w:rsidP="00BB236E">
      <w:r>
        <w:t xml:space="preserve">   &lt;form method="post" name="update" action=""  enctype="multipart/form-data"/&gt;</w:t>
      </w:r>
    </w:p>
    <w:p w:rsidR="00BB236E" w:rsidRDefault="00BB236E" w:rsidP="00BB236E">
      <w:r>
        <w:t xml:space="preserve">     </w:t>
      </w:r>
    </w:p>
    <w:p w:rsidR="00BB236E" w:rsidRDefault="00BB236E" w:rsidP="00BB236E">
      <w:r>
        <w:t xml:space="preserve">    &lt;div class = "form-group"&gt;</w:t>
      </w:r>
    </w:p>
    <w:p w:rsidR="00BB236E" w:rsidRDefault="00BB236E" w:rsidP="00BB236E">
      <w:r>
        <w:tab/>
      </w:r>
      <w:r>
        <w:tab/>
        <w:t>&lt;label for= "user_role"&gt;Question&lt;/label&gt;&lt;br&gt;</w:t>
      </w:r>
    </w:p>
    <w:p w:rsidR="00BB236E" w:rsidRDefault="00BB236E" w:rsidP="00BB236E">
      <w:r>
        <w:tab/>
      </w:r>
      <w:r>
        <w:tab/>
      </w:r>
    </w:p>
    <w:p w:rsidR="00BB236E" w:rsidRDefault="00BB236E" w:rsidP="00BB236E">
      <w:r>
        <w:tab/>
      </w:r>
      <w:r>
        <w:tab/>
        <w:t>&lt;select name = "id" id="id" class="form-control"&gt;</w:t>
      </w:r>
    </w:p>
    <w:p w:rsidR="00BB236E" w:rsidRDefault="00BB236E" w:rsidP="00BB236E">
      <w:r>
        <w:lastRenderedPageBreak/>
        <w:tab/>
      </w:r>
      <w:r>
        <w:tab/>
      </w:r>
    </w:p>
    <w:p w:rsidR="00BB236E" w:rsidRDefault="00BB236E" w:rsidP="00BB236E">
      <w:r>
        <w:t xml:space="preserve">      &lt;?php</w:t>
      </w:r>
    </w:p>
    <w:p w:rsidR="00BB236E" w:rsidRDefault="00BB236E" w:rsidP="00BB236E"/>
    <w:p w:rsidR="00BB236E" w:rsidRDefault="00BB236E" w:rsidP="00BB236E">
      <w:r>
        <w:t xml:space="preserve">       //Find all the users from database</w:t>
      </w:r>
    </w:p>
    <w:p w:rsidR="00BB236E" w:rsidRDefault="00BB236E" w:rsidP="00BB236E">
      <w:r>
        <w:t xml:space="preserve">       $stmt = mysqli_prepare($con,"SELECT </w:t>
      </w:r>
      <w:r>
        <w:tab/>
        <w:t>eqid, english_question, english_answer_id FROM english_questions");</w:t>
      </w:r>
    </w:p>
    <w:p w:rsidR="00BB236E" w:rsidRDefault="00BB236E" w:rsidP="00BB236E">
      <w:r>
        <w:t xml:space="preserve">       $stmt-&gt;bind_result($eid, $equestion, $eanswerid);</w:t>
      </w:r>
    </w:p>
    <w:p w:rsidR="00BB236E" w:rsidRDefault="00BB236E" w:rsidP="00BB236E">
      <w:r>
        <w:t xml:space="preserve">       if($stmt-&gt;execute()){</w:t>
      </w:r>
    </w:p>
    <w:p w:rsidR="00BB236E" w:rsidRDefault="00BB236E" w:rsidP="00BB236E">
      <w:r>
        <w:t xml:space="preserve">      </w:t>
      </w:r>
    </w:p>
    <w:p w:rsidR="00BB236E" w:rsidRDefault="00BB236E" w:rsidP="00BB236E">
      <w:r>
        <w:t xml:space="preserve">        while($stmt-&gt;fetch()){</w:t>
      </w:r>
    </w:p>
    <w:p w:rsidR="00BB236E" w:rsidRDefault="00BB236E" w:rsidP="00BB236E">
      <w:r>
        <w:t xml:space="preserve">        echo "&lt;option value='$eanswerid'&gt;{$equestion}&lt;/option&gt;";</w:t>
      </w:r>
    </w:p>
    <w:p w:rsidR="00BB236E" w:rsidRDefault="00BB236E" w:rsidP="00BB236E">
      <w:r>
        <w:t xml:space="preserve">        }</w:t>
      </w:r>
    </w:p>
    <w:p w:rsidR="00BB236E" w:rsidRDefault="00BB236E" w:rsidP="00BB236E">
      <w:r>
        <w:t xml:space="preserve">       }</w:t>
      </w:r>
    </w:p>
    <w:p w:rsidR="00BB236E" w:rsidRDefault="00BB236E" w:rsidP="00BB236E">
      <w:r>
        <w:t xml:space="preserve">      ?&gt;</w:t>
      </w:r>
    </w:p>
    <w:p w:rsidR="00BB236E" w:rsidRDefault="00BB236E" w:rsidP="00BB236E">
      <w:r>
        <w:t xml:space="preserve">      </w:t>
      </w:r>
    </w:p>
    <w:p w:rsidR="00BB236E" w:rsidRDefault="00BB236E" w:rsidP="00BB236E">
      <w:r>
        <w:t xml:space="preserve">      &lt;/select&gt;</w:t>
      </w:r>
    </w:p>
    <w:p w:rsidR="00BB236E" w:rsidRDefault="00BB236E" w:rsidP="00BB236E">
      <w:r>
        <w:t xml:space="preserve">      &lt;/div&gt; </w:t>
      </w:r>
    </w:p>
    <w:p w:rsidR="00BB236E" w:rsidRDefault="00BB236E" w:rsidP="00BB236E"/>
    <w:p w:rsidR="00BB236E" w:rsidRDefault="00BB236E" w:rsidP="00BB236E">
      <w:r>
        <w:t xml:space="preserve">     &lt;input type="text"id="english_answer" name="english_answer" /&gt;</w:t>
      </w:r>
    </w:p>
    <w:p w:rsidR="00BB236E" w:rsidRDefault="00BB236E" w:rsidP="00BB236E">
      <w:r>
        <w:t xml:space="preserve">     &lt;label for= "user_role"&gt;Answer&lt;/label&gt;&lt;br&gt;</w:t>
      </w:r>
    </w:p>
    <w:p w:rsidR="00BB236E" w:rsidRDefault="00BB236E" w:rsidP="00BB236E">
      <w:r>
        <w:t xml:space="preserve">     </w:t>
      </w:r>
    </w:p>
    <w:p w:rsidR="00BB236E" w:rsidRDefault="00BB236E" w:rsidP="00BB236E">
      <w:r>
        <w:t xml:space="preserve">      &lt;input type="submit" name="Submit" value="update" /&gt;</w:t>
      </w:r>
    </w:p>
    <w:p w:rsidR="00BB236E" w:rsidRDefault="00BB236E" w:rsidP="00BB236E">
      <w:r>
        <w:t xml:space="preserve">      </w:t>
      </w:r>
    </w:p>
    <w:p w:rsidR="00BB236E" w:rsidRDefault="00BB236E" w:rsidP="00BB236E">
      <w:r>
        <w:t xml:space="preserve"> </w:t>
      </w:r>
    </w:p>
    <w:p w:rsidR="00BB236E" w:rsidRDefault="00BB236E" w:rsidP="00BB236E">
      <w:r>
        <w:t xml:space="preserve">    &lt;/form&gt;</w:t>
      </w:r>
    </w:p>
    <w:p w:rsidR="00BB236E" w:rsidRDefault="00BB236E" w:rsidP="00BB236E"/>
    <w:p w:rsidR="00BB236E" w:rsidRDefault="00BB236E" w:rsidP="00BB236E">
      <w:r>
        <w:t xml:space="preserve">        &lt;!-- MATHS SECTION --&gt;</w:t>
      </w:r>
    </w:p>
    <w:p w:rsidR="00BB236E" w:rsidRDefault="00BB236E" w:rsidP="00BB236E">
      <w:r>
        <w:lastRenderedPageBreak/>
        <w:t xml:space="preserve">          &lt;table class="table table-striped"&gt;</w:t>
      </w:r>
    </w:p>
    <w:p w:rsidR="00BB236E" w:rsidRDefault="00BB236E" w:rsidP="00BB236E">
      <w:r>
        <w:t xml:space="preserve">        &lt;thead&gt;</w:t>
      </w:r>
    </w:p>
    <w:p w:rsidR="00BB236E" w:rsidRDefault="00BB236E" w:rsidP="00BB236E">
      <w:r>
        <w:t xml:space="preserve">          &lt;tr&gt;</w:t>
      </w:r>
    </w:p>
    <w:p w:rsidR="00BB236E" w:rsidRDefault="00BB236E" w:rsidP="00BB236E">
      <w:r>
        <w:t xml:space="preserve">           &lt;th&gt;Maths Questions&lt;/th&gt;</w:t>
      </w:r>
    </w:p>
    <w:p w:rsidR="00BB236E" w:rsidRDefault="00BB236E" w:rsidP="00BB236E">
      <w:r>
        <w:t xml:space="preserve">           &lt;th&gt;Maths Answers&lt;/th&gt;</w:t>
      </w:r>
    </w:p>
    <w:p w:rsidR="00BB236E" w:rsidRDefault="00BB236E" w:rsidP="00BB236E">
      <w:r>
        <w:t xml:space="preserve">          &lt;/tr&gt;</w:t>
      </w:r>
    </w:p>
    <w:p w:rsidR="00BB236E" w:rsidRDefault="00BB236E" w:rsidP="00BB236E">
      <w:r>
        <w:t xml:space="preserve">        &lt;/thead&gt;</w:t>
      </w:r>
    </w:p>
    <w:p w:rsidR="00BB236E" w:rsidRDefault="00BB236E" w:rsidP="00BB236E">
      <w:r>
        <w:t xml:space="preserve">        </w:t>
      </w:r>
    </w:p>
    <w:p w:rsidR="00BB236E" w:rsidRDefault="00BB236E" w:rsidP="00BB236E">
      <w:r>
        <w:t xml:space="preserve">        </w:t>
      </w:r>
    </w:p>
    <w:p w:rsidR="00BB236E" w:rsidRDefault="00BB236E" w:rsidP="00BB236E">
      <w:r>
        <w:t xml:space="preserve">        &lt;?php </w:t>
      </w:r>
    </w:p>
    <w:p w:rsidR="00BB236E" w:rsidRDefault="00BB236E" w:rsidP="00BB236E">
      <w:r>
        <w:t xml:space="preserve">        </w:t>
      </w:r>
    </w:p>
    <w:p w:rsidR="00BB236E" w:rsidRDefault="00BB236E" w:rsidP="00BB236E">
      <w:r>
        <w:t xml:space="preserve">        //var_dump(mysqli_fetch_array($result));</w:t>
      </w:r>
    </w:p>
    <w:p w:rsidR="00BB236E" w:rsidRDefault="00BB236E" w:rsidP="00BB236E">
      <w:r>
        <w:t xml:space="preserve">        </w:t>
      </w:r>
    </w:p>
    <w:p w:rsidR="00BB236E" w:rsidRDefault="00BB236E" w:rsidP="00BB236E">
      <w:r>
        <w:t xml:space="preserve">        if(mysqli_num_rows($result2) &gt; 0) </w:t>
      </w:r>
    </w:p>
    <w:p w:rsidR="00BB236E" w:rsidRDefault="00BB236E" w:rsidP="00BB236E">
      <w:r>
        <w:t xml:space="preserve">        {</w:t>
      </w:r>
    </w:p>
    <w:p w:rsidR="00BB236E" w:rsidRDefault="00BB236E" w:rsidP="00BB236E">
      <w:r>
        <w:t xml:space="preserve">          while($row = mysqli_fetch_array($result2))</w:t>
      </w:r>
    </w:p>
    <w:p w:rsidR="00BB236E" w:rsidRDefault="00BB236E" w:rsidP="00BB236E">
      <w:r>
        <w:t xml:space="preserve">          {</w:t>
      </w:r>
    </w:p>
    <w:p w:rsidR="00BB236E" w:rsidRDefault="00BB236E" w:rsidP="00BB236E">
      <w:r>
        <w:t xml:space="preserve">              </w:t>
      </w:r>
    </w:p>
    <w:p w:rsidR="00BB236E" w:rsidRDefault="00BB236E" w:rsidP="00BB236E">
      <w:r>
        <w:t xml:space="preserve">        ?&gt;</w:t>
      </w:r>
    </w:p>
    <w:p w:rsidR="00BB236E" w:rsidRDefault="00BB236E" w:rsidP="00BB236E">
      <w:r>
        <w:t xml:space="preserve">        &lt;tbody&gt;</w:t>
      </w:r>
    </w:p>
    <w:p w:rsidR="00BB236E" w:rsidRDefault="00BB236E" w:rsidP="00BB236E">
      <w:r>
        <w:t xml:space="preserve">        &lt;td align="left"&gt;&lt;?php echo $row ["question"]; ?&gt; &lt;/td&gt;</w:t>
      </w:r>
    </w:p>
    <w:p w:rsidR="00BB236E" w:rsidRDefault="00BB236E" w:rsidP="00BB236E">
      <w:r>
        <w:t xml:space="preserve">        &lt;td align="left"&gt;&lt;?php echo $row ["answer"]; ?&gt; &lt;/td&gt;</w:t>
      </w:r>
    </w:p>
    <w:p w:rsidR="00BB236E" w:rsidRDefault="00BB236E" w:rsidP="00BB236E">
      <w:r>
        <w:t xml:space="preserve">        &lt;?php</w:t>
      </w:r>
    </w:p>
    <w:p w:rsidR="00BB236E" w:rsidRDefault="00BB236E" w:rsidP="00BB236E">
      <w:r>
        <w:t xml:space="preserve">          }</w:t>
      </w:r>
    </w:p>
    <w:p w:rsidR="00BB236E" w:rsidRDefault="00BB236E" w:rsidP="00BB236E">
      <w:r>
        <w:t xml:space="preserve">        } </w:t>
      </w:r>
    </w:p>
    <w:p w:rsidR="00BB236E" w:rsidRDefault="00BB236E" w:rsidP="00BB236E">
      <w:r>
        <w:t xml:space="preserve">        ?&gt;</w:t>
      </w:r>
    </w:p>
    <w:p w:rsidR="00BB236E" w:rsidRDefault="00BB236E" w:rsidP="00BB236E">
      <w:r>
        <w:t xml:space="preserve">        &lt;/tbody&gt;</w:t>
      </w:r>
    </w:p>
    <w:p w:rsidR="00BB236E" w:rsidRDefault="00BB236E" w:rsidP="00BB236E">
      <w:r>
        <w:lastRenderedPageBreak/>
        <w:t xml:space="preserve">    &lt;/table&gt;</w:t>
      </w:r>
    </w:p>
    <w:p w:rsidR="00BB236E" w:rsidRDefault="00BB236E" w:rsidP="00BB236E">
      <w:r>
        <w:t xml:space="preserve">    &lt;form method="post" name="update" action=""  enctype="multipart/form-data"/&gt;</w:t>
      </w:r>
    </w:p>
    <w:p w:rsidR="00BB236E" w:rsidRDefault="00BB236E" w:rsidP="00BB236E">
      <w:r>
        <w:t xml:space="preserve">     </w:t>
      </w:r>
    </w:p>
    <w:p w:rsidR="00BB236E" w:rsidRDefault="00BB236E" w:rsidP="00BB236E">
      <w:r>
        <w:t xml:space="preserve">    </w:t>
      </w:r>
    </w:p>
    <w:p w:rsidR="00BB236E" w:rsidRDefault="00BB236E" w:rsidP="00BB236E">
      <w:r>
        <w:t xml:space="preserve">    &lt;div class = "form-group"&gt;</w:t>
      </w:r>
    </w:p>
    <w:p w:rsidR="00BB236E" w:rsidRDefault="00BB236E" w:rsidP="00BB236E">
      <w:r>
        <w:tab/>
      </w:r>
      <w:r>
        <w:tab/>
        <w:t>&lt;label for= "user_role"&gt;Maths Question and Answer Change Form&lt;/label&gt;&lt;br&gt;</w:t>
      </w:r>
    </w:p>
    <w:p w:rsidR="00BB236E" w:rsidRDefault="00BB236E" w:rsidP="00BB236E">
      <w:r>
        <w:tab/>
      </w:r>
      <w:r>
        <w:tab/>
      </w:r>
    </w:p>
    <w:p w:rsidR="00BB236E" w:rsidRDefault="00BB236E" w:rsidP="00BB236E">
      <w:r>
        <w:tab/>
      </w:r>
      <w:r>
        <w:tab/>
        <w:t>&lt;select name = "id" id="id" class="form-control"&gt;</w:t>
      </w:r>
    </w:p>
    <w:p w:rsidR="00BB236E" w:rsidRDefault="00BB236E" w:rsidP="00BB236E">
      <w:r>
        <w:tab/>
      </w:r>
      <w:r>
        <w:tab/>
      </w:r>
    </w:p>
    <w:p w:rsidR="00BB236E" w:rsidRDefault="00BB236E" w:rsidP="00BB236E">
      <w:r>
        <w:t xml:space="preserve">      &lt;?php</w:t>
      </w:r>
    </w:p>
    <w:p w:rsidR="00BB236E" w:rsidRDefault="00BB236E" w:rsidP="00BB236E"/>
    <w:p w:rsidR="00BB236E" w:rsidRDefault="00BB236E" w:rsidP="00BB236E">
      <w:r>
        <w:t xml:space="preserve">       //Find all the users from database</w:t>
      </w:r>
    </w:p>
    <w:p w:rsidR="00BB236E" w:rsidRDefault="00BB236E" w:rsidP="00BB236E">
      <w:r>
        <w:t xml:space="preserve">       $stmt = mysqli_prepare($con,"SELECT </w:t>
      </w:r>
      <w:r>
        <w:tab/>
        <w:t>qid, question, answer_id FROM questions");</w:t>
      </w:r>
    </w:p>
    <w:p w:rsidR="00BB236E" w:rsidRDefault="00BB236E" w:rsidP="00BB236E">
      <w:r>
        <w:t xml:space="preserve">       $stmt-&gt;bind_result($id, $question, $answerid);</w:t>
      </w:r>
    </w:p>
    <w:p w:rsidR="00BB236E" w:rsidRDefault="00BB236E" w:rsidP="00BB236E">
      <w:r>
        <w:t xml:space="preserve">       if($stmt-&gt;execute()){</w:t>
      </w:r>
    </w:p>
    <w:p w:rsidR="00BB236E" w:rsidRDefault="00BB236E" w:rsidP="00BB236E">
      <w:r>
        <w:t xml:space="preserve">      </w:t>
      </w:r>
    </w:p>
    <w:p w:rsidR="00BB236E" w:rsidRDefault="00BB236E" w:rsidP="00BB236E">
      <w:r>
        <w:t xml:space="preserve">        while($stmt-&gt;fetch()){</w:t>
      </w:r>
    </w:p>
    <w:p w:rsidR="00BB236E" w:rsidRDefault="00BB236E" w:rsidP="00BB236E">
      <w:r>
        <w:t xml:space="preserve">        echo "&lt;option value='$id'&gt;{$question}&lt;/option&gt;";</w:t>
      </w:r>
    </w:p>
    <w:p w:rsidR="00BB236E" w:rsidRDefault="00BB236E" w:rsidP="00BB236E">
      <w:r>
        <w:t xml:space="preserve">        echo" &lt;span style='visibility: hidden' id='$answerid'&gt;&lt;span&gt;";</w:t>
      </w:r>
    </w:p>
    <w:p w:rsidR="00BB236E" w:rsidRDefault="00BB236E" w:rsidP="00BB236E">
      <w:r>
        <w:t xml:space="preserve">        </w:t>
      </w:r>
    </w:p>
    <w:p w:rsidR="00BB236E" w:rsidRDefault="00BB236E" w:rsidP="00BB236E">
      <w:r>
        <w:t xml:space="preserve">        }</w:t>
      </w:r>
    </w:p>
    <w:p w:rsidR="00BB236E" w:rsidRDefault="00BB236E" w:rsidP="00BB236E">
      <w:r>
        <w:t xml:space="preserve">       }</w:t>
      </w:r>
    </w:p>
    <w:p w:rsidR="00BB236E" w:rsidRDefault="00BB236E" w:rsidP="00BB236E">
      <w:r>
        <w:t xml:space="preserve">      ?&gt;</w:t>
      </w:r>
    </w:p>
    <w:p w:rsidR="00BB236E" w:rsidRDefault="00BB236E" w:rsidP="00BB236E">
      <w:r>
        <w:t xml:space="preserve">      &lt;/select&gt;</w:t>
      </w:r>
    </w:p>
    <w:p w:rsidR="00BB236E" w:rsidRDefault="00BB236E" w:rsidP="00BB236E">
      <w:r>
        <w:t xml:space="preserve">      &lt;/div&gt; </w:t>
      </w:r>
    </w:p>
    <w:p w:rsidR="00BB236E" w:rsidRDefault="00BB236E" w:rsidP="00BB236E">
      <w:r>
        <w:t xml:space="preserve">          </w:t>
      </w:r>
    </w:p>
    <w:p w:rsidR="00BB236E" w:rsidRDefault="00BB236E" w:rsidP="00BB236E">
      <w:r>
        <w:t xml:space="preserve">      &lt;input type="text"id="question" name="question" /&gt;</w:t>
      </w:r>
    </w:p>
    <w:p w:rsidR="00BB236E" w:rsidRDefault="00BB236E" w:rsidP="00BB236E">
      <w:r>
        <w:lastRenderedPageBreak/>
        <w:t xml:space="preserve">     &lt;label for= "user_role"&gt;Question&lt;/label&gt;&lt;br&gt;</w:t>
      </w:r>
    </w:p>
    <w:p w:rsidR="00BB236E" w:rsidRDefault="00BB236E" w:rsidP="00BB236E">
      <w:r>
        <w:t xml:space="preserve">      </w:t>
      </w:r>
    </w:p>
    <w:p w:rsidR="00BB236E" w:rsidRDefault="00BB236E" w:rsidP="00BB236E">
      <w:r>
        <w:t xml:space="preserve">      &lt;input type="submit" name="Submit" value="update" /&gt;</w:t>
      </w:r>
    </w:p>
    <w:p w:rsidR="00BB236E" w:rsidRDefault="00BB236E" w:rsidP="00BB236E">
      <w:r>
        <w:t xml:space="preserve">      </w:t>
      </w:r>
    </w:p>
    <w:p w:rsidR="00BB236E" w:rsidRDefault="00BB236E" w:rsidP="00BB236E">
      <w:r>
        <w:t xml:space="preserve">     &lt;div class = "form-group"&gt;</w:t>
      </w:r>
    </w:p>
    <w:p w:rsidR="00BB236E" w:rsidRDefault="00BB236E" w:rsidP="00BB236E">
      <w:r>
        <w:tab/>
      </w:r>
    </w:p>
    <w:p w:rsidR="00BB236E" w:rsidRDefault="00BB236E" w:rsidP="00BB236E">
      <w:r>
        <w:tab/>
      </w:r>
      <w:r>
        <w:tab/>
        <w:t>&lt;/div&gt;</w:t>
      </w:r>
    </w:p>
    <w:p w:rsidR="00BB236E" w:rsidRDefault="00BB236E" w:rsidP="00BB236E">
      <w:r>
        <w:tab/>
      </w:r>
      <w:r>
        <w:tab/>
      </w:r>
    </w:p>
    <w:p w:rsidR="00BB236E" w:rsidRDefault="00BB236E" w:rsidP="00BB236E">
      <w:r>
        <w:t xml:space="preserve">    &lt;/form&gt;</w:t>
      </w:r>
    </w:p>
    <w:p w:rsidR="00BB236E" w:rsidRDefault="00BB236E" w:rsidP="00BB236E">
      <w:r>
        <w:t xml:space="preserve">    </w:t>
      </w:r>
    </w:p>
    <w:p w:rsidR="00BB236E" w:rsidRDefault="00BB236E" w:rsidP="00BB236E">
      <w:r>
        <w:t xml:space="preserve">   &lt;form method="post" name="update" action=""  enctype="multipart/form-data"/&gt;</w:t>
      </w:r>
    </w:p>
    <w:p w:rsidR="00BB236E" w:rsidRDefault="00BB236E" w:rsidP="00BB236E">
      <w:r>
        <w:t xml:space="preserve">     </w:t>
      </w:r>
    </w:p>
    <w:p w:rsidR="00BB236E" w:rsidRDefault="00BB236E" w:rsidP="00BB236E">
      <w:r>
        <w:t xml:space="preserve">    &lt;div class = "form-group"&gt;</w:t>
      </w:r>
    </w:p>
    <w:p w:rsidR="00BB236E" w:rsidRDefault="00BB236E" w:rsidP="00BB236E">
      <w:r>
        <w:tab/>
      </w:r>
      <w:r>
        <w:tab/>
      </w:r>
    </w:p>
    <w:p w:rsidR="00BB236E" w:rsidRDefault="00BB236E" w:rsidP="00BB236E">
      <w:r>
        <w:tab/>
      </w:r>
      <w:r>
        <w:tab/>
        <w:t>&lt;select name = "id" id="id" class="form-control"&gt;</w:t>
      </w:r>
    </w:p>
    <w:p w:rsidR="00BB236E" w:rsidRDefault="00BB236E" w:rsidP="00BB236E">
      <w:r>
        <w:tab/>
      </w:r>
      <w:r>
        <w:tab/>
      </w:r>
    </w:p>
    <w:p w:rsidR="00BB236E" w:rsidRDefault="00BB236E" w:rsidP="00BB236E">
      <w:r>
        <w:t xml:space="preserve">      &lt;?php</w:t>
      </w:r>
    </w:p>
    <w:p w:rsidR="00BB236E" w:rsidRDefault="00BB236E" w:rsidP="00BB236E"/>
    <w:p w:rsidR="00BB236E" w:rsidRDefault="00BB236E" w:rsidP="00BB236E">
      <w:r>
        <w:t xml:space="preserve">       //Find all the questions from database</w:t>
      </w:r>
    </w:p>
    <w:p w:rsidR="00BB236E" w:rsidRDefault="00BB236E" w:rsidP="00BB236E">
      <w:r>
        <w:t xml:space="preserve">       $stmt = mysqli_prepare($con,"SELECT </w:t>
      </w:r>
      <w:r>
        <w:tab/>
        <w:t>qid, question, answer_id FROM questions");</w:t>
      </w:r>
    </w:p>
    <w:p w:rsidR="00BB236E" w:rsidRDefault="00BB236E" w:rsidP="00BB236E">
      <w:r>
        <w:t xml:space="preserve">       $stmt-&gt;bind_result($id, $question, $answerid);</w:t>
      </w:r>
    </w:p>
    <w:p w:rsidR="00BB236E" w:rsidRDefault="00BB236E" w:rsidP="00BB236E">
      <w:r>
        <w:t xml:space="preserve">       if($stmt-&gt;execute()){</w:t>
      </w:r>
    </w:p>
    <w:p w:rsidR="00BB236E" w:rsidRDefault="00BB236E" w:rsidP="00BB236E">
      <w:r>
        <w:t xml:space="preserve">      </w:t>
      </w:r>
    </w:p>
    <w:p w:rsidR="00BB236E" w:rsidRDefault="00BB236E" w:rsidP="00BB236E">
      <w:r>
        <w:t xml:space="preserve">        while($stmt-&gt;fetch()){</w:t>
      </w:r>
    </w:p>
    <w:p w:rsidR="00BB236E" w:rsidRDefault="00BB236E" w:rsidP="00BB236E">
      <w:r>
        <w:t xml:space="preserve">        echo "&lt;option value='$answerid'&gt;{$question}&lt;/option&gt;";</w:t>
      </w:r>
    </w:p>
    <w:p w:rsidR="00BB236E" w:rsidRDefault="00BB236E" w:rsidP="00BB236E">
      <w:r>
        <w:t xml:space="preserve">        }</w:t>
      </w:r>
    </w:p>
    <w:p w:rsidR="00BB236E" w:rsidRDefault="00BB236E" w:rsidP="00BB236E">
      <w:r>
        <w:t xml:space="preserve">       }</w:t>
      </w:r>
    </w:p>
    <w:p w:rsidR="00BB236E" w:rsidRDefault="00BB236E" w:rsidP="00BB236E">
      <w:r>
        <w:lastRenderedPageBreak/>
        <w:t xml:space="preserve">      ?&gt;</w:t>
      </w:r>
    </w:p>
    <w:p w:rsidR="00BB236E" w:rsidRDefault="00BB236E" w:rsidP="00BB236E">
      <w:r>
        <w:t xml:space="preserve">      </w:t>
      </w:r>
    </w:p>
    <w:p w:rsidR="00BB236E" w:rsidRDefault="00BB236E" w:rsidP="00BB236E">
      <w:r>
        <w:t xml:space="preserve">      &lt;/select&gt;</w:t>
      </w:r>
    </w:p>
    <w:p w:rsidR="00BB236E" w:rsidRDefault="00BB236E" w:rsidP="00BB236E">
      <w:r>
        <w:t xml:space="preserve">      &lt;/div&gt; </w:t>
      </w:r>
    </w:p>
    <w:p w:rsidR="00BB236E" w:rsidRDefault="00BB236E" w:rsidP="00BB236E"/>
    <w:p w:rsidR="00BB236E" w:rsidRDefault="00BB236E" w:rsidP="00BB236E">
      <w:r>
        <w:t xml:space="preserve">     &lt;input type="text"id="answer" name="answer" /&gt;</w:t>
      </w:r>
    </w:p>
    <w:p w:rsidR="00BB236E" w:rsidRDefault="00BB236E" w:rsidP="00BB236E">
      <w:r>
        <w:t xml:space="preserve">     &lt;label for= "user_role"&gt;Answer&lt;/label&gt;&lt;br&gt;</w:t>
      </w:r>
    </w:p>
    <w:p w:rsidR="00BB236E" w:rsidRDefault="00BB236E" w:rsidP="00BB236E">
      <w:r>
        <w:t xml:space="preserve">     </w:t>
      </w:r>
    </w:p>
    <w:p w:rsidR="00BB236E" w:rsidRDefault="00BB236E" w:rsidP="00BB236E">
      <w:r>
        <w:t xml:space="preserve">      &lt;input type="submit" name="Submit" value="update" /&gt;</w:t>
      </w:r>
    </w:p>
    <w:p w:rsidR="00BB236E" w:rsidRDefault="00BB236E" w:rsidP="00BB236E">
      <w:r>
        <w:t xml:space="preserve">      </w:t>
      </w:r>
    </w:p>
    <w:p w:rsidR="00BB236E" w:rsidRDefault="00BB236E" w:rsidP="00BB236E">
      <w:r>
        <w:t xml:space="preserve">      &lt;/div&gt;</w:t>
      </w:r>
    </w:p>
    <w:p w:rsidR="00BB236E" w:rsidRDefault="00BB236E" w:rsidP="00BB236E">
      <w:r>
        <w:t xml:space="preserve">  &lt;/section&gt;</w:t>
      </w:r>
    </w:p>
    <w:p w:rsidR="00BB236E" w:rsidRDefault="00BB236E" w:rsidP="00BB236E"/>
    <w:p w:rsidR="00BB236E" w:rsidRDefault="00BB236E" w:rsidP="00BB236E">
      <w:r>
        <w:t>&lt;?php</w:t>
      </w:r>
    </w:p>
    <w:p w:rsidR="00BB236E" w:rsidRDefault="00BB236E" w:rsidP="00BB236E"/>
    <w:p w:rsidR="00BB236E" w:rsidRDefault="00BB236E" w:rsidP="00BB236E"/>
    <w:p w:rsidR="00BB236E" w:rsidRDefault="00BB236E" w:rsidP="00BB236E">
      <w:r>
        <w:t>//MATHS Q/A UPDATE</w:t>
      </w:r>
    </w:p>
    <w:p w:rsidR="00BB236E" w:rsidRDefault="00BB236E" w:rsidP="00BB236E">
      <w:r>
        <w:t>if(isset($_POST['answer'])){</w:t>
      </w:r>
    </w:p>
    <w:p w:rsidR="00BB236E" w:rsidRDefault="00BB236E" w:rsidP="00BB236E"/>
    <w:p w:rsidR="00BB236E" w:rsidRDefault="00BB236E" w:rsidP="00BB236E">
      <w:r>
        <w:t xml:space="preserve">  $stmt2 = mysqli_prepare($con,"UPDATE answers SET answer  = ?  WHERE aid = ? ");</w:t>
      </w:r>
    </w:p>
    <w:p w:rsidR="00BB236E" w:rsidRDefault="00BB236E" w:rsidP="00BB236E">
      <w:r>
        <w:t xml:space="preserve">  //Query to update database users</w:t>
      </w:r>
    </w:p>
    <w:p w:rsidR="00BB236E" w:rsidRDefault="00BB236E" w:rsidP="00BB236E">
      <w:r>
        <w:t xml:space="preserve">  mysqli_stmt_bind_param($stmt2,'si', $_POST['answer'], $_POST['id'] );</w:t>
      </w:r>
    </w:p>
    <w:p w:rsidR="00BB236E" w:rsidRDefault="00BB236E" w:rsidP="00BB236E">
      <w:r>
        <w:t xml:space="preserve">  mysqli_stmt_execute($stmt2);</w:t>
      </w:r>
    </w:p>
    <w:p w:rsidR="00BB236E" w:rsidRDefault="00BB236E" w:rsidP="00BB236E">
      <w:r>
        <w:t xml:space="preserve">  mysqli_stmt_close($stmt2);//Close statment</w:t>
      </w:r>
    </w:p>
    <w:p w:rsidR="00BB236E" w:rsidRDefault="00BB236E" w:rsidP="00BB236E"/>
    <w:p w:rsidR="00BB236E" w:rsidRDefault="00BB236E" w:rsidP="00BB236E">
      <w:r>
        <w:t xml:space="preserve">  header("Location:../edit_questions.php");</w:t>
      </w:r>
      <w:r>
        <w:tab/>
      </w:r>
    </w:p>
    <w:p w:rsidR="00BB236E" w:rsidRDefault="00BB236E" w:rsidP="00BB236E">
      <w:r>
        <w:t>}</w:t>
      </w:r>
    </w:p>
    <w:p w:rsidR="00BB236E" w:rsidRDefault="00BB236E" w:rsidP="00BB236E"/>
    <w:p w:rsidR="00BB236E" w:rsidRDefault="00BB236E" w:rsidP="00BB236E">
      <w:r>
        <w:t>if(isset($_POST['question'])){</w:t>
      </w:r>
    </w:p>
    <w:p w:rsidR="00BB236E" w:rsidRDefault="00BB236E" w:rsidP="00BB236E"/>
    <w:p w:rsidR="00BB236E" w:rsidRDefault="00BB236E" w:rsidP="00BB236E"/>
    <w:p w:rsidR="00BB236E" w:rsidRDefault="00BB236E" w:rsidP="00BB236E">
      <w:r>
        <w:t xml:space="preserve">  $stmt = mysqli_prepare($con,"UPDATE questions SET question  = ?  WHERE qid = ?");</w:t>
      </w:r>
    </w:p>
    <w:p w:rsidR="00BB236E" w:rsidRDefault="00BB236E" w:rsidP="00BB236E">
      <w:r>
        <w:t xml:space="preserve">  //Query to update database users</w:t>
      </w:r>
    </w:p>
    <w:p w:rsidR="00BB236E" w:rsidRDefault="00BB236E" w:rsidP="00BB236E">
      <w:r>
        <w:t xml:space="preserve">  mysqli_stmt_bind_param($stmt,'si',$_POST['question'], $_POST['id']);</w:t>
      </w:r>
    </w:p>
    <w:p w:rsidR="00BB236E" w:rsidRDefault="00BB236E" w:rsidP="00BB236E">
      <w:r>
        <w:t xml:space="preserve">  mysqli_stmt_execute($stmt);</w:t>
      </w:r>
    </w:p>
    <w:p w:rsidR="00BB236E" w:rsidRDefault="00BB236E" w:rsidP="00BB236E">
      <w:r>
        <w:t xml:space="preserve">  mysqli_stmt_close($stmt);//Close statment</w:t>
      </w:r>
    </w:p>
    <w:p w:rsidR="00BB236E" w:rsidRDefault="00BB236E" w:rsidP="00BB236E">
      <w:r>
        <w:t xml:space="preserve">  </w:t>
      </w:r>
    </w:p>
    <w:p w:rsidR="00BB236E" w:rsidRDefault="00BB236E" w:rsidP="00BB236E">
      <w:r>
        <w:t xml:space="preserve">  header("Location:../edit_questions.php");</w:t>
      </w:r>
      <w:r>
        <w:tab/>
      </w:r>
    </w:p>
    <w:p w:rsidR="00BB236E" w:rsidRDefault="00BB236E" w:rsidP="00BB236E">
      <w:r>
        <w:t>}</w:t>
      </w:r>
    </w:p>
    <w:p w:rsidR="00BB236E" w:rsidRDefault="00BB236E" w:rsidP="00BB236E"/>
    <w:p w:rsidR="00BB236E" w:rsidRDefault="00BB236E" w:rsidP="00BB236E"/>
    <w:p w:rsidR="00BB236E" w:rsidRDefault="00BB236E" w:rsidP="00BB236E">
      <w:r>
        <w:t>//ENGLISH Q/A UPDATE</w:t>
      </w:r>
    </w:p>
    <w:p w:rsidR="00BB236E" w:rsidRDefault="00BB236E" w:rsidP="00BB236E"/>
    <w:p w:rsidR="00BB236E" w:rsidRDefault="00BB236E" w:rsidP="00BB236E"/>
    <w:p w:rsidR="00BB236E" w:rsidRDefault="00BB236E" w:rsidP="00BB236E">
      <w:r>
        <w:t>if(isset($_POST['english_answer'])){</w:t>
      </w:r>
    </w:p>
    <w:p w:rsidR="00BB236E" w:rsidRDefault="00BB236E" w:rsidP="00BB236E"/>
    <w:p w:rsidR="00BB236E" w:rsidRDefault="00BB236E" w:rsidP="00BB236E">
      <w:r>
        <w:t xml:space="preserve">  $stmt3 = mysqli_prepare($con,"UPDATE english_answers SET english_answer  = ?  WHERE eaid = ? ");</w:t>
      </w:r>
    </w:p>
    <w:p w:rsidR="00BB236E" w:rsidRDefault="00BB236E" w:rsidP="00BB236E">
      <w:r>
        <w:t xml:space="preserve">  //Query to update database users</w:t>
      </w:r>
    </w:p>
    <w:p w:rsidR="00BB236E" w:rsidRDefault="00BB236E" w:rsidP="00BB236E">
      <w:r>
        <w:t xml:space="preserve">  mysqli_stmt_bind_param($stmt3,'si', $_POST['english_answer'], $_POST['id'] );</w:t>
      </w:r>
    </w:p>
    <w:p w:rsidR="00BB236E" w:rsidRDefault="00BB236E" w:rsidP="00BB236E">
      <w:r>
        <w:t xml:space="preserve">  mysqli_stmt_execute($stmt3);</w:t>
      </w:r>
    </w:p>
    <w:p w:rsidR="00BB236E" w:rsidRDefault="00BB236E" w:rsidP="00BB236E">
      <w:r>
        <w:t xml:space="preserve">  mysqli_stmt_close($stmt3);//Close statment</w:t>
      </w:r>
    </w:p>
    <w:p w:rsidR="00BB236E" w:rsidRDefault="00BB236E" w:rsidP="00BB236E"/>
    <w:p w:rsidR="00BB236E" w:rsidRDefault="00BB236E" w:rsidP="00BB236E">
      <w:r>
        <w:t xml:space="preserve">  header("Location:../edit_questions.php");</w:t>
      </w:r>
      <w:r>
        <w:tab/>
      </w:r>
    </w:p>
    <w:p w:rsidR="00BB236E" w:rsidRDefault="00BB236E" w:rsidP="00BB236E">
      <w:r>
        <w:lastRenderedPageBreak/>
        <w:t>}</w:t>
      </w:r>
    </w:p>
    <w:p w:rsidR="00BB236E" w:rsidRDefault="00BB236E" w:rsidP="00BB236E"/>
    <w:p w:rsidR="00BB236E" w:rsidRDefault="00BB236E" w:rsidP="00BB236E"/>
    <w:p w:rsidR="00BB236E" w:rsidRDefault="00BB236E" w:rsidP="00BB236E"/>
    <w:p w:rsidR="00BB236E" w:rsidRDefault="00BB236E" w:rsidP="00BB236E"/>
    <w:p w:rsidR="00BB236E" w:rsidRDefault="00BB236E" w:rsidP="00BB236E">
      <w:r>
        <w:t>if(isset($_POST['english_question'])){</w:t>
      </w:r>
    </w:p>
    <w:p w:rsidR="00BB236E" w:rsidRDefault="00BB236E" w:rsidP="00BB236E"/>
    <w:p w:rsidR="00BB236E" w:rsidRDefault="00BB236E" w:rsidP="00BB236E"/>
    <w:p w:rsidR="00BB236E" w:rsidRDefault="00BB236E" w:rsidP="00BB236E">
      <w:r>
        <w:t xml:space="preserve">  $stmt4 = mysqli_prepare($con,"UPDATE english_questions SET english_question  = ?  WHERE eqid = ?");</w:t>
      </w:r>
    </w:p>
    <w:p w:rsidR="00BB236E" w:rsidRDefault="00BB236E" w:rsidP="00BB236E">
      <w:r>
        <w:t xml:space="preserve">  //Query to update database users</w:t>
      </w:r>
    </w:p>
    <w:p w:rsidR="00BB236E" w:rsidRDefault="00BB236E" w:rsidP="00BB236E">
      <w:r>
        <w:t xml:space="preserve">  mysqli_stmt_bind_param($stmt4,'si',$_POST['english_question'], $_POST['id']);</w:t>
      </w:r>
    </w:p>
    <w:p w:rsidR="00BB236E" w:rsidRDefault="00BB236E" w:rsidP="00BB236E">
      <w:r>
        <w:t xml:space="preserve">  mysqli_stmt_execute($stmt4);</w:t>
      </w:r>
    </w:p>
    <w:p w:rsidR="00BB236E" w:rsidRDefault="00BB236E" w:rsidP="00BB236E">
      <w:r>
        <w:t xml:space="preserve">  mysqli_stmt_close($stmt4);//Close statment</w:t>
      </w:r>
    </w:p>
    <w:p w:rsidR="00BB236E" w:rsidRDefault="00BB236E" w:rsidP="00BB236E">
      <w:r>
        <w:t xml:space="preserve">  </w:t>
      </w:r>
    </w:p>
    <w:p w:rsidR="00BB236E" w:rsidRDefault="00BB236E" w:rsidP="00BB236E">
      <w:r>
        <w:t xml:space="preserve">  header("Location:../edit_questions.php");</w:t>
      </w:r>
      <w:r>
        <w:tab/>
      </w:r>
    </w:p>
    <w:p w:rsidR="00BB236E" w:rsidRDefault="00BB236E" w:rsidP="00BB236E">
      <w:r>
        <w:t>}</w:t>
      </w:r>
    </w:p>
    <w:p w:rsidR="00BB236E" w:rsidRDefault="00BB236E" w:rsidP="00BB236E"/>
    <w:p w:rsidR="00BB236E" w:rsidRDefault="00BB236E" w:rsidP="00BB236E"/>
    <w:p w:rsidR="00BB236E" w:rsidRDefault="00BB236E" w:rsidP="00BB236E">
      <w:r>
        <w:t>?&gt;</w:t>
      </w:r>
    </w:p>
    <w:p w:rsidR="00BB236E" w:rsidRDefault="00BB236E" w:rsidP="00BB236E"/>
    <w:p w:rsidR="00BB236E" w:rsidRDefault="00BB236E" w:rsidP="00BB236E"/>
    <w:p w:rsidR="00BB236E" w:rsidRDefault="00BB236E" w:rsidP="00BB236E"/>
    <w:p w:rsidR="00BB236E" w:rsidRDefault="00BB236E" w:rsidP="00BB236E">
      <w:r>
        <w:t xml:space="preserve">  &lt;footer id="footer" class="midnight-blue"&gt;</w:t>
      </w:r>
    </w:p>
    <w:p w:rsidR="00BB236E" w:rsidRDefault="00BB236E" w:rsidP="00BB236E">
      <w:r>
        <w:t xml:space="preserve">    &lt;div class="container"&gt;</w:t>
      </w:r>
    </w:p>
    <w:p w:rsidR="00BB236E" w:rsidRDefault="00BB236E" w:rsidP="00BB236E">
      <w:r>
        <w:t xml:space="preserve">      &lt;div class="row"&gt;</w:t>
      </w:r>
    </w:p>
    <w:p w:rsidR="00BB236E" w:rsidRDefault="00BB236E" w:rsidP="00BB236E">
      <w:r>
        <w:t xml:space="preserve">        &lt;div class="col-md-6 col-md-offset-3"&gt;</w:t>
      </w:r>
    </w:p>
    <w:p w:rsidR="00BB236E" w:rsidRDefault="00BB236E" w:rsidP="00BB236E">
      <w:r>
        <w:lastRenderedPageBreak/>
        <w:t xml:space="preserve">          &lt;div class="text-center"&gt;</w:t>
      </w:r>
    </w:p>
    <w:p w:rsidR="00BB236E" w:rsidRDefault="00BB236E" w:rsidP="00BB236E">
      <w:r>
        <w:t xml:space="preserve">            &lt;a href="#home" class="scrollup"&gt;&lt;i class="fa fa-angle-up fa-3x"&gt;&lt;/i&gt;&lt;/a&gt;</w:t>
      </w:r>
    </w:p>
    <w:p w:rsidR="00BB236E" w:rsidRDefault="00BB236E" w:rsidP="00BB236E">
      <w:r>
        <w:t xml:space="preserve">          &lt;/div&gt;</w:t>
      </w:r>
    </w:p>
    <w:p w:rsidR="00BB236E" w:rsidRDefault="00BB236E" w:rsidP="00BB236E">
      <w:r>
        <w:t xml:space="preserve">            &lt;p&gt;Developed by Jared Taws &amp; Luke Parfrey Work-Based Research Project 2017/18&lt;/p&gt;</w:t>
      </w:r>
    </w:p>
    <w:p w:rsidR="00BB236E" w:rsidRDefault="00BB236E" w:rsidP="00BB236E">
      <w:r>
        <w:t xml:space="preserve">          &amp;copy; OnePage Theme. All Rights Reserved.</w:t>
      </w:r>
    </w:p>
    <w:p w:rsidR="00BB236E" w:rsidRDefault="00BB236E" w:rsidP="00BB236E">
      <w:r>
        <w:t xml:space="preserve">          &lt;div class="credits"&gt;</w:t>
      </w:r>
    </w:p>
    <w:p w:rsidR="00BB236E" w:rsidRDefault="00BB236E" w:rsidP="00BB236E">
      <w:r>
        <w:t xml:space="preserve">            &lt;!--</w:t>
      </w:r>
    </w:p>
    <w:p w:rsidR="00BB236E" w:rsidRDefault="00BB236E" w:rsidP="00BB236E">
      <w:r>
        <w:t xml:space="preserve">              All the links in the footer should remain intact.</w:t>
      </w:r>
    </w:p>
    <w:p w:rsidR="00BB236E" w:rsidRDefault="00BB236E" w:rsidP="00BB236E">
      <w:r>
        <w:t xml:space="preserve">              You can delete the links only if you purchased the pro version.</w:t>
      </w:r>
    </w:p>
    <w:p w:rsidR="00BB236E" w:rsidRDefault="00BB236E" w:rsidP="00BB236E">
      <w:r>
        <w:t xml:space="preserve">              Licensing information: https://bootstrapmade.com/license/</w:t>
      </w:r>
    </w:p>
    <w:p w:rsidR="00BB236E" w:rsidRDefault="00BB236E" w:rsidP="00BB236E">
      <w:r>
        <w:t xml:space="preserve">              Purchase the pro version with working PHP/AJAX contact form: https://bootstrapmade.com/buy/?theme=OnePage</w:t>
      </w:r>
    </w:p>
    <w:p w:rsidR="00BB236E" w:rsidRDefault="00BB236E" w:rsidP="00BB236E">
      <w:r>
        <w:t xml:space="preserve">            --&gt;</w:t>
      </w:r>
    </w:p>
    <w:p w:rsidR="00BB236E" w:rsidRDefault="00BB236E" w:rsidP="00BB236E">
      <w:r>
        <w:t xml:space="preserve">            &lt;a href="https://bootstrapmade.com/"&gt;Bootstrap Templates&lt;/a&gt; by &lt;a href="https://bootstrapmade.com/"&gt;BootstrapMade&lt;/a&gt;</w:t>
      </w:r>
    </w:p>
    <w:p w:rsidR="00BB236E" w:rsidRDefault="00BB236E" w:rsidP="00BB236E">
      <w:r>
        <w:t xml:space="preserve">          &lt;/div&gt;</w:t>
      </w:r>
    </w:p>
    <w:p w:rsidR="00BB236E" w:rsidRDefault="00BB236E" w:rsidP="00BB236E">
      <w:r>
        <w:t xml:space="preserve">        &lt;/div&gt;</w:t>
      </w:r>
    </w:p>
    <w:p w:rsidR="00BB236E" w:rsidRDefault="00BB236E" w:rsidP="00BB236E"/>
    <w:p w:rsidR="00BB236E" w:rsidRDefault="00BB236E" w:rsidP="00BB236E">
      <w:r>
        <w:t xml:space="preserve">        &lt;div class="top-bar"&gt;</w:t>
      </w:r>
    </w:p>
    <w:p w:rsidR="00BB236E" w:rsidRDefault="00BB236E" w:rsidP="00BB236E">
      <w:r>
        <w:t xml:space="preserve">          &lt;div class="col-lg-12"&gt;</w:t>
      </w:r>
    </w:p>
    <w:p w:rsidR="00BB236E" w:rsidRDefault="00BB236E" w:rsidP="00BB236E">
      <w:r>
        <w:t xml:space="preserve">            &lt;div class="social"&gt;</w:t>
      </w:r>
    </w:p>
    <w:p w:rsidR="00BB236E" w:rsidRDefault="00BB236E" w:rsidP="00BB236E">
      <w:r>
        <w:t xml:space="preserve">              &lt;ul class="social-share"&gt;</w:t>
      </w:r>
    </w:p>
    <w:p w:rsidR="00BB236E" w:rsidRDefault="00BB236E" w:rsidP="00BB236E">
      <w:r>
        <w:t xml:space="preserve">                &lt;li&gt;&lt;a href="https://www.facebook.com/BathCollege/"&gt;&lt;i class="fa fa-facebook"&gt;&lt;/i&gt;&lt;/a&gt;&lt;/li&gt;</w:t>
      </w:r>
    </w:p>
    <w:p w:rsidR="00BB236E" w:rsidRDefault="00BB236E" w:rsidP="00BB236E">
      <w:r>
        <w:t xml:space="preserve">                &lt;li&gt;&lt;a href="https://twitter.com/BathCollege"&gt;&lt;i class="fa fa-twitter"&gt;&lt;/i&gt;&lt;/a&gt;&lt;/li&gt;</w:t>
      </w:r>
    </w:p>
    <w:p w:rsidR="00BB236E" w:rsidRDefault="00BB236E" w:rsidP="00BB236E">
      <w:r>
        <w:t xml:space="preserve">                &lt;li&gt;&lt;a href="https://www.instagram.com/bathcollege/?hl=en"&gt;&lt;i class="fa fa-instagram"&gt;&lt;/i&gt;&lt;/a&gt;&lt;/li&gt;</w:t>
      </w:r>
    </w:p>
    <w:p w:rsidR="00BB236E" w:rsidRDefault="00BB236E" w:rsidP="00BB236E">
      <w:r>
        <w:t xml:space="preserve">                  &lt;!-- Social media links to Bath College social media pages 'fa fa-' is in reference to externally stored images of social media icons that have been styled accordingly --&gt;</w:t>
      </w:r>
    </w:p>
    <w:p w:rsidR="00BB236E" w:rsidRDefault="00BB236E" w:rsidP="00BB236E">
      <w:r>
        <w:lastRenderedPageBreak/>
        <w:t>&lt;table style="width:100%"&gt;</w:t>
      </w:r>
    </w:p>
    <w:p w:rsidR="00BB236E" w:rsidRDefault="00BB236E" w:rsidP="00BB236E">
      <w:r>
        <w:t xml:space="preserve">  &lt;tr&gt;</w:t>
      </w:r>
    </w:p>
    <w:p w:rsidR="00BB236E" w:rsidRDefault="00BB236E" w:rsidP="00BB236E">
      <w:r>
        <w:t xml:space="preserve">    &lt;th&gt;Firstname&lt;/th&gt;</w:t>
      </w:r>
    </w:p>
    <w:p w:rsidR="00BB236E" w:rsidRDefault="00BB236E" w:rsidP="00BB236E">
      <w:r>
        <w:t xml:space="preserve">    &lt;th&gt;Lastname&lt;/th&gt; </w:t>
      </w:r>
    </w:p>
    <w:p w:rsidR="00BB236E" w:rsidRDefault="00BB236E" w:rsidP="00BB236E">
      <w:r>
        <w:t xml:space="preserve">    &lt;th&gt;Email&lt;/th&gt;</w:t>
      </w:r>
    </w:p>
    <w:p w:rsidR="00BB236E" w:rsidRDefault="00BB236E" w:rsidP="00BB236E">
      <w:r>
        <w:t xml:space="preserve">      &lt;th&gt;Blog Links&lt;/th&gt;</w:t>
      </w:r>
    </w:p>
    <w:p w:rsidR="00BB236E" w:rsidRDefault="00BB236E" w:rsidP="00BB236E">
      <w:r>
        <w:t xml:space="preserve">  &lt;/tr&gt;</w:t>
      </w:r>
    </w:p>
    <w:p w:rsidR="00BB236E" w:rsidRDefault="00BB236E" w:rsidP="00BB236E">
      <w:r>
        <w:t xml:space="preserve">  &lt;tr&gt;</w:t>
      </w:r>
    </w:p>
    <w:p w:rsidR="00BB236E" w:rsidRDefault="00BB236E" w:rsidP="00BB236E">
      <w:r>
        <w:t xml:space="preserve">    &lt;td align="left" &gt;Luke&lt;/td&gt;</w:t>
      </w:r>
    </w:p>
    <w:p w:rsidR="00BB236E" w:rsidRDefault="00BB236E" w:rsidP="00BB236E">
      <w:r>
        <w:t xml:space="preserve">    &lt;td align="left" &gt;Parfrey&lt;/td&gt; </w:t>
      </w:r>
    </w:p>
    <w:p w:rsidR="00BB236E" w:rsidRDefault="00BB236E" w:rsidP="00BB236E">
      <w:r>
        <w:t xml:space="preserve">    &lt;td align="left" &gt;PAR13135837@student.citybathcoll.ac.uk&lt;/td&gt;</w:t>
      </w:r>
    </w:p>
    <w:p w:rsidR="00BB236E" w:rsidRDefault="00BB236E" w:rsidP="00BB236E">
      <w:r>
        <w:t xml:space="preserve">      &lt;td align="left" &gt;&lt;a href="https://lukeparfrey.tumblr.com/"&gt;Luke Parfrey tumblr&lt;/a&gt;&lt;/td&gt;</w:t>
      </w:r>
    </w:p>
    <w:p w:rsidR="00BB236E" w:rsidRDefault="00BB236E" w:rsidP="00BB236E">
      <w:r>
        <w:t xml:space="preserve">  &lt;/tr&gt;</w:t>
      </w:r>
    </w:p>
    <w:p w:rsidR="00BB236E" w:rsidRDefault="00BB236E" w:rsidP="00BB236E">
      <w:r>
        <w:t xml:space="preserve">  &lt;tr&gt;</w:t>
      </w:r>
    </w:p>
    <w:p w:rsidR="00BB236E" w:rsidRDefault="00BB236E" w:rsidP="00BB236E">
      <w:r>
        <w:t xml:space="preserve">    &lt;td align="left" &gt;Jared&lt;/td&gt;</w:t>
      </w:r>
    </w:p>
    <w:p w:rsidR="00BB236E" w:rsidRDefault="00BB236E" w:rsidP="00BB236E">
      <w:r>
        <w:t xml:space="preserve">    &lt;td align="left" &gt;Taws&lt;/td&gt; </w:t>
      </w:r>
    </w:p>
    <w:p w:rsidR="00BB236E" w:rsidRDefault="00BB236E" w:rsidP="00BB236E">
      <w:r>
        <w:t xml:space="preserve">    &lt;td align="left" &gt;TAW13137258@student.citybathcoll.ac.uk&lt;/td&gt;</w:t>
      </w:r>
    </w:p>
    <w:p w:rsidR="00BB236E" w:rsidRDefault="00BB236E" w:rsidP="00BB236E">
      <w:r>
        <w:t xml:space="preserve">      &lt;td align="left" &gt;&lt;a href="https://jaredtaws.tumblr.com/"&gt;Jared Taws tumblr&lt;/a&gt;&lt;/td&gt;</w:t>
      </w:r>
    </w:p>
    <w:p w:rsidR="00BB236E" w:rsidRDefault="00BB236E" w:rsidP="00BB236E">
      <w:r>
        <w:t xml:space="preserve">  &lt;/tr&gt;</w:t>
      </w:r>
    </w:p>
    <w:p w:rsidR="00BB236E" w:rsidRDefault="00BB236E" w:rsidP="00BB236E">
      <w:r>
        <w:t>&lt;/table&gt;</w:t>
      </w:r>
    </w:p>
    <w:p w:rsidR="00BB236E" w:rsidRDefault="00BB236E" w:rsidP="00BB236E">
      <w:r>
        <w:t xml:space="preserve">                  &lt;!-- All contents of the footer within this section --&gt;</w:t>
      </w:r>
    </w:p>
    <w:p w:rsidR="00BB236E" w:rsidRDefault="00BB236E" w:rsidP="00BB236E">
      <w:r>
        <w:t xml:space="preserve">              &lt;/ul&gt;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lastRenderedPageBreak/>
        <w:t xml:space="preserve">  &lt;/footer&gt;</w:t>
      </w:r>
    </w:p>
    <w:p w:rsidR="00BB236E" w:rsidRDefault="00BB236E" w:rsidP="00BB236E">
      <w:r>
        <w:t xml:space="preserve">  &lt;!--/#footer--&gt;</w:t>
      </w:r>
    </w:p>
    <w:p w:rsidR="00BB236E" w:rsidRDefault="00BB236E" w:rsidP="00BB236E"/>
    <w:p w:rsidR="00BB236E" w:rsidRDefault="00BB236E" w:rsidP="00BB236E"/>
    <w:p w:rsidR="00BB236E" w:rsidRDefault="00BB236E" w:rsidP="00BB236E">
      <w:r>
        <w:t xml:space="preserve">  &lt;!-- jQuery (necessary for Bootstrap's JavaScript plugins) --&gt;</w:t>
      </w:r>
    </w:p>
    <w:p w:rsidR="00BB236E" w:rsidRDefault="00BB236E" w:rsidP="00BB236E">
      <w:r>
        <w:t xml:space="preserve">  &lt;script src="assets/js/jquery.js"&gt;&lt;/script&gt;</w:t>
      </w:r>
    </w:p>
    <w:p w:rsidR="00BB236E" w:rsidRDefault="00BB236E" w:rsidP="00BB236E">
      <w:r>
        <w:t xml:space="preserve">  &lt;!-- Include all compiled plugins (below), or include individual files as needed --&gt;</w:t>
      </w:r>
    </w:p>
    <w:p w:rsidR="00BB236E" w:rsidRDefault="00BB236E" w:rsidP="00BB236E">
      <w:r>
        <w:t xml:space="preserve">  &lt;script src="assets/js/bootstrap.min.js"&gt;&lt;/script&gt;</w:t>
      </w:r>
    </w:p>
    <w:p w:rsidR="00BB236E" w:rsidRDefault="00BB236E" w:rsidP="00BB236E">
      <w:r>
        <w:t xml:space="preserve">  &lt;script src="assets/js/jquery.prettyPhoto.js"&gt;&lt;/script&gt;</w:t>
      </w:r>
    </w:p>
    <w:p w:rsidR="00BB236E" w:rsidRDefault="00BB236E" w:rsidP="00BB236E">
      <w:r>
        <w:t xml:space="preserve">  &lt;script src="assets/js/jquery.isotope.min.js"&gt;&lt;/script&gt;</w:t>
      </w:r>
    </w:p>
    <w:p w:rsidR="00BB236E" w:rsidRDefault="00BB236E" w:rsidP="00BB236E">
      <w:r>
        <w:t xml:space="preserve">  &lt;script src="assets/js/wow.min.js"&gt;&lt;/script&gt;</w:t>
      </w:r>
    </w:p>
    <w:p w:rsidR="00BB236E" w:rsidRDefault="00BB236E" w:rsidP="00BB236E">
      <w:r>
        <w:t xml:space="preserve">  &lt;script src="assets/js/jquery.easing.min.js"&gt;&lt;/script&gt;</w:t>
      </w:r>
    </w:p>
    <w:p w:rsidR="00BB236E" w:rsidRDefault="00BB236E" w:rsidP="00BB236E">
      <w:r>
        <w:t xml:space="preserve">  &lt;script src="https://maps.googleapis.com/maps/api/js?key=AIzaSyD8HeI8o-c1NppZA-92oYlXakhDPYR7XMY"&gt;&lt;/script&gt;</w:t>
      </w:r>
    </w:p>
    <w:p w:rsidR="00BB236E" w:rsidRDefault="00BB236E" w:rsidP="00BB236E">
      <w:r>
        <w:t xml:space="preserve">  &lt;script src="assets/js/main.js"&gt;&lt;/script&gt;</w:t>
      </w:r>
    </w:p>
    <w:p w:rsidR="00BB236E" w:rsidRDefault="00BB236E" w:rsidP="00BB236E">
      <w:r>
        <w:t xml:space="preserve">  &lt;script src="assets/contactform/contactform.js"&gt;&lt;/script&gt;</w:t>
      </w:r>
    </w:p>
    <w:p w:rsidR="00BB236E" w:rsidRDefault="00BB236E" w:rsidP="00BB236E"/>
    <w:p w:rsidR="00BB236E" w:rsidRDefault="00BB236E" w:rsidP="00BB236E">
      <w:r>
        <w:t>&lt;/body&gt;</w:t>
      </w:r>
    </w:p>
    <w:p w:rsidR="00BB236E" w:rsidRDefault="00BB236E" w:rsidP="00BB236E"/>
    <w:p w:rsidR="00BB236E" w:rsidRDefault="00BB236E" w:rsidP="00BB236E">
      <w:r>
        <w:t>&lt;/html&gt;</w:t>
      </w:r>
    </w:p>
    <w:p w:rsidR="00BB236E" w:rsidRDefault="00BB236E" w:rsidP="00BB236E">
      <w:r>
        <w:t>&lt;?php</w:t>
      </w:r>
    </w:p>
    <w:p w:rsidR="00BB236E" w:rsidRDefault="00BB236E" w:rsidP="00BB236E">
      <w:r>
        <w:tab/>
        <w:t>require 'config/config.php';</w:t>
      </w:r>
    </w:p>
    <w:p w:rsidR="00BB236E" w:rsidRDefault="00BB236E" w:rsidP="00BB236E">
      <w:r>
        <w:t xml:space="preserve">    include("includes/classes/User.php");</w:t>
      </w:r>
    </w:p>
    <w:p w:rsidR="00BB236E" w:rsidRDefault="00BB236E" w:rsidP="00BB236E"/>
    <w:p w:rsidR="00BB236E" w:rsidRDefault="00BB236E" w:rsidP="00BB236E">
      <w:r>
        <w:tab/>
      </w:r>
    </w:p>
    <w:p w:rsidR="00BB236E" w:rsidRDefault="00BB236E" w:rsidP="00BB236E">
      <w:r>
        <w:tab/>
        <w:t>if (isset($_SESSION['username'])) {</w:t>
      </w:r>
    </w:p>
    <w:p w:rsidR="00BB236E" w:rsidRDefault="00BB236E" w:rsidP="00BB236E">
      <w:r>
        <w:tab/>
        <w:t>$userLoggedIn = $_SESSION['username'];</w:t>
      </w:r>
    </w:p>
    <w:p w:rsidR="00BB236E" w:rsidRDefault="00BB236E" w:rsidP="00BB236E">
      <w:r>
        <w:lastRenderedPageBreak/>
        <w:tab/>
        <w:t>$user_details_query = mysqli_query($con, "SELECT * FROM users WHERE username='$userLoggedIn'");</w:t>
      </w:r>
    </w:p>
    <w:p w:rsidR="00BB236E" w:rsidRDefault="00BB236E" w:rsidP="00BB236E">
      <w:r>
        <w:tab/>
        <w:t>$user = mysqli_fetch_array($user_details_query);</w:t>
      </w:r>
    </w:p>
    <w:p w:rsidR="00BB236E" w:rsidRDefault="00BB236E" w:rsidP="00BB236E">
      <w:r>
        <w:t>}</w:t>
      </w:r>
    </w:p>
    <w:p w:rsidR="00BB236E" w:rsidRDefault="00BB236E" w:rsidP="00BB236E">
      <w:r>
        <w:t>else {</w:t>
      </w:r>
    </w:p>
    <w:p w:rsidR="00BB236E" w:rsidRDefault="00BB236E" w:rsidP="00BB236E">
      <w:r>
        <w:tab/>
        <w:t>header("Location: index.php");</w:t>
      </w:r>
    </w:p>
    <w:p w:rsidR="00BB236E" w:rsidRDefault="00BB236E" w:rsidP="00BB236E">
      <w:r>
        <w:t>}</w:t>
      </w:r>
    </w:p>
    <w:p w:rsidR="00BB236E" w:rsidRDefault="00BB236E" w:rsidP="00BB236E">
      <w:r>
        <w:t>?&gt;</w:t>
      </w:r>
    </w:p>
    <w:p w:rsidR="00BB236E" w:rsidRDefault="00BB236E" w:rsidP="00BB236E">
      <w:r>
        <w:tab/>
        <w:t xml:space="preserve"> </w:t>
      </w:r>
    </w:p>
    <w:p w:rsidR="00BB236E" w:rsidRDefault="00BB236E" w:rsidP="00BB236E">
      <w:r>
        <w:t>&lt;!DOCTYPE html&gt;</w:t>
      </w:r>
    </w:p>
    <w:p w:rsidR="00BB236E" w:rsidRDefault="00BB236E" w:rsidP="00BB236E">
      <w:r>
        <w:t>&lt;html lang="en"&gt;</w:t>
      </w:r>
    </w:p>
    <w:p w:rsidR="00BB236E" w:rsidRDefault="00BB236E" w:rsidP="00BB236E"/>
    <w:p w:rsidR="00BB236E" w:rsidRDefault="00BB236E" w:rsidP="00BB236E">
      <w:r>
        <w:t>&lt;head&gt;</w:t>
      </w:r>
    </w:p>
    <w:p w:rsidR="00BB236E" w:rsidRDefault="00BB236E" w:rsidP="00BB236E">
      <w:r>
        <w:t xml:space="preserve">  &lt;meta charset="utf-8"&gt;</w:t>
      </w:r>
    </w:p>
    <w:p w:rsidR="00BB236E" w:rsidRDefault="00BB236E" w:rsidP="00BB236E">
      <w:r>
        <w:t xml:space="preserve">  &lt;meta http-equiv="X-UA-Compatible" content="IE=edge"&gt;</w:t>
      </w:r>
    </w:p>
    <w:p w:rsidR="00BB236E" w:rsidRDefault="00BB236E" w:rsidP="00BB236E">
      <w:r>
        <w:t xml:space="preserve">  &lt;meta name="viewport" content="width=device-width, initial-scale=1"&gt;</w:t>
      </w:r>
    </w:p>
    <w:p w:rsidR="00BB236E" w:rsidRDefault="00BB236E" w:rsidP="00BB236E">
      <w:r>
        <w:t xml:space="preserve">  &lt;title&gt;Quiz&lt;/title&gt;</w:t>
      </w:r>
    </w:p>
    <w:p w:rsidR="00BB236E" w:rsidRDefault="00BB236E" w:rsidP="00BB236E"/>
    <w:p w:rsidR="00BB236E" w:rsidRDefault="00BB236E" w:rsidP="00BB236E">
      <w:r>
        <w:t xml:space="preserve">  &lt;!-- Bootstrap --&gt;</w:t>
      </w:r>
    </w:p>
    <w:p w:rsidR="00BB236E" w:rsidRDefault="00BB236E" w:rsidP="00BB236E">
      <w:r>
        <w:t xml:space="preserve">  &lt;link href="assets/css/bootstrap.min.css" rel="stylesheet"&gt;</w:t>
      </w:r>
    </w:p>
    <w:p w:rsidR="00BB236E" w:rsidRDefault="00BB236E" w:rsidP="00BB236E">
      <w:r>
        <w:t xml:space="preserve">  &lt;link href="assets/css/bootstrap.min.css" rel="stylesheet"&gt;</w:t>
      </w:r>
    </w:p>
    <w:p w:rsidR="00BB236E" w:rsidRDefault="00BB236E" w:rsidP="00BB236E">
      <w:r>
        <w:t xml:space="preserve">  &lt;link rel="stylesheet" href="assets/css/font-awesome.min.css"&gt;</w:t>
      </w:r>
    </w:p>
    <w:p w:rsidR="00BB236E" w:rsidRDefault="00BB236E" w:rsidP="00BB236E">
      <w:r>
        <w:t xml:space="preserve">  &lt;link href="assets/css/animate.min.css" rel="stylesheet"&gt;</w:t>
      </w:r>
    </w:p>
    <w:p w:rsidR="00BB236E" w:rsidRDefault="00BB236E" w:rsidP="00BB236E">
      <w:r>
        <w:t xml:space="preserve">  &lt;link href="assets/css/animate.css" rel="stylesheet" /&gt;</w:t>
      </w:r>
    </w:p>
    <w:p w:rsidR="00BB236E" w:rsidRDefault="00BB236E" w:rsidP="00BB236E">
      <w:r>
        <w:t xml:space="preserve">  &lt;link href="assets/css/prettyPhoto.css" rel="stylesheet"&gt;</w:t>
      </w:r>
    </w:p>
    <w:p w:rsidR="00BB236E" w:rsidRDefault="00BB236E" w:rsidP="00BB236E">
      <w:r>
        <w:t xml:space="preserve">  &lt;link href="assets/css/style.css" rel="stylesheet"&gt;</w:t>
      </w:r>
    </w:p>
    <w:p w:rsidR="00BB236E" w:rsidRDefault="00BB236E" w:rsidP="00BB236E">
      <w:r>
        <w:tab/>
        <w:t>&lt;script src="https://ajax.googleapis.com/ajax/libs/jquery/3.3.1/jquery.min.js"&gt;&lt;/script&gt;</w:t>
      </w:r>
    </w:p>
    <w:p w:rsidR="00BB236E" w:rsidRDefault="00BB236E" w:rsidP="00BB236E">
      <w:r>
        <w:lastRenderedPageBreak/>
        <w:tab/>
        <w:t>&lt;script src="https://maxcdn.bootstrapcdn.com/bootstrap/4.0.0/js/bootstrap.min.js"&gt;&lt;/script&gt;</w:t>
      </w:r>
    </w:p>
    <w:p w:rsidR="00BB236E" w:rsidRDefault="00BB236E" w:rsidP="00BB236E">
      <w:r>
        <w:tab/>
        <w:t>&lt;script src="https://cdnjs.cloudflare.com/ajax/libs/popper.js/1.12.9/umd/popper.min.js"&gt;&lt;/script&gt;</w:t>
      </w:r>
    </w:p>
    <w:p w:rsidR="00BB236E" w:rsidRDefault="00BB236E" w:rsidP="00BB236E">
      <w:r>
        <w:tab/>
      </w:r>
    </w:p>
    <w:p w:rsidR="00BB236E" w:rsidRDefault="00BB236E" w:rsidP="00BB236E">
      <w:r>
        <w:tab/>
      </w:r>
      <w:r>
        <w:tab/>
        <w:t>&lt;link rel="apple-touch-icon-precomposed" sizes="114x114" href="assets/images/icons/icon.png" /&gt;</w:t>
      </w:r>
    </w:p>
    <w:p w:rsidR="00BB236E" w:rsidRDefault="00BB236E" w:rsidP="00BB236E">
      <w:r>
        <w:t xml:space="preserve"> </w:t>
      </w:r>
    </w:p>
    <w:p w:rsidR="00BB236E" w:rsidRDefault="00BB236E" w:rsidP="00BB236E">
      <w:r>
        <w:t>&lt;/head&gt;</w:t>
      </w:r>
    </w:p>
    <w:p w:rsidR="00BB236E" w:rsidRDefault="00BB236E" w:rsidP="00BB236E"/>
    <w:p w:rsidR="00BB236E" w:rsidRDefault="00BB236E" w:rsidP="00BB236E">
      <w:r>
        <w:t>&lt;body&gt;</w:t>
      </w:r>
    </w:p>
    <w:p w:rsidR="00BB236E" w:rsidRDefault="00BB236E" w:rsidP="00BB236E">
      <w:r>
        <w:t>&lt;nav class="navbar navbar-default navbar-fixed-top"&gt;</w:t>
      </w:r>
    </w:p>
    <w:p w:rsidR="00BB236E" w:rsidRDefault="00BB236E" w:rsidP="00BB236E">
      <w:r>
        <w:t xml:space="preserve">    &lt;div class="container"&gt;</w:t>
      </w:r>
    </w:p>
    <w:p w:rsidR="00BB236E" w:rsidRDefault="00BB236E" w:rsidP="00BB236E">
      <w:r>
        <w:t xml:space="preserve">      &lt;div class="row"&gt;</w:t>
      </w:r>
    </w:p>
    <w:p w:rsidR="00BB236E" w:rsidRDefault="00BB236E" w:rsidP="00BB236E">
      <w:r>
        <w:t xml:space="preserve">        &lt;div class="site-logo"&gt;</w:t>
      </w:r>
    </w:p>
    <w:p w:rsidR="00BB236E" w:rsidRDefault="00BB236E" w:rsidP="00BB236E">
      <w:r>
        <w:t xml:space="preserve">          &lt;a href="main.php" class="brand"&gt;Bath College Maths &amp; English Tracker&lt;/a&gt;</w:t>
      </w:r>
    </w:p>
    <w:p w:rsidR="00BB236E" w:rsidRDefault="00BB236E" w:rsidP="00BB236E">
      <w:r>
        <w:t xml:space="preserve">        &lt;/div&gt;</w:t>
      </w:r>
    </w:p>
    <w:p w:rsidR="00BB236E" w:rsidRDefault="00BB236E" w:rsidP="00BB236E">
      <w:r>
        <w:t>&lt;!-- Title of website also used as button to link back to homepage --&gt;</w:t>
      </w:r>
    </w:p>
    <w:p w:rsidR="00BB236E" w:rsidRDefault="00BB236E" w:rsidP="00BB236E">
      <w:r>
        <w:t xml:space="preserve">          </w:t>
      </w:r>
    </w:p>
    <w:p w:rsidR="00BB236E" w:rsidRDefault="00BB236E" w:rsidP="00BB236E">
      <w:r>
        <w:t xml:space="preserve">        &lt;!-- Brand and toggle get grouped for better mobile display --&gt;</w:t>
      </w:r>
    </w:p>
    <w:p w:rsidR="00BB236E" w:rsidRDefault="00BB236E" w:rsidP="00BB236E">
      <w:r>
        <w:t xml:space="preserve">        &lt;div class="navbar-header"&gt;</w:t>
      </w:r>
    </w:p>
    <w:p w:rsidR="00BB236E" w:rsidRDefault="00BB236E" w:rsidP="00BB236E">
      <w:r>
        <w:t xml:space="preserve">          &lt;button type="button" class="navbar-toggle" data-toggle="collapse" data-target="#menu"&gt;</w:t>
      </w:r>
    </w:p>
    <w:p w:rsidR="00BB236E" w:rsidRDefault="00BB236E" w:rsidP="00BB236E">
      <w:r>
        <w:tab/>
      </w:r>
      <w:r>
        <w:tab/>
      </w:r>
      <w:r>
        <w:tab/>
      </w:r>
      <w:r>
        <w:tab/>
      </w:r>
      <w:r>
        <w:tab/>
      </w:r>
      <w:r>
        <w:tab/>
      </w:r>
      <w:r>
        <w:tab/>
        <w:t>&lt;i class="fa fa-bars"&gt;&lt;/i&gt;</w:t>
      </w:r>
    </w:p>
    <w:p w:rsidR="00BB236E" w:rsidRDefault="00BB236E" w:rsidP="00BB236E">
      <w:r>
        <w:tab/>
      </w:r>
      <w:r>
        <w:tab/>
      </w:r>
      <w:r>
        <w:tab/>
      </w:r>
      <w:r>
        <w:tab/>
      </w:r>
      <w:r>
        <w:tab/>
      </w:r>
      <w:r>
        <w:tab/>
        <w:t>&lt;/button&gt;</w:t>
      </w:r>
    </w:p>
    <w:p w:rsidR="00BB236E" w:rsidRDefault="00BB236E" w:rsidP="00BB236E">
      <w:r>
        <w:t xml:space="preserve">        &lt;/div&gt;</w:t>
      </w:r>
    </w:p>
    <w:p w:rsidR="00BB236E" w:rsidRDefault="00BB236E" w:rsidP="00BB236E">
      <w:r>
        <w:t xml:space="preserve">        &lt;!-- Collect the nav links, forms, and other content for toggling --&gt;</w:t>
      </w:r>
    </w:p>
    <w:p w:rsidR="00BB236E" w:rsidRDefault="00BB236E" w:rsidP="00BB236E">
      <w:r>
        <w:t xml:space="preserve">        &lt;div class="collapse navbar-collapse" id="menu"&gt;</w:t>
      </w:r>
    </w:p>
    <w:p w:rsidR="00BB236E" w:rsidRDefault="00BB236E" w:rsidP="00BB236E">
      <w:r>
        <w:t xml:space="preserve">          &lt;ul class="nav navbar-nav navbar-right"&gt;</w:t>
      </w:r>
    </w:p>
    <w:p w:rsidR="00BB236E" w:rsidRDefault="00BB236E" w:rsidP="00BB236E">
      <w:r>
        <w:lastRenderedPageBreak/>
        <w:t xml:space="preserve">            &lt;li&gt;&lt;a href="main.php"&gt;Quiz&lt;/a&gt;&lt;/li&gt;</w:t>
      </w:r>
    </w:p>
    <w:p w:rsidR="00BB236E" w:rsidRDefault="00BB236E" w:rsidP="00BB236E">
      <w:r>
        <w:t xml:space="preserve">            &lt;li&gt;&lt;a href="links.html"&gt;External Links&lt;/a&gt;&lt;/li&gt;</w:t>
      </w:r>
    </w:p>
    <w:p w:rsidR="00BB236E" w:rsidRDefault="00BB236E" w:rsidP="00BB236E">
      <w:r>
        <w:t xml:space="preserve">              &lt;li&gt;&lt;a href="about.html"&gt;About&lt;/a&gt;&lt;/li&gt;</w:t>
      </w:r>
    </w:p>
    <w:p w:rsidR="00BB236E" w:rsidRDefault="00BB236E" w:rsidP="00BB236E">
      <w:r>
        <w:t xml:space="preserve">            &lt;li&gt;&lt;a href="includes/handlers/logout.php"&gt;Log Out&lt;/a&gt;&lt;/li&gt;</w:t>
      </w:r>
    </w:p>
    <w:p w:rsidR="00BB236E" w:rsidRDefault="00BB236E" w:rsidP="00BB236E">
      <w:r>
        <w:t xml:space="preserve">          &lt;/ul&gt;</w:t>
      </w:r>
    </w:p>
    <w:p w:rsidR="00BB236E" w:rsidRDefault="00BB236E" w:rsidP="00BB236E">
      <w:r>
        <w:t xml:space="preserve">        &lt;/div&gt;</w:t>
      </w:r>
    </w:p>
    <w:p w:rsidR="00BB236E" w:rsidRDefault="00BB236E" w:rsidP="00BB236E">
      <w:r>
        <w:t xml:space="preserve">          &lt;!-- Setting destinations for nav buttons, if naming of buttons want to be changed do that above --&gt;</w:t>
      </w:r>
    </w:p>
    <w:p w:rsidR="00BB236E" w:rsidRDefault="00BB236E" w:rsidP="00BB236E">
      <w:r>
        <w:t xml:space="preserve">        &lt;!-- /.Navbar-collapse --&gt;</w:t>
      </w:r>
    </w:p>
    <w:p w:rsidR="00BB236E" w:rsidRDefault="00BB236E" w:rsidP="00BB236E">
      <w:r>
        <w:t xml:space="preserve">      &lt;/div&gt;</w:t>
      </w:r>
    </w:p>
    <w:p w:rsidR="00BB236E" w:rsidRDefault="00BB236E" w:rsidP="00BB236E">
      <w:r>
        <w:t xml:space="preserve">    &lt;/div&gt;</w:t>
      </w:r>
    </w:p>
    <w:p w:rsidR="00BB236E" w:rsidRDefault="00BB236E" w:rsidP="00BB236E">
      <w:r>
        <w:t xml:space="preserve">  &lt;/nav&gt;</w:t>
      </w:r>
    </w:p>
    <w:p w:rsidR="00BB236E" w:rsidRDefault="00BB236E" w:rsidP="00BB236E">
      <w:r>
        <w:t xml:space="preserve">  </w:t>
      </w:r>
    </w:p>
    <w:p w:rsidR="00BB236E" w:rsidRDefault="00BB236E" w:rsidP="00BB236E">
      <w:r>
        <w:t xml:space="preserve">  &lt;div class="container"&gt;</w:t>
      </w:r>
    </w:p>
    <w:p w:rsidR="00BB236E" w:rsidRDefault="00BB236E" w:rsidP="00BB236E"/>
    <w:p w:rsidR="00BB236E" w:rsidRDefault="00BB236E" w:rsidP="00BB236E"/>
    <w:p w:rsidR="00BB236E" w:rsidRDefault="00BB236E" w:rsidP="00BB236E">
      <w:r>
        <w:tab/>
        <w:t>&lt;br&gt;&lt;br&gt;</w:t>
      </w:r>
    </w:p>
    <w:p w:rsidR="00BB236E" w:rsidRDefault="00BB236E" w:rsidP="00BB236E">
      <w:r>
        <w:tab/>
        <w:t>&lt;br&gt;&lt;br&gt;</w:t>
      </w:r>
    </w:p>
    <w:p w:rsidR="00BB236E" w:rsidRDefault="00BB236E" w:rsidP="00BB236E">
      <w:r>
        <w:tab/>
        <w:t>&lt;br&gt;&lt;br&gt;</w:t>
      </w:r>
    </w:p>
    <w:p w:rsidR="00BB236E" w:rsidRDefault="00BB236E" w:rsidP="00BB236E">
      <w:r>
        <w:tab/>
      </w:r>
    </w:p>
    <w:p w:rsidR="00BB236E" w:rsidRDefault="00BB236E" w:rsidP="00BB236E">
      <w:r>
        <w:tab/>
        <w:t>&lt;h2 class="text-center text-success"&gt; Welcome &lt;?php echo $_SESSION['username']; ?&gt; &lt;/h2&gt; &lt;br&gt;</w:t>
      </w:r>
    </w:p>
    <w:p w:rsidR="00BB236E" w:rsidRDefault="00BB236E" w:rsidP="00BB236E"/>
    <w:p w:rsidR="00BB236E" w:rsidRDefault="00BB236E" w:rsidP="00BB236E">
      <w:r>
        <w:t>&lt;div&gt;</w:t>
      </w:r>
    </w:p>
    <w:p w:rsidR="00BB236E" w:rsidRDefault="00BB236E" w:rsidP="00BB236E">
      <w:r>
        <w:tab/>
        <w:t>&lt;div class="card" &gt;</w:t>
      </w:r>
    </w:p>
    <w:p w:rsidR="00BB236E" w:rsidRDefault="00BB236E" w:rsidP="00BB236E"/>
    <w:p w:rsidR="00BB236E" w:rsidRDefault="00BB236E" w:rsidP="00BB236E"/>
    <w:p w:rsidR="00BB236E" w:rsidRDefault="00BB236E" w:rsidP="00BB236E">
      <w:r>
        <w:lastRenderedPageBreak/>
        <w:tab/>
      </w:r>
      <w:r>
        <w:tab/>
        <w:t>&lt;h3 class="text-center card-header"&gt;  Welcome &lt;?php echo $_SESSION['username']; ?&gt;, to the English Quiz. Good luck!  &lt;/h3&gt;</w:t>
      </w:r>
    </w:p>
    <w:p w:rsidR="00BB236E" w:rsidRDefault="00BB236E" w:rsidP="00BB236E"/>
    <w:p w:rsidR="00BB236E" w:rsidRDefault="00BB236E" w:rsidP="00BB236E">
      <w:r>
        <w:tab/>
        <w:t xml:space="preserve"> &lt;/div&gt;&lt;br&gt;</w:t>
      </w:r>
    </w:p>
    <w:p w:rsidR="00BB236E" w:rsidRDefault="00BB236E" w:rsidP="00BB236E"/>
    <w:p w:rsidR="00BB236E" w:rsidRDefault="00BB236E" w:rsidP="00BB236E">
      <w:r>
        <w:tab/>
        <w:t xml:space="preserve"> &lt;form action="check2.php" method="post"&gt;</w:t>
      </w:r>
    </w:p>
    <w:p w:rsidR="00BB236E" w:rsidRDefault="00BB236E" w:rsidP="00BB236E"/>
    <w:p w:rsidR="00BB236E" w:rsidRDefault="00BB236E" w:rsidP="00BB236E">
      <w:r>
        <w:tab/>
        <w:t xml:space="preserve"> &lt;?php</w:t>
      </w:r>
    </w:p>
    <w:p w:rsidR="00BB236E" w:rsidRDefault="00BB236E" w:rsidP="00BB236E"/>
    <w:p w:rsidR="00BB236E" w:rsidRDefault="00BB236E" w:rsidP="00BB236E">
      <w:r>
        <w:tab/>
        <w:t xml:space="preserve"> for($i=1 ; $i &lt; 6 ; $i++){</w:t>
      </w:r>
    </w:p>
    <w:p w:rsidR="00BB236E" w:rsidRDefault="00BB236E" w:rsidP="00BB236E">
      <w:r>
        <w:tab/>
        <w:t xml:space="preserve"> $q = " select * from english_questions where eqid = $i";</w:t>
      </w:r>
    </w:p>
    <w:p w:rsidR="00BB236E" w:rsidRDefault="00BB236E" w:rsidP="00BB236E">
      <w:r>
        <w:tab/>
        <w:t xml:space="preserve"> $query = mysqli_query($con, $q);</w:t>
      </w:r>
    </w:p>
    <w:p w:rsidR="00BB236E" w:rsidRDefault="00BB236E" w:rsidP="00BB236E"/>
    <w:p w:rsidR="00BB236E" w:rsidRDefault="00BB236E" w:rsidP="00BB236E">
      <w:r>
        <w:tab/>
        <w:t xml:space="preserve"> while ($rows = mysqli_fetch_array($query) ) {</w:t>
      </w:r>
    </w:p>
    <w:p w:rsidR="00BB236E" w:rsidRDefault="00BB236E" w:rsidP="00BB236E">
      <w:r>
        <w:tab/>
        <w:t xml:space="preserve"> </w:t>
      </w:r>
      <w:r>
        <w:tab/>
        <w:t>?&gt;</w:t>
      </w:r>
    </w:p>
    <w:p w:rsidR="00BB236E" w:rsidRDefault="00BB236E" w:rsidP="00BB236E">
      <w:r>
        <w:tab/>
        <w:t xml:space="preserve"> </w:t>
      </w:r>
      <w:r>
        <w:tab/>
      </w:r>
    </w:p>
    <w:p w:rsidR="00BB236E" w:rsidRDefault="00BB236E" w:rsidP="00BB236E">
      <w:r>
        <w:tab/>
        <w:t xml:space="preserve"> </w:t>
      </w:r>
      <w:r>
        <w:tab/>
        <w:t>&lt;div class="card"&gt;</w:t>
      </w:r>
    </w:p>
    <w:p w:rsidR="00BB236E" w:rsidRDefault="00BB236E" w:rsidP="00BB236E">
      <w:r>
        <w:tab/>
        <w:t xml:space="preserve"> </w:t>
      </w:r>
      <w:r>
        <w:tab/>
      </w:r>
      <w:r>
        <w:tab/>
        <w:t>&lt;h4 class="card-header"&gt; &lt;?php echo $rows['english_question']  ?&gt;  &lt;/h4&gt;</w:t>
      </w:r>
    </w:p>
    <w:p w:rsidR="00BB236E" w:rsidRDefault="00BB236E" w:rsidP="00BB236E"/>
    <w:p w:rsidR="00BB236E" w:rsidRDefault="00BB236E" w:rsidP="00BB236E"/>
    <w:p w:rsidR="00BB236E" w:rsidRDefault="00BB236E" w:rsidP="00BB236E">
      <w:r>
        <w:tab/>
        <w:t xml:space="preserve"> </w:t>
      </w:r>
      <w:r>
        <w:tab/>
      </w:r>
      <w:r>
        <w:tab/>
        <w:t>&lt;?php</w:t>
      </w:r>
    </w:p>
    <w:p w:rsidR="00BB236E" w:rsidRDefault="00BB236E" w:rsidP="00BB236E">
      <w:r>
        <w:tab/>
        <w:t xml:space="preserve"> </w:t>
      </w:r>
      <w:r>
        <w:tab/>
      </w:r>
      <w:r>
        <w:tab/>
      </w:r>
      <w:r>
        <w:tab/>
        <w:t xml:space="preserve"> $q = " select * from english_answers where english_answer_id = $i";</w:t>
      </w:r>
    </w:p>
    <w:p w:rsidR="00BB236E" w:rsidRDefault="00BB236E" w:rsidP="00BB236E">
      <w:r>
        <w:tab/>
      </w:r>
      <w:r>
        <w:tab/>
      </w:r>
      <w:r>
        <w:tab/>
      </w:r>
      <w:r>
        <w:tab/>
        <w:t xml:space="preserve"> $query = mysqli_query($con, $q);</w:t>
      </w:r>
    </w:p>
    <w:p w:rsidR="00BB236E" w:rsidRDefault="00BB236E" w:rsidP="00BB236E"/>
    <w:p w:rsidR="00BB236E" w:rsidRDefault="00BB236E" w:rsidP="00BB236E">
      <w:r>
        <w:tab/>
      </w:r>
      <w:r>
        <w:tab/>
      </w:r>
      <w:r>
        <w:tab/>
      </w:r>
      <w:r>
        <w:tab/>
        <w:t xml:space="preserve"> while ($rows = mysqli_fetch_array($query) ) {</w:t>
      </w:r>
    </w:p>
    <w:p w:rsidR="00BB236E" w:rsidRDefault="00BB236E" w:rsidP="00BB236E">
      <w:r>
        <w:tab/>
      </w:r>
      <w:r>
        <w:tab/>
      </w:r>
      <w:r>
        <w:tab/>
      </w:r>
      <w:r>
        <w:tab/>
        <w:t xml:space="preserve"> </w:t>
      </w:r>
      <w:r>
        <w:tab/>
        <w:t>?&gt;</w:t>
      </w:r>
    </w:p>
    <w:p w:rsidR="00BB236E" w:rsidRDefault="00BB236E" w:rsidP="00BB236E"/>
    <w:p w:rsidR="00BB236E" w:rsidRDefault="00BB236E" w:rsidP="00BB236E">
      <w:r>
        <w:tab/>
      </w:r>
      <w:r>
        <w:tab/>
      </w:r>
      <w:r>
        <w:tab/>
      </w:r>
      <w:r>
        <w:tab/>
        <w:t xml:space="preserve"> </w:t>
      </w:r>
      <w:r>
        <w:tab/>
        <w:t>&lt;div class="card-body"&gt;</w:t>
      </w:r>
    </w:p>
    <w:p w:rsidR="00BB236E" w:rsidRDefault="00BB236E" w:rsidP="00BB236E">
      <w:r>
        <w:tab/>
      </w:r>
      <w:r>
        <w:tab/>
      </w:r>
      <w:r>
        <w:tab/>
      </w:r>
      <w:r>
        <w:tab/>
        <w:t xml:space="preserve"> </w:t>
      </w:r>
      <w:r>
        <w:tab/>
      </w:r>
      <w:r>
        <w:tab/>
      </w:r>
    </w:p>
    <w:p w:rsidR="00BB236E" w:rsidRDefault="00BB236E" w:rsidP="00BB236E">
      <w:r>
        <w:tab/>
      </w:r>
      <w:r>
        <w:tab/>
      </w:r>
      <w:r>
        <w:tab/>
      </w:r>
      <w:r>
        <w:tab/>
        <w:t xml:space="preserve"> </w:t>
      </w:r>
      <w:r>
        <w:tab/>
      </w:r>
      <w:r>
        <w:tab/>
        <w:t xml:space="preserve">&lt;input type="radio" name="quizcheck[&lt;?php echo $rows['english_answer_id']; ?&gt;]" value="&lt;?php echo $rows['eaid']; ?&gt;"&gt; </w:t>
      </w:r>
    </w:p>
    <w:p w:rsidR="00BB236E" w:rsidRDefault="00BB236E" w:rsidP="00BB236E">
      <w:r>
        <w:tab/>
      </w:r>
      <w:r>
        <w:tab/>
      </w:r>
      <w:r>
        <w:tab/>
      </w:r>
      <w:r>
        <w:tab/>
        <w:t xml:space="preserve"> </w:t>
      </w:r>
      <w:r>
        <w:tab/>
      </w:r>
      <w:r>
        <w:tab/>
        <w:t>&lt;?php echo $rows['english_answer']; ?&gt;</w:t>
      </w:r>
    </w:p>
    <w:p w:rsidR="00BB236E" w:rsidRDefault="00BB236E" w:rsidP="00BB236E"/>
    <w:p w:rsidR="00BB236E" w:rsidRDefault="00BB236E" w:rsidP="00BB236E">
      <w:r>
        <w:tab/>
      </w:r>
      <w:r>
        <w:tab/>
      </w:r>
      <w:r>
        <w:tab/>
      </w:r>
      <w:r>
        <w:tab/>
        <w:t xml:space="preserve"> </w:t>
      </w:r>
      <w:r>
        <w:tab/>
        <w:t>&lt;/div&gt;</w:t>
      </w:r>
    </w:p>
    <w:p w:rsidR="00BB236E" w:rsidRDefault="00BB236E" w:rsidP="00BB236E"/>
    <w:p w:rsidR="00BB236E" w:rsidRDefault="00BB236E" w:rsidP="00BB236E">
      <w:r>
        <w:t>&lt;?php</w:t>
      </w:r>
    </w:p>
    <w:p w:rsidR="00BB236E" w:rsidRDefault="00BB236E" w:rsidP="00BB236E">
      <w:r>
        <w:tab/>
        <w:t xml:space="preserve"> }</w:t>
      </w:r>
    </w:p>
    <w:p w:rsidR="00BB236E" w:rsidRDefault="00BB236E" w:rsidP="00BB236E">
      <w:r>
        <w:tab/>
        <w:t xml:space="preserve"> }</w:t>
      </w:r>
    </w:p>
    <w:p w:rsidR="00BB236E" w:rsidRDefault="00BB236E" w:rsidP="00BB236E">
      <w:r>
        <w:tab/>
        <w:t>}</w:t>
      </w:r>
    </w:p>
    <w:p w:rsidR="00BB236E" w:rsidRDefault="00BB236E" w:rsidP="00BB236E"/>
    <w:p w:rsidR="00BB236E" w:rsidRDefault="00BB236E" w:rsidP="00BB236E">
      <w:r>
        <w:tab/>
        <w:t xml:space="preserve"> ?&gt;</w:t>
      </w:r>
    </w:p>
    <w:p w:rsidR="00BB236E" w:rsidRDefault="00BB236E" w:rsidP="00BB236E"/>
    <w:p w:rsidR="00BB236E" w:rsidRDefault="00BB236E" w:rsidP="00BB236E"/>
    <w:p w:rsidR="00BB236E" w:rsidRDefault="00BB236E" w:rsidP="00BB236E">
      <w:r>
        <w:tab/>
        <w:t xml:space="preserve"> &lt;input type="submit" name="submit" value="Submit" class="btn btn-success m-auto d-block"&gt;</w:t>
      </w:r>
    </w:p>
    <w:p w:rsidR="00BB236E" w:rsidRDefault="00BB236E" w:rsidP="00BB236E"/>
    <w:p w:rsidR="00BB236E" w:rsidRDefault="00BB236E" w:rsidP="00BB236E">
      <w:r>
        <w:t>&lt;/form&gt;</w:t>
      </w:r>
    </w:p>
    <w:p w:rsidR="00BB236E" w:rsidRDefault="00BB236E" w:rsidP="00BB236E">
      <w:r>
        <w:t>&lt;/div&gt;</w:t>
      </w:r>
    </w:p>
    <w:p w:rsidR="00BB236E" w:rsidRDefault="00BB236E" w:rsidP="00BB236E">
      <w:r>
        <w:t>&lt;/div&gt;&lt;br&gt;&lt;br&gt;</w:t>
      </w:r>
    </w:p>
    <w:p w:rsidR="00BB236E" w:rsidRDefault="00BB236E" w:rsidP="00BB236E"/>
    <w:p w:rsidR="00BB236E" w:rsidRDefault="00BB236E" w:rsidP="00BB236E">
      <w:r>
        <w:tab/>
        <w:t>&lt;div class="m-auto d-block"&gt;</w:t>
      </w:r>
    </w:p>
    <w:p w:rsidR="00BB236E" w:rsidRDefault="00BB236E" w:rsidP="00BB236E">
      <w:r>
        <w:tab/>
        <w:t>&lt;/div&gt;&lt;br&gt;</w:t>
      </w:r>
    </w:p>
    <w:p w:rsidR="00BB236E" w:rsidRDefault="00BB236E" w:rsidP="00BB236E"/>
    <w:p w:rsidR="00BB236E" w:rsidRDefault="00BB236E" w:rsidP="00BB236E">
      <w:r>
        <w:tab/>
        <w:t>&lt;div&gt;</w:t>
      </w:r>
    </w:p>
    <w:p w:rsidR="00BB236E" w:rsidRDefault="00BB236E" w:rsidP="00BB236E">
      <w:r>
        <w:lastRenderedPageBreak/>
        <w:tab/>
      </w:r>
      <w:r>
        <w:tab/>
      </w:r>
    </w:p>
    <w:p w:rsidR="00BB236E" w:rsidRDefault="00BB236E" w:rsidP="00BB236E">
      <w:r>
        <w:tab/>
        <w:t>&lt;/div&gt;</w:t>
      </w:r>
    </w:p>
    <w:p w:rsidR="00BB236E" w:rsidRDefault="00BB236E" w:rsidP="00BB236E"/>
    <w:p w:rsidR="00BB236E" w:rsidRDefault="00BB236E" w:rsidP="00BB236E"/>
    <w:p w:rsidR="00BB236E" w:rsidRDefault="00BB236E" w:rsidP="00BB236E">
      <w:r>
        <w:tab/>
        <w:t>&lt;/div&gt;</w:t>
      </w:r>
    </w:p>
    <w:p w:rsidR="00BB236E" w:rsidRDefault="00BB236E" w:rsidP="00BB236E">
      <w:r>
        <w:tab/>
      </w:r>
    </w:p>
    <w:p w:rsidR="00BB236E" w:rsidRDefault="00BB236E" w:rsidP="00BB236E"/>
    <w:p w:rsidR="00BB236E" w:rsidRDefault="00BB236E" w:rsidP="00BB236E">
      <w:r>
        <w:t>&lt;br&gt;&lt;br&gt;&lt;br&gt;&lt;br&gt;</w:t>
      </w:r>
    </w:p>
    <w:p w:rsidR="00BB236E" w:rsidRDefault="00BB236E" w:rsidP="00BB236E"/>
    <w:p w:rsidR="00BB236E" w:rsidRDefault="00BB236E" w:rsidP="00BB236E"/>
    <w:p w:rsidR="00BB236E" w:rsidRDefault="00BB236E" w:rsidP="00BB236E"/>
    <w:p w:rsidR="00BB236E" w:rsidRDefault="00BB236E" w:rsidP="00BB236E">
      <w:r>
        <w:tab/>
      </w:r>
    </w:p>
    <w:p w:rsidR="00BB236E" w:rsidRDefault="00BB236E" w:rsidP="00BB236E">
      <w:r>
        <w:t>&lt;/div&gt;</w:t>
      </w:r>
    </w:p>
    <w:p w:rsidR="00BB236E" w:rsidRDefault="00BB236E" w:rsidP="00BB236E">
      <w:r>
        <w:t xml:space="preserve"> </w:t>
      </w:r>
    </w:p>
    <w:p w:rsidR="00BB236E" w:rsidRDefault="00BB236E" w:rsidP="00BB236E">
      <w:r>
        <w:t xml:space="preserve"> </w:t>
      </w:r>
    </w:p>
    <w:p w:rsidR="00BB236E" w:rsidRDefault="00BB236E" w:rsidP="00BB236E">
      <w:r>
        <w:t xml:space="preserve">  &lt;footer id="footer" class="midnight-blue"&gt;</w:t>
      </w:r>
    </w:p>
    <w:p w:rsidR="00BB236E" w:rsidRDefault="00BB236E" w:rsidP="00BB236E">
      <w:r>
        <w:t xml:space="preserve">      </w:t>
      </w:r>
    </w:p>
    <w:p w:rsidR="00BB236E" w:rsidRDefault="00BB236E" w:rsidP="00BB236E">
      <w:r>
        <w:t xml:space="preserve">    &lt;div class="container"&gt;</w:t>
      </w:r>
    </w:p>
    <w:p w:rsidR="00BB236E" w:rsidRDefault="00BB236E" w:rsidP="00BB236E">
      <w:r>
        <w:t xml:space="preserve">      &lt;div class="row"&gt;</w:t>
      </w:r>
    </w:p>
    <w:p w:rsidR="00BB236E" w:rsidRDefault="00BB236E" w:rsidP="00BB236E">
      <w:r>
        <w:t xml:space="preserve">        &lt;div class="col-md-6 col-md-offset-3"&gt;</w:t>
      </w:r>
    </w:p>
    <w:p w:rsidR="00BB236E" w:rsidRDefault="00BB236E" w:rsidP="00BB236E"/>
    <w:p w:rsidR="00BB236E" w:rsidRDefault="00BB236E" w:rsidP="00BB236E">
      <w:r>
        <w:t xml:space="preserve">            &lt;p&gt;Developed by Jared Taws &amp; Luke Parfrey Work-Based Research Project 2017/18&lt;/p&gt;</w:t>
      </w:r>
    </w:p>
    <w:p w:rsidR="00BB236E" w:rsidRDefault="00BB236E" w:rsidP="00BB236E">
      <w:r>
        <w:t xml:space="preserve">        &lt;/div&gt;</w:t>
      </w:r>
    </w:p>
    <w:p w:rsidR="00BB236E" w:rsidRDefault="00BB236E" w:rsidP="00BB236E"/>
    <w:p w:rsidR="00BB236E" w:rsidRDefault="00BB236E" w:rsidP="00BB236E">
      <w:r>
        <w:t xml:space="preserve">        &lt;div class="top-bar"&gt;</w:t>
      </w:r>
    </w:p>
    <w:p w:rsidR="00BB236E" w:rsidRDefault="00BB236E" w:rsidP="00BB236E">
      <w:r>
        <w:t xml:space="preserve">          &lt;div class="col-lg-12"&gt;</w:t>
      </w:r>
    </w:p>
    <w:p w:rsidR="00BB236E" w:rsidRDefault="00BB236E" w:rsidP="00BB236E">
      <w:r>
        <w:lastRenderedPageBreak/>
        <w:t xml:space="preserve">            &lt;div class="social"&gt;</w:t>
      </w:r>
    </w:p>
    <w:p w:rsidR="00BB236E" w:rsidRDefault="00BB236E" w:rsidP="00BB236E">
      <w:r>
        <w:t xml:space="preserve">              &lt;ul class="social-share"&gt;</w:t>
      </w:r>
    </w:p>
    <w:p w:rsidR="00BB236E" w:rsidRDefault="00BB236E" w:rsidP="00BB236E">
      <w:r>
        <w:t xml:space="preserve">                &lt;li&gt;&lt;a href="https://www.facebook.com/BathCollege/"&gt;&lt;i class="fa fa-facebook"&gt;&lt;/i&gt;&lt;/a&gt;&lt;/li&gt;</w:t>
      </w:r>
    </w:p>
    <w:p w:rsidR="00BB236E" w:rsidRDefault="00BB236E" w:rsidP="00BB236E">
      <w:r>
        <w:t xml:space="preserve">                &lt;li&gt;&lt;a href="https://twitter.com/BathCollege"&gt;&lt;i class="fa fa-twitter"&gt;&lt;/i&gt;&lt;/a&gt;&lt;/li&gt;</w:t>
      </w:r>
    </w:p>
    <w:p w:rsidR="00BB236E" w:rsidRDefault="00BB236E" w:rsidP="00BB236E">
      <w:r>
        <w:t xml:space="preserve">                &lt;li&gt;&lt;a href="https://www.instagram.com/bathcollege/?hl=en"&gt;&lt;i class="fa fa-instagram"&gt;&lt;/i&gt;&lt;/a&gt;&lt;/li&gt;</w:t>
      </w:r>
    </w:p>
    <w:p w:rsidR="00BB236E" w:rsidRDefault="00BB236E" w:rsidP="00BB236E">
      <w:r>
        <w:t xml:space="preserve">                  &lt;!-- Social media links to Bath College social media pages 'fa fa-' is in reference to externally stored images of social media icons that have been styled accordingly --&gt;</w:t>
      </w:r>
    </w:p>
    <w:p w:rsidR="00BB236E" w:rsidRDefault="00BB236E" w:rsidP="00BB236E">
      <w:r>
        <w:t>&lt;table style="width:100%"&gt;</w:t>
      </w:r>
    </w:p>
    <w:p w:rsidR="00BB236E" w:rsidRDefault="00BB236E" w:rsidP="00BB236E">
      <w:r>
        <w:t xml:space="preserve">  &lt;tr&gt;</w:t>
      </w:r>
    </w:p>
    <w:p w:rsidR="00BB236E" w:rsidRDefault="00BB236E" w:rsidP="00BB236E">
      <w:r>
        <w:t xml:space="preserve">    &lt;th&gt;First Name&lt;/th&gt;</w:t>
      </w:r>
    </w:p>
    <w:p w:rsidR="00BB236E" w:rsidRDefault="00BB236E" w:rsidP="00BB236E">
      <w:r>
        <w:t xml:space="preserve">    &lt;th&gt;Last Name&lt;/th&gt; </w:t>
      </w:r>
    </w:p>
    <w:p w:rsidR="00BB236E" w:rsidRDefault="00BB236E" w:rsidP="00BB236E">
      <w:r>
        <w:t xml:space="preserve">    &lt;th&gt;Email&lt;/th&gt;</w:t>
      </w:r>
    </w:p>
    <w:p w:rsidR="00BB236E" w:rsidRDefault="00BB236E" w:rsidP="00BB236E">
      <w:r>
        <w:t xml:space="preserve">      &lt;th&gt;Blog Links&lt;/th&gt;</w:t>
      </w:r>
    </w:p>
    <w:p w:rsidR="00BB236E" w:rsidRDefault="00BB236E" w:rsidP="00BB236E">
      <w:r>
        <w:t xml:space="preserve">  &lt;/tr&gt;</w:t>
      </w:r>
    </w:p>
    <w:p w:rsidR="00BB236E" w:rsidRDefault="00BB236E" w:rsidP="00BB236E">
      <w:r>
        <w:t xml:space="preserve">  &lt;tr&gt;</w:t>
      </w:r>
    </w:p>
    <w:p w:rsidR="00BB236E" w:rsidRDefault="00BB236E" w:rsidP="00BB236E">
      <w:r>
        <w:t xml:space="preserve">    &lt;td align="left" &gt;Luke&lt;/td&gt;</w:t>
      </w:r>
    </w:p>
    <w:p w:rsidR="00BB236E" w:rsidRDefault="00BB236E" w:rsidP="00BB236E">
      <w:r>
        <w:t xml:space="preserve">    &lt;td align="left" &gt;Parfrey&lt;/td&gt; </w:t>
      </w:r>
    </w:p>
    <w:p w:rsidR="00BB236E" w:rsidRDefault="00BB236E" w:rsidP="00BB236E">
      <w:r>
        <w:t xml:space="preserve">    &lt;td align="left" &gt;PAR13135837@student.citybathcoll.ac.uk&lt;/td&gt;</w:t>
      </w:r>
    </w:p>
    <w:p w:rsidR="00BB236E" w:rsidRDefault="00BB236E" w:rsidP="00BB236E">
      <w:r>
        <w:t xml:space="preserve">      &lt;td align="left" &gt;&lt;a href="https://lukeparfrey.tumblr.com/"&gt;Luke Parfrey tumblr&lt;/a&gt;&lt;/td&gt;</w:t>
      </w:r>
    </w:p>
    <w:p w:rsidR="00BB236E" w:rsidRDefault="00BB236E" w:rsidP="00BB236E">
      <w:r>
        <w:t xml:space="preserve">  &lt;/tr&gt;</w:t>
      </w:r>
    </w:p>
    <w:p w:rsidR="00BB236E" w:rsidRDefault="00BB236E" w:rsidP="00BB236E">
      <w:r>
        <w:t xml:space="preserve">  &lt;tr&gt;</w:t>
      </w:r>
    </w:p>
    <w:p w:rsidR="00BB236E" w:rsidRDefault="00BB236E" w:rsidP="00BB236E">
      <w:r>
        <w:t xml:space="preserve">    &lt;td align="left" &gt;Jared&lt;/td&gt;</w:t>
      </w:r>
    </w:p>
    <w:p w:rsidR="00BB236E" w:rsidRDefault="00BB236E" w:rsidP="00BB236E">
      <w:r>
        <w:t xml:space="preserve">    &lt;td align="left" &gt;Taws&lt;/td&gt; </w:t>
      </w:r>
    </w:p>
    <w:p w:rsidR="00BB236E" w:rsidRDefault="00BB236E" w:rsidP="00BB236E">
      <w:r>
        <w:t xml:space="preserve">    &lt;td align="left" &gt;TAW13137258@student.citybathcoll.ac.uk&lt;/td&gt;</w:t>
      </w:r>
    </w:p>
    <w:p w:rsidR="00BB236E" w:rsidRDefault="00BB236E" w:rsidP="00BB236E">
      <w:r>
        <w:t xml:space="preserve">      &lt;td align="left" &gt;&lt;a href="https://jaredtaws.tumblr.com/"&gt;Jared Taws tumblr&lt;/a&gt;&lt;/td&gt;</w:t>
      </w:r>
    </w:p>
    <w:p w:rsidR="00BB236E" w:rsidRDefault="00BB236E" w:rsidP="00BB236E">
      <w:r>
        <w:t xml:space="preserve">  &lt;/tr&gt;</w:t>
      </w:r>
    </w:p>
    <w:p w:rsidR="00BB236E" w:rsidRDefault="00BB236E" w:rsidP="00BB236E">
      <w:r>
        <w:lastRenderedPageBreak/>
        <w:t>&lt;/table&gt;</w:t>
      </w:r>
    </w:p>
    <w:p w:rsidR="00BB236E" w:rsidRDefault="00BB236E" w:rsidP="00BB236E">
      <w:r>
        <w:t xml:space="preserve">                  &lt;!-- All contents of the footer within this section --&gt;</w:t>
      </w:r>
    </w:p>
    <w:p w:rsidR="00BB236E" w:rsidRDefault="00BB236E" w:rsidP="00BB236E">
      <w:r>
        <w:t xml:space="preserve">              &lt;/ul&gt;</w:t>
      </w:r>
    </w:p>
    <w:p w:rsidR="00BB236E" w:rsidRDefault="00BB236E" w:rsidP="00BB236E">
      <w:r>
        <w:tab/>
      </w:r>
      <w:r>
        <w:tab/>
      </w:r>
      <w:r>
        <w:tab/>
        <w:t xml:space="preserve">   &lt;div class="credits"&gt;</w:t>
      </w:r>
    </w:p>
    <w:p w:rsidR="00BB236E" w:rsidRDefault="00BB236E" w:rsidP="00BB236E">
      <w:r>
        <w:t xml:space="preserve"> &amp;copy; Bootstrap OnePage Theme. All Rights Reserved. </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&lt;/footer&gt;</w:t>
      </w:r>
    </w:p>
    <w:p w:rsidR="00BB236E" w:rsidRDefault="00BB236E" w:rsidP="00BB236E">
      <w:r>
        <w:t xml:space="preserve">  &lt;!--/#footer--&gt;</w:t>
      </w:r>
    </w:p>
    <w:p w:rsidR="00BB236E" w:rsidRDefault="00BB236E" w:rsidP="00BB236E"/>
    <w:p w:rsidR="00BB236E" w:rsidRDefault="00BB236E" w:rsidP="00BB236E"/>
    <w:p w:rsidR="00BB236E" w:rsidRDefault="00BB236E" w:rsidP="00BB236E">
      <w:r>
        <w:t xml:space="preserve">  &lt;!-- jQuery (necessary for Bootstrap's JavaScript plugins) --&gt;</w:t>
      </w:r>
    </w:p>
    <w:p w:rsidR="00BB236E" w:rsidRDefault="00BB236E" w:rsidP="00BB236E">
      <w:r>
        <w:t xml:space="preserve">  &lt;script src="assets/js/jquery.js"&gt;&lt;/script&gt;</w:t>
      </w:r>
    </w:p>
    <w:p w:rsidR="00BB236E" w:rsidRDefault="00BB236E" w:rsidP="00BB236E">
      <w:r>
        <w:t xml:space="preserve">  &lt;!-- Include all compiled plugins (below), or include individual files as needed --&gt;</w:t>
      </w:r>
    </w:p>
    <w:p w:rsidR="00BB236E" w:rsidRDefault="00BB236E" w:rsidP="00BB236E">
      <w:r>
        <w:t xml:space="preserve">  &lt;script src="assets/js/bootstrap.min.js"&gt;&lt;/script&gt;</w:t>
      </w:r>
    </w:p>
    <w:p w:rsidR="00BB236E" w:rsidRDefault="00BB236E" w:rsidP="00BB236E">
      <w:r>
        <w:t xml:space="preserve">  &lt;script src="assets/js/jquery.prettyPhoto.js"&gt;&lt;/script&gt;</w:t>
      </w:r>
    </w:p>
    <w:p w:rsidR="00BB236E" w:rsidRDefault="00BB236E" w:rsidP="00BB236E">
      <w:r>
        <w:t xml:space="preserve">  &lt;script src="assets/js/jquery.isotope.min.js"&gt;&lt;/script&gt;</w:t>
      </w:r>
    </w:p>
    <w:p w:rsidR="00BB236E" w:rsidRDefault="00BB236E" w:rsidP="00BB236E">
      <w:r>
        <w:t xml:space="preserve">  &lt;script src="assets/js/wow.min.js"&gt;&lt;/script&gt;</w:t>
      </w:r>
    </w:p>
    <w:p w:rsidR="00BB236E" w:rsidRDefault="00BB236E" w:rsidP="00BB236E">
      <w:r>
        <w:t xml:space="preserve">  &lt;script src="assets/js/jquery.easing.min.js"&gt;&lt;/script&gt;</w:t>
      </w:r>
    </w:p>
    <w:p w:rsidR="00BB236E" w:rsidRDefault="00BB236E" w:rsidP="00BB236E">
      <w:r>
        <w:t xml:space="preserve">  &lt;script src="https://maps.googleapis.com/maps/api/js?key=AIzaSyD8HeI8o-c1NppZA-92oYlXakhDPYR7XMY"&gt;&lt;/script&gt;</w:t>
      </w:r>
    </w:p>
    <w:p w:rsidR="00BB236E" w:rsidRDefault="00BB236E" w:rsidP="00BB236E">
      <w:r>
        <w:t xml:space="preserve">  &lt;script src="assets/js/main.js"&gt;&lt;/script&gt;</w:t>
      </w:r>
    </w:p>
    <w:p w:rsidR="00BB236E" w:rsidRDefault="00BB236E" w:rsidP="00BB236E">
      <w:r>
        <w:t xml:space="preserve">  &lt;script src="assets/contactform/contactform.js"&gt;&lt;/script&gt;</w:t>
      </w:r>
    </w:p>
    <w:p w:rsidR="00BB236E" w:rsidRDefault="00BB236E" w:rsidP="00BB236E"/>
    <w:p w:rsidR="00BB236E" w:rsidRDefault="00BB236E" w:rsidP="00BB236E">
      <w:r>
        <w:t>&lt;/body&gt;</w:t>
      </w:r>
    </w:p>
    <w:p w:rsidR="00BB236E" w:rsidRDefault="00BB236E" w:rsidP="00BB236E"/>
    <w:p w:rsidR="00BB236E" w:rsidRDefault="00BB236E" w:rsidP="00BB236E">
      <w:r>
        <w:t>&lt;/html&gt;</w:t>
      </w:r>
    </w:p>
    <w:p w:rsidR="00BB236E" w:rsidRDefault="00BB236E" w:rsidP="00BB236E">
      <w:r>
        <w:t xml:space="preserve">&lt;?php  </w:t>
      </w:r>
    </w:p>
    <w:p w:rsidR="00BB236E" w:rsidRDefault="00BB236E" w:rsidP="00BB236E">
      <w:r>
        <w:t>require 'config/config.php';</w:t>
      </w:r>
    </w:p>
    <w:p w:rsidR="00BB236E" w:rsidRDefault="00BB236E" w:rsidP="00BB236E">
      <w:r>
        <w:t>require 'includes/form_handlers/register_handler.php';</w:t>
      </w:r>
    </w:p>
    <w:p w:rsidR="00BB236E" w:rsidRDefault="00BB236E" w:rsidP="00BB236E">
      <w:r>
        <w:t>require 'includes/form_handlers/login_handler.php';</w:t>
      </w:r>
    </w:p>
    <w:p w:rsidR="00BB236E" w:rsidRDefault="00BB236E" w:rsidP="00BB236E"/>
    <w:p w:rsidR="00BB236E" w:rsidRDefault="00BB236E" w:rsidP="00BB236E"/>
    <w:p w:rsidR="00BB236E" w:rsidRDefault="00BB236E" w:rsidP="00BB236E">
      <w:r>
        <w:t xml:space="preserve">  include("includes/classes/User.php");</w:t>
      </w:r>
    </w:p>
    <w:p w:rsidR="00BB236E" w:rsidRDefault="00BB236E" w:rsidP="00BB236E"/>
    <w:p w:rsidR="00BB236E" w:rsidRDefault="00BB236E" w:rsidP="00BB236E">
      <w:r>
        <w:tab/>
      </w:r>
    </w:p>
    <w:p w:rsidR="00BB236E" w:rsidRDefault="00BB236E" w:rsidP="00BB236E">
      <w:r>
        <w:tab/>
        <w:t>if (isset($_SESSION['username'])) {</w:t>
      </w:r>
    </w:p>
    <w:p w:rsidR="00BB236E" w:rsidRDefault="00BB236E" w:rsidP="00BB236E">
      <w:r>
        <w:tab/>
        <w:t>$userLoggedIn = $_SESSION['username'];</w:t>
      </w:r>
    </w:p>
    <w:p w:rsidR="00BB236E" w:rsidRDefault="00BB236E" w:rsidP="00BB236E">
      <w:r>
        <w:tab/>
        <w:t>$user_details_query = mysqli_query($con, "SELECT * FROM users WHERE username='$userLoggedIn'");</w:t>
      </w:r>
    </w:p>
    <w:p w:rsidR="00BB236E" w:rsidRDefault="00BB236E" w:rsidP="00BB236E">
      <w:r>
        <w:tab/>
        <w:t>$user = mysqli_fetch_array($user_details_query);</w:t>
      </w:r>
    </w:p>
    <w:p w:rsidR="00BB236E" w:rsidRDefault="00BB236E" w:rsidP="00BB236E">
      <w:r>
        <w:tab/>
        <w:t>header("Location: main.php");</w:t>
      </w:r>
    </w:p>
    <w:p w:rsidR="00BB236E" w:rsidRDefault="00BB236E" w:rsidP="00BB236E">
      <w:r>
        <w:t>}</w:t>
      </w:r>
    </w:p>
    <w:p w:rsidR="00BB236E" w:rsidRDefault="00BB236E" w:rsidP="00BB236E">
      <w:r>
        <w:t>else {</w:t>
      </w:r>
    </w:p>
    <w:p w:rsidR="00BB236E" w:rsidRDefault="00BB236E" w:rsidP="00BB236E">
      <w:r>
        <w:t>?&gt;</w:t>
      </w:r>
    </w:p>
    <w:p w:rsidR="00BB236E" w:rsidRDefault="00BB236E" w:rsidP="00BB236E"/>
    <w:p w:rsidR="00BB236E" w:rsidRDefault="00BB236E" w:rsidP="00BB236E"/>
    <w:p w:rsidR="00BB236E" w:rsidRDefault="00BB236E" w:rsidP="00BB236E"/>
    <w:p w:rsidR="00BB236E" w:rsidRDefault="00BB236E" w:rsidP="00BB236E"/>
    <w:p w:rsidR="00BB236E" w:rsidRDefault="00BB236E" w:rsidP="00BB236E">
      <w:r>
        <w:t>&lt;html lang="en"&gt;</w:t>
      </w:r>
    </w:p>
    <w:p w:rsidR="00BB236E" w:rsidRDefault="00BB236E" w:rsidP="00BB236E">
      <w:r>
        <w:lastRenderedPageBreak/>
        <w:t>&lt;head&gt;</w:t>
      </w:r>
    </w:p>
    <w:p w:rsidR="00BB236E" w:rsidRDefault="00BB236E" w:rsidP="00BB236E">
      <w:r>
        <w:tab/>
        <w:t>&lt;meta charset="UTF-8"&gt;</w:t>
      </w:r>
    </w:p>
    <w:p w:rsidR="00BB236E" w:rsidRDefault="00BB236E" w:rsidP="00BB236E">
      <w:r>
        <w:tab/>
        <w:t>&lt;meta name="viewport" content="width=device-width, initial-scale=1"&gt;</w:t>
      </w:r>
    </w:p>
    <w:p w:rsidR="00BB236E" w:rsidRDefault="00BB236E" w:rsidP="00BB236E"/>
    <w:p w:rsidR="00BB236E" w:rsidRDefault="00BB236E" w:rsidP="00BB236E">
      <w:r>
        <w:tab/>
        <w:t>&lt;link rel="stylesheet" type="text/css" href="assets/css/style.css"&gt;</w:t>
      </w:r>
    </w:p>
    <w:p w:rsidR="00BB236E" w:rsidRDefault="00BB236E" w:rsidP="00BB236E">
      <w:r>
        <w:tab/>
        <w:t>&lt;link rel="stylesheet" type="text/css" href="assets/css/signin.css"&gt;</w:t>
      </w:r>
    </w:p>
    <w:p w:rsidR="00BB236E" w:rsidRDefault="00BB236E" w:rsidP="00BB236E">
      <w:r>
        <w:tab/>
        <w:t xml:space="preserve">&lt;link rel="stylesheet" type="text/css" href="assets/css/signin2.css"&gt; </w:t>
      </w:r>
    </w:p>
    <w:p w:rsidR="00BB236E" w:rsidRDefault="00BB236E" w:rsidP="00BB236E">
      <w:r>
        <w:tab/>
      </w:r>
    </w:p>
    <w:p w:rsidR="00BB236E" w:rsidRDefault="00BB236E" w:rsidP="00BB236E">
      <w:r>
        <w:tab/>
        <w:t>&lt;link rel="apple-touch-icon-precomposed" sizes="114x114" href="assets/images/icons/icon.png" /&gt;</w:t>
      </w:r>
    </w:p>
    <w:p w:rsidR="00BB236E" w:rsidRDefault="00BB236E" w:rsidP="00BB236E">
      <w:r>
        <w:t>&lt;/head&gt;</w:t>
      </w:r>
    </w:p>
    <w:p w:rsidR="00BB236E" w:rsidRDefault="00BB236E" w:rsidP="00BB236E">
      <w:r>
        <w:t>&lt;body&gt;</w:t>
      </w:r>
    </w:p>
    <w:p w:rsidR="00BB236E" w:rsidRDefault="00BB236E" w:rsidP="00BB236E"/>
    <w:p w:rsidR="00BB236E" w:rsidRDefault="00BB236E" w:rsidP="00BB236E">
      <w:r>
        <w:tab/>
        <w:t>&lt;div class="limiter"&gt;</w:t>
      </w:r>
    </w:p>
    <w:p w:rsidR="00BB236E" w:rsidRDefault="00BB236E" w:rsidP="00BB236E">
      <w:r>
        <w:tab/>
      </w:r>
      <w:r>
        <w:tab/>
        <w:t>&lt;div class="container-login100"&gt;</w:t>
      </w:r>
    </w:p>
    <w:p w:rsidR="00BB236E" w:rsidRDefault="00BB236E" w:rsidP="00BB236E">
      <w:r>
        <w:tab/>
      </w:r>
      <w:r>
        <w:tab/>
      </w:r>
      <w:r>
        <w:tab/>
        <w:t>&lt;div class="wrap-login100"&gt;</w:t>
      </w:r>
    </w:p>
    <w:p w:rsidR="00BB236E" w:rsidRDefault="00BB236E" w:rsidP="00BB236E">
      <w:r>
        <w:tab/>
      </w:r>
      <w:r>
        <w:tab/>
      </w:r>
      <w:r>
        <w:tab/>
      </w:r>
      <w:r>
        <w:tab/>
        <w:t>&lt;div class="login100-form-title" style="background-image: url(assets/images/backgrounds/bathcolllogin.jpg);"&gt;</w:t>
      </w:r>
    </w:p>
    <w:p w:rsidR="00BB236E" w:rsidRDefault="00BB236E" w:rsidP="00BB236E">
      <w:r>
        <w:tab/>
      </w:r>
      <w:r>
        <w:tab/>
      </w:r>
      <w:r>
        <w:tab/>
      </w:r>
      <w:r>
        <w:tab/>
      </w:r>
      <w:r>
        <w:tab/>
        <w:t>&lt;span class="login100-form-title-1"&gt;</w:t>
      </w:r>
    </w:p>
    <w:p w:rsidR="00BB236E" w:rsidRDefault="00BB236E" w:rsidP="00BB236E">
      <w:r>
        <w:tab/>
      </w:r>
      <w:r>
        <w:tab/>
      </w:r>
      <w:r>
        <w:tab/>
      </w:r>
      <w:r>
        <w:tab/>
      </w:r>
      <w:r>
        <w:tab/>
      </w:r>
      <w:r>
        <w:tab/>
      </w:r>
    </w:p>
    <w:p w:rsidR="00BB236E" w:rsidRDefault="00BB236E" w:rsidP="00BB236E">
      <w:r>
        <w:tab/>
      </w:r>
      <w:r>
        <w:tab/>
      </w:r>
      <w:r>
        <w:tab/>
      </w:r>
      <w:r>
        <w:tab/>
      </w:r>
      <w:r>
        <w:tab/>
        <w:t>&lt;/span&gt;</w:t>
      </w:r>
    </w:p>
    <w:p w:rsidR="00BB236E" w:rsidRDefault="00BB236E" w:rsidP="00BB236E">
      <w:r>
        <w:tab/>
      </w:r>
      <w:r>
        <w:tab/>
      </w:r>
      <w:r>
        <w:tab/>
      </w:r>
      <w:r>
        <w:tab/>
        <w:t>&lt;/div&gt;</w:t>
      </w:r>
    </w:p>
    <w:p w:rsidR="00BB236E" w:rsidRDefault="00BB236E" w:rsidP="00BB236E">
      <w:r>
        <w:t>&lt;!--Image and sign in title--&gt;</w:t>
      </w:r>
    </w:p>
    <w:p w:rsidR="00BB236E" w:rsidRDefault="00BB236E" w:rsidP="00BB236E">
      <w:r>
        <w:t xml:space="preserve">                </w:t>
      </w:r>
    </w:p>
    <w:p w:rsidR="00BB236E" w:rsidRDefault="00BB236E" w:rsidP="00BB236E">
      <w:r>
        <w:t xml:space="preserve">    &lt;?php  </w:t>
      </w:r>
    </w:p>
    <w:p w:rsidR="00BB236E" w:rsidRDefault="00BB236E" w:rsidP="00BB236E"/>
    <w:p w:rsidR="00BB236E" w:rsidRDefault="00BB236E" w:rsidP="00BB236E">
      <w:r>
        <w:tab/>
        <w:t>if(isset($_POST['register_button'])) {</w:t>
      </w:r>
    </w:p>
    <w:p w:rsidR="00BB236E" w:rsidRDefault="00BB236E" w:rsidP="00BB236E">
      <w:r>
        <w:tab/>
      </w:r>
      <w:r>
        <w:tab/>
        <w:t>echo '</w:t>
      </w:r>
    </w:p>
    <w:p w:rsidR="00BB236E" w:rsidRDefault="00BB236E" w:rsidP="00BB236E">
      <w:r>
        <w:lastRenderedPageBreak/>
        <w:tab/>
      </w:r>
      <w:r>
        <w:tab/>
        <w:t>&lt;script&gt;</w:t>
      </w:r>
    </w:p>
    <w:p w:rsidR="00BB236E" w:rsidRDefault="00BB236E" w:rsidP="00BB236E"/>
    <w:p w:rsidR="00BB236E" w:rsidRDefault="00BB236E" w:rsidP="00BB236E">
      <w:r>
        <w:tab/>
      </w:r>
      <w:r>
        <w:tab/>
        <w:t>$(document).ready(function() {</w:t>
      </w:r>
    </w:p>
    <w:p w:rsidR="00BB236E" w:rsidRDefault="00BB236E" w:rsidP="00BB236E">
      <w:r>
        <w:tab/>
      </w:r>
      <w:r>
        <w:tab/>
      </w:r>
      <w:r>
        <w:tab/>
        <w:t>$("#first").hide();</w:t>
      </w:r>
    </w:p>
    <w:p w:rsidR="00BB236E" w:rsidRDefault="00BB236E" w:rsidP="00BB236E">
      <w:r>
        <w:tab/>
      </w:r>
      <w:r>
        <w:tab/>
      </w:r>
      <w:r>
        <w:tab/>
        <w:t>$("#second").show();</w:t>
      </w:r>
    </w:p>
    <w:p w:rsidR="00BB236E" w:rsidRDefault="00BB236E" w:rsidP="00BB236E">
      <w:r>
        <w:tab/>
      </w:r>
      <w:r>
        <w:tab/>
        <w:t>});</w:t>
      </w:r>
    </w:p>
    <w:p w:rsidR="00BB236E" w:rsidRDefault="00BB236E" w:rsidP="00BB236E"/>
    <w:p w:rsidR="00BB236E" w:rsidRDefault="00BB236E" w:rsidP="00BB236E">
      <w:r>
        <w:tab/>
      </w:r>
      <w:r>
        <w:tab/>
        <w:t>&lt;/script&gt;</w:t>
      </w:r>
    </w:p>
    <w:p w:rsidR="00BB236E" w:rsidRDefault="00BB236E" w:rsidP="00BB236E"/>
    <w:p w:rsidR="00BB236E" w:rsidRDefault="00BB236E" w:rsidP="00BB236E">
      <w:r>
        <w:tab/>
      </w:r>
      <w:r>
        <w:tab/>
        <w:t>';</w:t>
      </w:r>
    </w:p>
    <w:p w:rsidR="00BB236E" w:rsidRDefault="00BB236E" w:rsidP="00BB236E">
      <w:r>
        <w:tab/>
        <w:t>}</w:t>
      </w:r>
    </w:p>
    <w:p w:rsidR="00BB236E" w:rsidRDefault="00BB236E" w:rsidP="00BB236E">
      <w:r>
        <w:tab/>
        <w:t>?&gt;</w:t>
      </w:r>
    </w:p>
    <w:p w:rsidR="00BB236E" w:rsidRDefault="00BB236E" w:rsidP="00BB236E">
      <w:r>
        <w:tab/>
        <w:t>&lt;h2&gt; Sign In &lt;/h2&gt;</w:t>
      </w:r>
    </w:p>
    <w:p w:rsidR="00BB236E" w:rsidRDefault="00BB236E" w:rsidP="00BB236E">
      <w:r>
        <w:t xml:space="preserve">                </w:t>
      </w:r>
    </w:p>
    <w:p w:rsidR="00BB236E" w:rsidRDefault="00BB236E" w:rsidP="00BB236E">
      <w:r>
        <w:tab/>
      </w:r>
      <w:r>
        <w:tab/>
      </w:r>
      <w:r>
        <w:tab/>
      </w:r>
      <w:r>
        <w:tab/>
        <w:t>&lt;div id="first"&gt;</w:t>
      </w:r>
    </w:p>
    <w:p w:rsidR="00BB236E" w:rsidRDefault="00BB236E" w:rsidP="00BB236E">
      <w:r>
        <w:t xml:space="preserve">                </w:t>
      </w:r>
    </w:p>
    <w:p w:rsidR="00BB236E" w:rsidRDefault="00BB236E" w:rsidP="00BB236E">
      <w:r>
        <w:tab/>
      </w:r>
      <w:r>
        <w:tab/>
      </w:r>
      <w:r>
        <w:tab/>
      </w:r>
      <w:r>
        <w:tab/>
        <w:t>&lt;!--Email is inserted here--&gt;</w:t>
      </w:r>
    </w:p>
    <w:p w:rsidR="00BB236E" w:rsidRDefault="00BB236E" w:rsidP="00BB236E">
      <w:r>
        <w:tab/>
      </w:r>
      <w:r>
        <w:tab/>
      </w:r>
      <w:r>
        <w:tab/>
      </w:r>
      <w:r>
        <w:tab/>
        <w:t>&lt;form class="login100-form validate-form" action="index.php" method="POST"&gt;</w:t>
      </w:r>
    </w:p>
    <w:p w:rsidR="00BB236E" w:rsidRDefault="00BB236E" w:rsidP="00BB236E">
      <w:r>
        <w:tab/>
      </w:r>
      <w:r>
        <w:tab/>
      </w:r>
      <w:r>
        <w:tab/>
      </w:r>
      <w:r>
        <w:tab/>
      </w:r>
      <w:r>
        <w:tab/>
        <w:t>&lt;div class="wrap-input100 validate-input m-b-26" data-validate="Username is required"&gt;</w:t>
      </w:r>
    </w:p>
    <w:p w:rsidR="00BB236E" w:rsidRDefault="00BB236E" w:rsidP="00BB236E">
      <w:r>
        <w:tab/>
      </w:r>
      <w:r>
        <w:tab/>
      </w:r>
      <w:r>
        <w:tab/>
      </w:r>
      <w:r>
        <w:tab/>
      </w:r>
      <w:r>
        <w:tab/>
      </w:r>
      <w:r>
        <w:tab/>
        <w:t>&lt;span class="label-input100"&gt;Email&lt;/span&gt;</w:t>
      </w:r>
    </w:p>
    <w:p w:rsidR="00BB236E" w:rsidRDefault="00BB236E" w:rsidP="00BB236E">
      <w:r>
        <w:tab/>
      </w:r>
      <w:r>
        <w:tab/>
      </w:r>
      <w:r>
        <w:tab/>
      </w:r>
      <w:r>
        <w:tab/>
      </w:r>
      <w:r>
        <w:tab/>
      </w:r>
      <w:r>
        <w:tab/>
        <w:t xml:space="preserve">&lt;input class="input100" type="email" name="log_email" placeholder="Enter Email Address" &lt;?php </w:t>
      </w:r>
    </w:p>
    <w:p w:rsidR="00BB236E" w:rsidRDefault="00BB236E" w:rsidP="00BB236E">
      <w:r>
        <w:tab/>
      </w:r>
      <w:r>
        <w:tab/>
      </w:r>
      <w:r>
        <w:tab/>
      </w:r>
      <w:r>
        <w:tab/>
      </w:r>
      <w:r>
        <w:tab/>
        <w:t>if(isset($_SESSION['log_email'])) {</w:t>
      </w:r>
    </w:p>
    <w:p w:rsidR="00BB236E" w:rsidRDefault="00BB236E" w:rsidP="00BB236E">
      <w:r>
        <w:tab/>
      </w:r>
      <w:r>
        <w:tab/>
      </w:r>
      <w:r>
        <w:tab/>
      </w:r>
      <w:r>
        <w:tab/>
      </w:r>
      <w:r>
        <w:tab/>
      </w:r>
      <w:r>
        <w:tab/>
        <w:t>echo $_SESSION['log_email'];</w:t>
      </w:r>
    </w:p>
    <w:p w:rsidR="00BB236E" w:rsidRDefault="00BB236E" w:rsidP="00BB236E">
      <w:r>
        <w:tab/>
      </w:r>
      <w:r>
        <w:tab/>
      </w:r>
      <w:r>
        <w:tab/>
      </w:r>
      <w:r>
        <w:tab/>
      </w:r>
      <w:r>
        <w:tab/>
        <w:t xml:space="preserve">} </w:t>
      </w:r>
    </w:p>
    <w:p w:rsidR="00BB236E" w:rsidRDefault="00BB236E" w:rsidP="00BB236E">
      <w:r>
        <w:tab/>
      </w:r>
      <w:r>
        <w:tab/>
      </w:r>
      <w:r>
        <w:tab/>
      </w:r>
      <w:r>
        <w:tab/>
      </w:r>
      <w:r>
        <w:tab/>
        <w:t>?&gt;" required&gt;</w:t>
      </w:r>
    </w:p>
    <w:p w:rsidR="00BB236E" w:rsidRDefault="00BB236E" w:rsidP="00BB236E">
      <w:r>
        <w:lastRenderedPageBreak/>
        <w:tab/>
      </w:r>
      <w:r>
        <w:tab/>
      </w:r>
      <w:r>
        <w:tab/>
      </w:r>
      <w:r>
        <w:tab/>
      </w:r>
      <w:r>
        <w:tab/>
      </w:r>
      <w:r>
        <w:tab/>
        <w:t>&lt;span class="focus-input100"&gt;&lt;/span&gt;</w:t>
      </w:r>
    </w:p>
    <w:p w:rsidR="00BB236E" w:rsidRDefault="00BB236E" w:rsidP="00BB236E">
      <w:r>
        <w:tab/>
      </w:r>
      <w:r>
        <w:tab/>
      </w:r>
      <w:r>
        <w:tab/>
      </w:r>
      <w:r>
        <w:tab/>
      </w:r>
      <w:r>
        <w:tab/>
        <w:t>&lt;/div&gt;</w:t>
      </w:r>
    </w:p>
    <w:p w:rsidR="00BB236E" w:rsidRDefault="00BB236E" w:rsidP="00BB236E">
      <w:r>
        <w:tab/>
      </w:r>
      <w:r>
        <w:tab/>
      </w:r>
      <w:r>
        <w:tab/>
      </w:r>
    </w:p>
    <w:p w:rsidR="00BB236E" w:rsidRDefault="00BB236E" w:rsidP="00BB236E">
      <w:r>
        <w:tab/>
      </w:r>
      <w:r>
        <w:tab/>
      </w:r>
      <w:r>
        <w:tab/>
      </w:r>
      <w:r>
        <w:tab/>
        <w:t>&lt;!--Password is inserted here--&gt;</w:t>
      </w:r>
    </w:p>
    <w:p w:rsidR="00BB236E" w:rsidRDefault="00BB236E" w:rsidP="00BB236E">
      <w:r>
        <w:tab/>
      </w:r>
      <w:r>
        <w:tab/>
      </w:r>
      <w:r>
        <w:tab/>
      </w:r>
      <w:r>
        <w:tab/>
      </w:r>
      <w:r>
        <w:tab/>
        <w:t>&lt;div class="wrap-input100 validate-input m-b-18" data-validate = "Password is required"&gt;</w:t>
      </w:r>
    </w:p>
    <w:p w:rsidR="00BB236E" w:rsidRDefault="00BB236E" w:rsidP="00BB236E">
      <w:r>
        <w:tab/>
      </w:r>
      <w:r>
        <w:tab/>
      </w:r>
      <w:r>
        <w:tab/>
      </w:r>
      <w:r>
        <w:tab/>
      </w:r>
      <w:r>
        <w:tab/>
      </w:r>
      <w:r>
        <w:tab/>
        <w:t>&lt;span class="label-input100"&gt;Password&lt;/span&gt;</w:t>
      </w:r>
    </w:p>
    <w:p w:rsidR="00BB236E" w:rsidRDefault="00BB236E" w:rsidP="00BB236E">
      <w:r>
        <w:tab/>
      </w:r>
      <w:r>
        <w:tab/>
      </w:r>
      <w:r>
        <w:tab/>
      </w:r>
      <w:r>
        <w:tab/>
      </w:r>
      <w:r>
        <w:tab/>
      </w:r>
      <w:r>
        <w:tab/>
        <w:t>&lt;input class="input100" type="password" name="log_password" placeholder="Enter password"&gt;</w:t>
      </w:r>
    </w:p>
    <w:p w:rsidR="00BB236E" w:rsidRDefault="00BB236E" w:rsidP="00BB236E">
      <w:r>
        <w:tab/>
      </w:r>
      <w:r>
        <w:tab/>
      </w:r>
      <w:r>
        <w:tab/>
      </w:r>
      <w:r>
        <w:tab/>
      </w:r>
      <w:r>
        <w:tab/>
      </w:r>
      <w:r>
        <w:tab/>
        <w:t>&lt;?php if(in_array("Email or password was incorrect&lt;br&gt;", $error_array)) echo  "Email or password was incorrect&lt;br&gt;"; ?&gt;</w:t>
      </w:r>
    </w:p>
    <w:p w:rsidR="00BB236E" w:rsidRDefault="00BB236E" w:rsidP="00BB236E">
      <w:r>
        <w:tab/>
      </w:r>
      <w:r>
        <w:tab/>
      </w:r>
      <w:r>
        <w:tab/>
      </w:r>
      <w:r>
        <w:tab/>
      </w:r>
      <w:r>
        <w:tab/>
      </w:r>
      <w:r>
        <w:tab/>
        <w:t>&lt;span class="focus-input100"&gt;&lt;/span&gt;</w:t>
      </w:r>
    </w:p>
    <w:p w:rsidR="00BB236E" w:rsidRDefault="00BB236E" w:rsidP="00BB236E">
      <w:r>
        <w:tab/>
      </w:r>
      <w:r>
        <w:tab/>
      </w:r>
      <w:r>
        <w:tab/>
      </w:r>
      <w:r>
        <w:tab/>
      </w:r>
      <w:r>
        <w:tab/>
        <w:t>&lt;/div&gt;</w:t>
      </w:r>
    </w:p>
    <w:p w:rsidR="00BB236E" w:rsidRDefault="00BB236E" w:rsidP="00BB236E">
      <w:r>
        <w:tab/>
      </w:r>
      <w:r>
        <w:tab/>
      </w:r>
      <w:r>
        <w:tab/>
      </w:r>
      <w:r>
        <w:tab/>
      </w:r>
      <w:r>
        <w:tab/>
        <w:t>&lt;div class="container-login100-form-btn"&gt;</w:t>
      </w:r>
    </w:p>
    <w:p w:rsidR="00BB236E" w:rsidRDefault="00BB236E" w:rsidP="00BB236E">
      <w:r>
        <w:tab/>
      </w:r>
      <w:r>
        <w:tab/>
      </w:r>
      <w:r>
        <w:tab/>
      </w:r>
      <w:r>
        <w:tab/>
      </w:r>
      <w:r>
        <w:tab/>
      </w:r>
      <w:r>
        <w:tab/>
        <w:t>&lt;button class="login100-form-btn" type="submit" name="login_button" value="Login"&gt;</w:t>
      </w:r>
    </w:p>
    <w:p w:rsidR="00BB236E" w:rsidRDefault="00BB236E" w:rsidP="00BB236E">
      <w:r>
        <w:tab/>
      </w:r>
      <w:r>
        <w:tab/>
      </w:r>
      <w:r>
        <w:tab/>
      </w:r>
      <w:r>
        <w:tab/>
      </w:r>
      <w:r>
        <w:tab/>
      </w:r>
      <w:r>
        <w:tab/>
      </w:r>
      <w:r>
        <w:tab/>
        <w:t>Login</w:t>
      </w:r>
    </w:p>
    <w:p w:rsidR="00BB236E" w:rsidRDefault="00BB236E" w:rsidP="00BB236E">
      <w:r>
        <w:tab/>
      </w:r>
      <w:r>
        <w:tab/>
      </w:r>
      <w:r>
        <w:tab/>
      </w:r>
      <w:r>
        <w:tab/>
      </w:r>
      <w:r>
        <w:tab/>
      </w:r>
      <w:r>
        <w:tab/>
        <w:t>&lt;/button&gt;</w:t>
      </w:r>
    </w:p>
    <w:p w:rsidR="00BB236E" w:rsidRDefault="00BB236E" w:rsidP="00BB236E">
      <w:r>
        <w:tab/>
      </w:r>
      <w:r>
        <w:tab/>
      </w:r>
      <w:r>
        <w:tab/>
      </w:r>
      <w:r>
        <w:tab/>
      </w:r>
      <w:r>
        <w:tab/>
        <w:t>&lt;/div&gt;</w:t>
      </w:r>
    </w:p>
    <w:p w:rsidR="00BB236E" w:rsidRDefault="00BB236E" w:rsidP="00BB236E">
      <w:r>
        <w:tab/>
      </w:r>
      <w:r>
        <w:tab/>
      </w:r>
      <w:r>
        <w:tab/>
      </w:r>
      <w:r>
        <w:tab/>
      </w:r>
      <w:r>
        <w:tab/>
        <w:t>&lt;a href="#" id="signup" class="signup"&gt;Need and account? Register below!&lt;/a&gt;</w:t>
      </w:r>
    </w:p>
    <w:p w:rsidR="00BB236E" w:rsidRDefault="00BB236E" w:rsidP="00BB236E">
      <w:r>
        <w:tab/>
      </w:r>
      <w:r>
        <w:tab/>
      </w:r>
      <w:r>
        <w:tab/>
      </w:r>
      <w:r>
        <w:tab/>
        <w:t>&lt;!--Login button--&gt;</w:t>
      </w:r>
    </w:p>
    <w:p w:rsidR="00BB236E" w:rsidRDefault="00BB236E" w:rsidP="00BB236E">
      <w:r>
        <w:tab/>
      </w:r>
      <w:r>
        <w:tab/>
      </w:r>
      <w:r>
        <w:tab/>
      </w:r>
      <w:r>
        <w:tab/>
        <w:t>&lt;/form&gt;</w:t>
      </w:r>
    </w:p>
    <w:p w:rsidR="00BB236E" w:rsidRDefault="00BB236E" w:rsidP="00BB236E">
      <w:r>
        <w:tab/>
      </w:r>
      <w:r>
        <w:tab/>
      </w:r>
      <w:r>
        <w:tab/>
      </w:r>
      <w:r>
        <w:tab/>
        <w:t>&lt;/div&gt; &lt;!-- end of first div --&gt;</w:t>
      </w:r>
    </w:p>
    <w:p w:rsidR="00BB236E" w:rsidRDefault="00BB236E" w:rsidP="00BB236E"/>
    <w:p w:rsidR="00BB236E" w:rsidRDefault="00BB236E" w:rsidP="00BB236E">
      <w:r>
        <w:tab/>
      </w:r>
      <w:r>
        <w:tab/>
      </w:r>
      <w:r>
        <w:tab/>
      </w:r>
      <w:r>
        <w:tab/>
      </w:r>
    </w:p>
    <w:p w:rsidR="00BB236E" w:rsidRDefault="00BB236E" w:rsidP="00BB236E">
      <w:r>
        <w:tab/>
      </w:r>
      <w:r>
        <w:tab/>
      </w:r>
      <w:r>
        <w:tab/>
      </w:r>
      <w:r>
        <w:tab/>
      </w:r>
    </w:p>
    <w:p w:rsidR="00BB236E" w:rsidRDefault="00BB236E" w:rsidP="00BB236E">
      <w:r>
        <w:tab/>
      </w:r>
      <w:r>
        <w:tab/>
      </w:r>
      <w:r>
        <w:tab/>
      </w:r>
      <w:r>
        <w:tab/>
      </w:r>
    </w:p>
    <w:p w:rsidR="00BB236E" w:rsidRDefault="00BB236E" w:rsidP="00BB236E">
      <w:r>
        <w:tab/>
      </w:r>
      <w:r>
        <w:tab/>
      </w:r>
      <w:r>
        <w:tab/>
      </w:r>
      <w:r>
        <w:tab/>
      </w:r>
    </w:p>
    <w:p w:rsidR="00BB236E" w:rsidRDefault="00BB236E" w:rsidP="00BB236E">
      <w:r>
        <w:lastRenderedPageBreak/>
        <w:tab/>
      </w:r>
      <w:r>
        <w:tab/>
      </w:r>
      <w:r>
        <w:tab/>
      </w:r>
      <w:r>
        <w:tab/>
      </w:r>
    </w:p>
    <w:p w:rsidR="00BB236E" w:rsidRDefault="00BB236E" w:rsidP="00BB236E">
      <w:r>
        <w:tab/>
      </w:r>
      <w:r>
        <w:tab/>
      </w:r>
      <w:r>
        <w:tab/>
      </w:r>
      <w:r>
        <w:tab/>
      </w:r>
    </w:p>
    <w:p w:rsidR="00BB236E" w:rsidRDefault="00BB236E" w:rsidP="00BB236E">
      <w:r>
        <w:tab/>
      </w:r>
      <w:r>
        <w:tab/>
      </w:r>
      <w:r>
        <w:tab/>
      </w:r>
      <w:r>
        <w:tab/>
      </w:r>
    </w:p>
    <w:p w:rsidR="00BB236E" w:rsidRDefault="00BB236E" w:rsidP="00BB236E">
      <w:r>
        <w:tab/>
      </w:r>
      <w:r>
        <w:tab/>
      </w:r>
      <w:r>
        <w:tab/>
      </w:r>
      <w:r>
        <w:tab/>
      </w:r>
    </w:p>
    <w:p w:rsidR="00BB236E" w:rsidRDefault="00BB236E" w:rsidP="00BB236E">
      <w:r>
        <w:tab/>
      </w:r>
      <w:r>
        <w:tab/>
      </w:r>
      <w:r>
        <w:tab/>
      </w:r>
      <w:r>
        <w:tab/>
      </w:r>
    </w:p>
    <w:p w:rsidR="00BB236E" w:rsidRDefault="00BB236E" w:rsidP="00BB236E">
      <w:r>
        <w:tab/>
      </w:r>
      <w:r>
        <w:tab/>
      </w:r>
      <w:r>
        <w:tab/>
      </w:r>
      <w:r>
        <w:tab/>
      </w:r>
    </w:p>
    <w:p w:rsidR="00BB236E" w:rsidRDefault="00BB236E" w:rsidP="00BB236E">
      <w:r>
        <w:tab/>
      </w:r>
      <w:r>
        <w:tab/>
      </w:r>
      <w:r>
        <w:tab/>
      </w:r>
      <w:r>
        <w:tab/>
      </w:r>
    </w:p>
    <w:p w:rsidR="00BB236E" w:rsidRDefault="00BB236E" w:rsidP="00BB236E">
      <w:r>
        <w:tab/>
      </w:r>
      <w:r>
        <w:tab/>
      </w:r>
      <w:r>
        <w:tab/>
      </w:r>
      <w:r>
        <w:tab/>
      </w:r>
    </w:p>
    <w:p w:rsidR="00BB236E" w:rsidRDefault="00BB236E" w:rsidP="00BB236E">
      <w:r>
        <w:tab/>
      </w:r>
      <w:r>
        <w:tab/>
      </w:r>
      <w:r>
        <w:tab/>
      </w:r>
      <w:r>
        <w:tab/>
      </w:r>
    </w:p>
    <w:p w:rsidR="00BB236E" w:rsidRDefault="00BB236E" w:rsidP="00BB236E">
      <w:r>
        <w:tab/>
      </w:r>
      <w:r>
        <w:tab/>
      </w:r>
      <w:r>
        <w:tab/>
      </w:r>
      <w:r>
        <w:tab/>
        <w:t>&lt;h2&gt; Register &lt;/h2&gt;</w:t>
      </w:r>
    </w:p>
    <w:p w:rsidR="00BB236E" w:rsidRDefault="00BB236E" w:rsidP="00BB236E">
      <w:r>
        <w:t xml:space="preserve">                &lt;div id="second"&gt;</w:t>
      </w:r>
    </w:p>
    <w:p w:rsidR="00BB236E" w:rsidRDefault="00BB236E" w:rsidP="00BB236E">
      <w:r>
        <w:t xml:space="preserve">                &lt;!--FIRST NAME--&gt;</w:t>
      </w:r>
    </w:p>
    <w:p w:rsidR="00BB236E" w:rsidRDefault="00BB236E" w:rsidP="00BB236E">
      <w:r>
        <w:tab/>
      </w:r>
      <w:r>
        <w:tab/>
      </w:r>
      <w:r>
        <w:tab/>
      </w:r>
      <w:r>
        <w:tab/>
        <w:t>&lt;form class="login100-form validate-form" action="index.php" method="POST"&gt;</w:t>
      </w:r>
    </w:p>
    <w:p w:rsidR="00BB236E" w:rsidRDefault="00BB236E" w:rsidP="00BB236E">
      <w:r>
        <w:tab/>
      </w:r>
      <w:r>
        <w:tab/>
      </w:r>
      <w:r>
        <w:tab/>
      </w:r>
      <w:r>
        <w:tab/>
      </w:r>
      <w:r>
        <w:tab/>
        <w:t>&lt;div class="wrap-input100 validate-input m-b-26" data-validate="First Name is required"&gt;</w:t>
      </w:r>
    </w:p>
    <w:p w:rsidR="00BB236E" w:rsidRDefault="00BB236E" w:rsidP="00BB236E">
      <w:r>
        <w:tab/>
      </w:r>
      <w:r>
        <w:tab/>
      </w:r>
      <w:r>
        <w:tab/>
      </w:r>
      <w:r>
        <w:tab/>
      </w:r>
      <w:r>
        <w:tab/>
      </w:r>
      <w:r>
        <w:tab/>
        <w:t>&lt;span class="label-input100"&gt;First Name&lt;/span&gt;</w:t>
      </w:r>
    </w:p>
    <w:p w:rsidR="00BB236E" w:rsidRDefault="00BB236E" w:rsidP="00BB236E">
      <w:r>
        <w:tab/>
      </w:r>
      <w:r>
        <w:tab/>
      </w:r>
      <w:r>
        <w:tab/>
      </w:r>
      <w:r>
        <w:tab/>
      </w:r>
      <w:r>
        <w:tab/>
      </w:r>
      <w:r>
        <w:tab/>
        <w:t xml:space="preserve">&lt;input class="input100" type="text" name="reg_fname" placeholder="First Name" &lt;?php </w:t>
      </w:r>
    </w:p>
    <w:p w:rsidR="00BB236E" w:rsidRDefault="00BB236E" w:rsidP="00BB236E">
      <w:r>
        <w:tab/>
      </w:r>
      <w:r>
        <w:tab/>
      </w:r>
      <w:r>
        <w:tab/>
      </w:r>
      <w:r>
        <w:tab/>
      </w:r>
      <w:r>
        <w:tab/>
        <w:t>if(isset($_SESSION['reg_fname'])) {</w:t>
      </w:r>
    </w:p>
    <w:p w:rsidR="00BB236E" w:rsidRDefault="00BB236E" w:rsidP="00BB236E">
      <w:r>
        <w:tab/>
      </w:r>
      <w:r>
        <w:tab/>
      </w:r>
      <w:r>
        <w:tab/>
      </w:r>
      <w:r>
        <w:tab/>
      </w:r>
      <w:r>
        <w:tab/>
      </w:r>
      <w:r>
        <w:tab/>
        <w:t>echo $_SESSION['reg_fname'];</w:t>
      </w:r>
    </w:p>
    <w:p w:rsidR="00BB236E" w:rsidRDefault="00BB236E" w:rsidP="00BB236E">
      <w:r>
        <w:tab/>
      </w:r>
      <w:r>
        <w:tab/>
      </w:r>
      <w:r>
        <w:tab/>
      </w:r>
      <w:r>
        <w:tab/>
      </w:r>
      <w:r>
        <w:tab/>
        <w:t xml:space="preserve">} </w:t>
      </w:r>
    </w:p>
    <w:p w:rsidR="00BB236E" w:rsidRDefault="00BB236E" w:rsidP="00BB236E">
      <w:r>
        <w:tab/>
      </w:r>
      <w:r>
        <w:tab/>
      </w:r>
      <w:r>
        <w:tab/>
      </w:r>
      <w:r>
        <w:tab/>
      </w:r>
      <w:r>
        <w:tab/>
        <w:t>?&gt;" required&gt;</w:t>
      </w:r>
    </w:p>
    <w:p w:rsidR="00BB236E" w:rsidRDefault="00BB236E" w:rsidP="00BB236E">
      <w:r>
        <w:tab/>
      </w:r>
      <w:r>
        <w:tab/>
      </w:r>
      <w:r>
        <w:tab/>
      </w:r>
      <w:r>
        <w:tab/>
      </w:r>
      <w:r>
        <w:tab/>
        <w:t>&lt;?php if(in_array("Your first name must be between 2 and 25 characters&lt;br&gt;", $error_array)) echo "Your first name must be between 2 and 25 characters&lt;br&gt;"; ?&gt;</w:t>
      </w:r>
    </w:p>
    <w:p w:rsidR="00BB236E" w:rsidRDefault="00BB236E" w:rsidP="00BB236E">
      <w:r>
        <w:tab/>
      </w:r>
      <w:r>
        <w:tab/>
      </w:r>
      <w:r>
        <w:tab/>
      </w:r>
      <w:r>
        <w:tab/>
      </w:r>
      <w:r>
        <w:tab/>
      </w:r>
      <w:r>
        <w:tab/>
        <w:t>&lt;span class="focus-input100"&gt;&lt;/span&gt;</w:t>
      </w:r>
    </w:p>
    <w:p w:rsidR="00BB236E" w:rsidRDefault="00BB236E" w:rsidP="00BB236E">
      <w:r>
        <w:tab/>
      </w:r>
      <w:r>
        <w:tab/>
      </w:r>
      <w:r>
        <w:tab/>
      </w:r>
      <w:r>
        <w:tab/>
      </w:r>
      <w:r>
        <w:tab/>
        <w:t>&lt;/div&gt;</w:t>
      </w:r>
    </w:p>
    <w:p w:rsidR="00BB236E" w:rsidRDefault="00BB236E" w:rsidP="00BB236E">
      <w:r>
        <w:tab/>
      </w:r>
      <w:r>
        <w:tab/>
      </w:r>
      <w:r>
        <w:tab/>
      </w:r>
      <w:r>
        <w:tab/>
      </w:r>
      <w:r>
        <w:tab/>
      </w:r>
    </w:p>
    <w:p w:rsidR="00BB236E" w:rsidRDefault="00BB236E" w:rsidP="00BB236E">
      <w:r>
        <w:lastRenderedPageBreak/>
        <w:tab/>
      </w:r>
      <w:r>
        <w:tab/>
      </w:r>
      <w:r>
        <w:tab/>
      </w:r>
      <w:r>
        <w:tab/>
        <w:t>&lt;!--LAST NAME--&gt;</w:t>
      </w:r>
    </w:p>
    <w:p w:rsidR="00BB236E" w:rsidRDefault="00BB236E" w:rsidP="00BB236E">
      <w:r>
        <w:tab/>
      </w:r>
      <w:r>
        <w:tab/>
      </w:r>
      <w:r>
        <w:tab/>
      </w:r>
      <w:r>
        <w:tab/>
        <w:t>&lt;div class="wrap-input100 validate-input m-b-26" data-validate="Last Name is Required"&gt;</w:t>
      </w:r>
    </w:p>
    <w:p w:rsidR="00BB236E" w:rsidRDefault="00BB236E" w:rsidP="00BB236E">
      <w:r>
        <w:tab/>
      </w:r>
      <w:r>
        <w:tab/>
      </w:r>
      <w:r>
        <w:tab/>
      </w:r>
      <w:r>
        <w:tab/>
      </w:r>
      <w:r>
        <w:tab/>
      </w:r>
      <w:r>
        <w:tab/>
        <w:t>&lt;span class="label-input100"&gt;Last Name&lt;/span&gt;</w:t>
      </w:r>
    </w:p>
    <w:p w:rsidR="00BB236E" w:rsidRDefault="00BB236E" w:rsidP="00BB236E">
      <w:r>
        <w:tab/>
      </w:r>
      <w:r>
        <w:tab/>
      </w:r>
      <w:r>
        <w:tab/>
      </w:r>
      <w:r>
        <w:tab/>
      </w:r>
      <w:r>
        <w:tab/>
      </w:r>
      <w:r>
        <w:tab/>
        <w:t xml:space="preserve">&lt;input class="input100" type="text" name="reg_lname" placeholder="Last Name" &lt;?php </w:t>
      </w:r>
    </w:p>
    <w:p w:rsidR="00BB236E" w:rsidRDefault="00BB236E" w:rsidP="00BB236E">
      <w:r>
        <w:tab/>
      </w:r>
      <w:r>
        <w:tab/>
      </w:r>
      <w:r>
        <w:tab/>
      </w:r>
      <w:r>
        <w:tab/>
      </w:r>
      <w:r>
        <w:tab/>
        <w:t>if(isset($_SESSION['reg_lname'])) {</w:t>
      </w:r>
    </w:p>
    <w:p w:rsidR="00BB236E" w:rsidRDefault="00BB236E" w:rsidP="00BB236E">
      <w:r>
        <w:tab/>
      </w:r>
      <w:r>
        <w:tab/>
      </w:r>
      <w:r>
        <w:tab/>
      </w:r>
      <w:r>
        <w:tab/>
      </w:r>
      <w:r>
        <w:tab/>
      </w:r>
      <w:r>
        <w:tab/>
        <w:t>echo $_SESSION['reg_lname'];</w:t>
      </w:r>
    </w:p>
    <w:p w:rsidR="00BB236E" w:rsidRDefault="00BB236E" w:rsidP="00BB236E">
      <w:r>
        <w:tab/>
      </w:r>
      <w:r>
        <w:tab/>
      </w:r>
      <w:r>
        <w:tab/>
      </w:r>
      <w:r>
        <w:tab/>
      </w:r>
      <w:r>
        <w:tab/>
        <w:t xml:space="preserve">} </w:t>
      </w:r>
    </w:p>
    <w:p w:rsidR="00BB236E" w:rsidRDefault="00BB236E" w:rsidP="00BB236E">
      <w:r>
        <w:tab/>
      </w:r>
      <w:r>
        <w:tab/>
      </w:r>
      <w:r>
        <w:tab/>
      </w:r>
      <w:r>
        <w:tab/>
      </w:r>
      <w:r>
        <w:tab/>
        <w:t>?&gt;" required&gt;</w:t>
      </w:r>
    </w:p>
    <w:p w:rsidR="00BB236E" w:rsidRDefault="00BB236E" w:rsidP="00BB236E">
      <w:r>
        <w:tab/>
      </w:r>
      <w:r>
        <w:tab/>
      </w:r>
      <w:r>
        <w:tab/>
      </w:r>
      <w:r>
        <w:tab/>
      </w:r>
      <w:r>
        <w:tab/>
      </w:r>
      <w:r>
        <w:tab/>
        <w:t>&lt;?php if(in_array("Your last name must be between 2 and 25 characters&lt;br&gt;", $error_array)) echo "Your last name must be between 2 and 25 characters&lt;br&gt;"; ?&gt;</w:t>
      </w:r>
    </w:p>
    <w:p w:rsidR="00BB236E" w:rsidRDefault="00BB236E" w:rsidP="00BB236E">
      <w:r>
        <w:tab/>
      </w:r>
      <w:r>
        <w:tab/>
      </w:r>
      <w:r>
        <w:tab/>
      </w:r>
      <w:r>
        <w:tab/>
      </w:r>
      <w:r>
        <w:tab/>
      </w:r>
      <w:r>
        <w:tab/>
        <w:t>&lt;span class="focus-input100"&gt;&lt;/span&gt;</w:t>
      </w:r>
    </w:p>
    <w:p w:rsidR="00BB236E" w:rsidRDefault="00BB236E" w:rsidP="00BB236E">
      <w:r>
        <w:tab/>
      </w:r>
      <w:r>
        <w:tab/>
      </w:r>
      <w:r>
        <w:tab/>
      </w:r>
      <w:r>
        <w:tab/>
      </w:r>
      <w:r>
        <w:tab/>
        <w:t>&lt;/div&gt;</w:t>
      </w:r>
    </w:p>
    <w:p w:rsidR="00BB236E" w:rsidRDefault="00BB236E" w:rsidP="00BB236E">
      <w:r>
        <w:tab/>
      </w:r>
      <w:r>
        <w:tab/>
      </w:r>
      <w:r>
        <w:tab/>
      </w:r>
      <w:r>
        <w:tab/>
      </w:r>
      <w:r>
        <w:tab/>
      </w:r>
    </w:p>
    <w:p w:rsidR="00BB236E" w:rsidRDefault="00BB236E" w:rsidP="00BB236E">
      <w:r>
        <w:tab/>
      </w:r>
      <w:r>
        <w:tab/>
      </w:r>
      <w:r>
        <w:tab/>
      </w:r>
      <w:r>
        <w:tab/>
      </w:r>
      <w:r>
        <w:tab/>
        <w:t>&lt;!--EMAIL--&gt;</w:t>
      </w:r>
    </w:p>
    <w:p w:rsidR="00BB236E" w:rsidRDefault="00BB236E" w:rsidP="00BB236E">
      <w:r>
        <w:tab/>
      </w:r>
      <w:r>
        <w:tab/>
      </w:r>
      <w:r>
        <w:tab/>
      </w:r>
      <w:r>
        <w:tab/>
      </w:r>
      <w:r>
        <w:tab/>
        <w:t>&lt;div class="wrap-input100 validate-input m-b-26" data-validate="Last Name is Required"&gt;</w:t>
      </w:r>
    </w:p>
    <w:p w:rsidR="00BB236E" w:rsidRDefault="00BB236E" w:rsidP="00BB236E">
      <w:r>
        <w:tab/>
      </w:r>
      <w:r>
        <w:tab/>
      </w:r>
      <w:r>
        <w:tab/>
      </w:r>
      <w:r>
        <w:tab/>
      </w:r>
      <w:r>
        <w:tab/>
      </w:r>
      <w:r>
        <w:tab/>
        <w:t>&lt;span class="label-input100"&gt;Email&lt;/span&gt;</w:t>
      </w:r>
    </w:p>
    <w:p w:rsidR="00BB236E" w:rsidRDefault="00BB236E" w:rsidP="00BB236E">
      <w:r>
        <w:tab/>
      </w:r>
      <w:r>
        <w:tab/>
      </w:r>
      <w:r>
        <w:tab/>
      </w:r>
      <w:r>
        <w:tab/>
      </w:r>
      <w:r>
        <w:tab/>
      </w:r>
      <w:r>
        <w:tab/>
        <w:t xml:space="preserve">&lt;input class="input100" type="email" name="reg_email" placeholder="Email" &lt;?php </w:t>
      </w:r>
    </w:p>
    <w:p w:rsidR="00BB236E" w:rsidRDefault="00BB236E" w:rsidP="00BB236E">
      <w:r>
        <w:tab/>
      </w:r>
      <w:r>
        <w:tab/>
      </w:r>
      <w:r>
        <w:tab/>
      </w:r>
      <w:r>
        <w:tab/>
      </w:r>
      <w:r>
        <w:tab/>
        <w:t>if(isset($_SESSION['reg_email'])) {</w:t>
      </w:r>
    </w:p>
    <w:p w:rsidR="00BB236E" w:rsidRDefault="00BB236E" w:rsidP="00BB236E">
      <w:r>
        <w:tab/>
      </w:r>
      <w:r>
        <w:tab/>
      </w:r>
      <w:r>
        <w:tab/>
      </w:r>
      <w:r>
        <w:tab/>
      </w:r>
      <w:r>
        <w:tab/>
      </w:r>
      <w:r>
        <w:tab/>
        <w:t>echo $_SESSION['reg_email'];</w:t>
      </w:r>
    </w:p>
    <w:p w:rsidR="00BB236E" w:rsidRDefault="00BB236E" w:rsidP="00BB236E">
      <w:r>
        <w:tab/>
      </w:r>
      <w:r>
        <w:tab/>
      </w:r>
      <w:r>
        <w:tab/>
      </w:r>
      <w:r>
        <w:tab/>
      </w:r>
      <w:r>
        <w:tab/>
        <w:t xml:space="preserve">} </w:t>
      </w:r>
    </w:p>
    <w:p w:rsidR="00BB236E" w:rsidRDefault="00BB236E" w:rsidP="00BB236E">
      <w:r>
        <w:tab/>
      </w:r>
      <w:r>
        <w:tab/>
      </w:r>
      <w:r>
        <w:tab/>
      </w:r>
      <w:r>
        <w:tab/>
      </w:r>
      <w:r>
        <w:tab/>
        <w:t>?&gt;" required&gt;</w:t>
      </w:r>
    </w:p>
    <w:p w:rsidR="00BB236E" w:rsidRDefault="00BB236E" w:rsidP="00BB236E">
      <w:r>
        <w:tab/>
      </w:r>
      <w:r>
        <w:tab/>
      </w:r>
      <w:r>
        <w:tab/>
      </w:r>
      <w:r>
        <w:tab/>
      </w:r>
      <w:r>
        <w:tab/>
      </w:r>
      <w:r>
        <w:tab/>
        <w:t>&lt;span class="focus-input100"&gt;&lt;/span&gt;</w:t>
      </w:r>
    </w:p>
    <w:p w:rsidR="00BB236E" w:rsidRDefault="00BB236E" w:rsidP="00BB236E">
      <w:r>
        <w:tab/>
      </w:r>
      <w:r>
        <w:tab/>
      </w:r>
      <w:r>
        <w:tab/>
      </w:r>
      <w:r>
        <w:tab/>
      </w:r>
      <w:r>
        <w:tab/>
        <w:t>&lt;/div&gt;</w:t>
      </w:r>
    </w:p>
    <w:p w:rsidR="00BB236E" w:rsidRDefault="00BB236E" w:rsidP="00BB236E">
      <w:r>
        <w:tab/>
      </w:r>
      <w:r>
        <w:tab/>
      </w:r>
      <w:r>
        <w:tab/>
      </w:r>
      <w:r>
        <w:tab/>
      </w:r>
      <w:r>
        <w:tab/>
        <w:t>&lt;!--EMAIL Confirmation--&gt;</w:t>
      </w:r>
    </w:p>
    <w:p w:rsidR="00BB236E" w:rsidRDefault="00BB236E" w:rsidP="00BB236E">
      <w:r>
        <w:lastRenderedPageBreak/>
        <w:tab/>
      </w:r>
      <w:r>
        <w:tab/>
      </w:r>
      <w:r>
        <w:tab/>
      </w:r>
      <w:r>
        <w:tab/>
      </w:r>
      <w:r>
        <w:tab/>
        <w:t>&lt;div class="wrap-input100 validate-input m-b-26" data-validate="Last Name is Required"&gt;</w:t>
      </w:r>
    </w:p>
    <w:p w:rsidR="00BB236E" w:rsidRDefault="00BB236E" w:rsidP="00BB236E">
      <w:r>
        <w:tab/>
      </w:r>
      <w:r>
        <w:tab/>
      </w:r>
      <w:r>
        <w:tab/>
      </w:r>
      <w:r>
        <w:tab/>
      </w:r>
      <w:r>
        <w:tab/>
      </w:r>
      <w:r>
        <w:tab/>
        <w:t>&lt;span class="label-input100"&gt;Email Confirmation&lt;/span&gt;</w:t>
      </w:r>
    </w:p>
    <w:p w:rsidR="00BB236E" w:rsidRDefault="00BB236E" w:rsidP="00BB236E">
      <w:r>
        <w:tab/>
      </w:r>
      <w:r>
        <w:tab/>
      </w:r>
      <w:r>
        <w:tab/>
      </w:r>
      <w:r>
        <w:tab/>
      </w:r>
      <w:r>
        <w:tab/>
      </w:r>
      <w:r>
        <w:tab/>
        <w:t xml:space="preserve">&lt;input class="input100" type="email" name="reg_email2" placeholder="Email" &lt;?php </w:t>
      </w:r>
    </w:p>
    <w:p w:rsidR="00BB236E" w:rsidRDefault="00BB236E" w:rsidP="00BB236E">
      <w:r>
        <w:tab/>
      </w:r>
      <w:r>
        <w:tab/>
      </w:r>
      <w:r>
        <w:tab/>
      </w:r>
      <w:r>
        <w:tab/>
      </w:r>
      <w:r>
        <w:tab/>
        <w:t>if(isset($_SESSION['reg_email2'])) {</w:t>
      </w:r>
    </w:p>
    <w:p w:rsidR="00BB236E" w:rsidRDefault="00BB236E" w:rsidP="00BB236E">
      <w:r>
        <w:tab/>
      </w:r>
      <w:r>
        <w:tab/>
      </w:r>
      <w:r>
        <w:tab/>
      </w:r>
      <w:r>
        <w:tab/>
      </w:r>
      <w:r>
        <w:tab/>
      </w:r>
      <w:r>
        <w:tab/>
        <w:t>echo $_SESSION['reg_email2'];</w:t>
      </w:r>
    </w:p>
    <w:p w:rsidR="00BB236E" w:rsidRDefault="00BB236E" w:rsidP="00BB236E">
      <w:r>
        <w:tab/>
      </w:r>
      <w:r>
        <w:tab/>
      </w:r>
      <w:r>
        <w:tab/>
      </w:r>
      <w:r>
        <w:tab/>
      </w:r>
      <w:r>
        <w:tab/>
        <w:t xml:space="preserve">} </w:t>
      </w:r>
    </w:p>
    <w:p w:rsidR="00BB236E" w:rsidRDefault="00BB236E" w:rsidP="00BB236E">
      <w:r>
        <w:tab/>
      </w:r>
      <w:r>
        <w:tab/>
      </w:r>
      <w:r>
        <w:tab/>
      </w:r>
      <w:r>
        <w:tab/>
      </w:r>
      <w:r>
        <w:tab/>
        <w:t>?&gt;" required&gt;</w:t>
      </w:r>
    </w:p>
    <w:p w:rsidR="00BB236E" w:rsidRDefault="00BB236E" w:rsidP="00BB236E">
      <w:r>
        <w:tab/>
      </w:r>
      <w:r>
        <w:tab/>
      </w:r>
      <w:r>
        <w:tab/>
      </w:r>
      <w:r>
        <w:tab/>
      </w:r>
      <w:r>
        <w:tab/>
        <w:t xml:space="preserve">&lt;?php if(in_array("Email already in use&lt;br&gt;", $error_array)) echo "Email already in use&lt;br&gt;"; </w:t>
      </w:r>
    </w:p>
    <w:p w:rsidR="00BB236E" w:rsidRDefault="00BB236E" w:rsidP="00BB236E">
      <w:r>
        <w:tab/>
      </w:r>
      <w:r>
        <w:tab/>
      </w:r>
      <w:r>
        <w:tab/>
      </w:r>
      <w:r>
        <w:tab/>
      </w:r>
      <w:r>
        <w:tab/>
        <w:t>else if(in_array("Invalid email format&lt;br&gt;", $error_array)) echo "Invalid email format&lt;br&gt;";</w:t>
      </w:r>
    </w:p>
    <w:p w:rsidR="00BB236E" w:rsidRDefault="00BB236E" w:rsidP="00BB236E">
      <w:r>
        <w:tab/>
      </w:r>
      <w:r>
        <w:tab/>
      </w:r>
      <w:r>
        <w:tab/>
      </w:r>
      <w:r>
        <w:tab/>
      </w:r>
      <w:r>
        <w:tab/>
        <w:t>else if(in_array("Emails don't match&lt;br&gt;", $error_array)) echo "Emails don't match&lt;br&gt;"; ?&gt;</w:t>
      </w:r>
    </w:p>
    <w:p w:rsidR="00BB236E" w:rsidRDefault="00BB236E" w:rsidP="00BB236E">
      <w:r>
        <w:tab/>
      </w:r>
      <w:r>
        <w:tab/>
      </w:r>
      <w:r>
        <w:tab/>
      </w:r>
      <w:r>
        <w:tab/>
      </w:r>
      <w:r>
        <w:tab/>
      </w:r>
      <w:r>
        <w:tab/>
        <w:t>&lt;span class="focus-input100"&gt;&lt;/span&gt;</w:t>
      </w:r>
    </w:p>
    <w:p w:rsidR="00BB236E" w:rsidRDefault="00BB236E" w:rsidP="00BB236E">
      <w:r>
        <w:tab/>
      </w:r>
      <w:r>
        <w:tab/>
      </w:r>
      <w:r>
        <w:tab/>
      </w:r>
      <w:r>
        <w:tab/>
      </w:r>
      <w:r>
        <w:tab/>
        <w:t>&lt;/div&gt;</w:t>
      </w:r>
    </w:p>
    <w:p w:rsidR="00BB236E" w:rsidRDefault="00BB236E" w:rsidP="00BB236E">
      <w:r>
        <w:tab/>
      </w:r>
      <w:r>
        <w:tab/>
      </w:r>
      <w:r>
        <w:tab/>
      </w:r>
      <w:r>
        <w:tab/>
      </w:r>
      <w:r>
        <w:tab/>
        <w:t>&lt;!--Password--&gt;</w:t>
      </w:r>
    </w:p>
    <w:p w:rsidR="00BB236E" w:rsidRDefault="00BB236E" w:rsidP="00BB236E">
      <w:r>
        <w:tab/>
      </w:r>
      <w:r>
        <w:tab/>
      </w:r>
      <w:r>
        <w:tab/>
      </w:r>
      <w:r>
        <w:tab/>
      </w:r>
      <w:r>
        <w:tab/>
        <w:t>&lt;div class="wrap-input100 validate-input m-b-18" data-validate = "Password is required"&gt;</w:t>
      </w:r>
    </w:p>
    <w:p w:rsidR="00BB236E" w:rsidRDefault="00BB236E" w:rsidP="00BB236E">
      <w:r>
        <w:tab/>
      </w:r>
      <w:r>
        <w:tab/>
      </w:r>
      <w:r>
        <w:tab/>
      </w:r>
      <w:r>
        <w:tab/>
      </w:r>
      <w:r>
        <w:tab/>
      </w:r>
      <w:r>
        <w:tab/>
        <w:t>&lt;span class="label-input100"&gt;Password&lt;/span&gt;</w:t>
      </w:r>
    </w:p>
    <w:p w:rsidR="00BB236E" w:rsidRDefault="00BB236E" w:rsidP="00BB236E">
      <w:r>
        <w:tab/>
      </w:r>
      <w:r>
        <w:tab/>
      </w:r>
      <w:r>
        <w:tab/>
      </w:r>
      <w:r>
        <w:tab/>
      </w:r>
      <w:r>
        <w:tab/>
      </w:r>
      <w:r>
        <w:tab/>
        <w:t>&lt;input class="input100" type="password" name="reg_password" placeholder="Enter password" required&gt;</w:t>
      </w:r>
    </w:p>
    <w:p w:rsidR="00BB236E" w:rsidRDefault="00BB236E" w:rsidP="00BB236E">
      <w:r>
        <w:tab/>
      </w:r>
      <w:r>
        <w:tab/>
      </w:r>
      <w:r>
        <w:tab/>
      </w:r>
      <w:r>
        <w:tab/>
      </w:r>
      <w:r>
        <w:tab/>
      </w:r>
      <w:r>
        <w:tab/>
        <w:t>&lt;?php if(in_array("Email or password was incorrect&lt;br&gt;", $error_array)) echo  "Email or password was incorrect&lt;br&gt;"; ?&gt;</w:t>
      </w:r>
    </w:p>
    <w:p w:rsidR="00BB236E" w:rsidRDefault="00BB236E" w:rsidP="00BB236E">
      <w:r>
        <w:tab/>
      </w:r>
      <w:r>
        <w:tab/>
      </w:r>
      <w:r>
        <w:tab/>
      </w:r>
      <w:r>
        <w:tab/>
      </w:r>
      <w:r>
        <w:tab/>
      </w:r>
      <w:r>
        <w:tab/>
        <w:t>&lt;span class="focus-input100"&gt;&lt;/span&gt;</w:t>
      </w:r>
    </w:p>
    <w:p w:rsidR="00BB236E" w:rsidRDefault="00BB236E" w:rsidP="00BB236E">
      <w:r>
        <w:tab/>
      </w:r>
      <w:r>
        <w:tab/>
      </w:r>
      <w:r>
        <w:tab/>
      </w:r>
      <w:r>
        <w:tab/>
      </w:r>
      <w:r>
        <w:tab/>
        <w:t>&lt;/div&gt;</w:t>
      </w:r>
    </w:p>
    <w:p w:rsidR="00BB236E" w:rsidRDefault="00BB236E" w:rsidP="00BB236E">
      <w:r>
        <w:tab/>
      </w:r>
      <w:r>
        <w:tab/>
      </w:r>
      <w:r>
        <w:tab/>
      </w:r>
      <w:r>
        <w:tab/>
      </w:r>
      <w:r>
        <w:tab/>
        <w:t>&lt;!--Password Confirmation--&gt;</w:t>
      </w:r>
    </w:p>
    <w:p w:rsidR="00BB236E" w:rsidRDefault="00BB236E" w:rsidP="00BB236E">
      <w:r>
        <w:tab/>
      </w:r>
      <w:r>
        <w:tab/>
      </w:r>
      <w:r>
        <w:tab/>
      </w:r>
      <w:r>
        <w:tab/>
      </w:r>
      <w:r>
        <w:tab/>
        <w:t>&lt;div class="wrap-input100 validate-input m-b-18" data-validate = "Password is required"&gt;</w:t>
      </w:r>
    </w:p>
    <w:p w:rsidR="00BB236E" w:rsidRDefault="00BB236E" w:rsidP="00BB236E">
      <w:r>
        <w:lastRenderedPageBreak/>
        <w:tab/>
      </w:r>
      <w:r>
        <w:tab/>
      </w:r>
      <w:r>
        <w:tab/>
      </w:r>
      <w:r>
        <w:tab/>
      </w:r>
      <w:r>
        <w:tab/>
      </w:r>
      <w:r>
        <w:tab/>
        <w:t>&lt;span class="label-input100"&gt;Password Confirmation&lt;/span&gt;</w:t>
      </w:r>
    </w:p>
    <w:p w:rsidR="00BB236E" w:rsidRDefault="00BB236E" w:rsidP="00BB236E">
      <w:r>
        <w:tab/>
      </w:r>
      <w:r>
        <w:tab/>
      </w:r>
      <w:r>
        <w:tab/>
      </w:r>
      <w:r>
        <w:tab/>
      </w:r>
      <w:r>
        <w:tab/>
      </w:r>
      <w:r>
        <w:tab/>
        <w:t>&lt;input class="input100" type="password" name="reg_password2" placeholder="Confirm password" required&gt;</w:t>
      </w:r>
    </w:p>
    <w:p w:rsidR="00BB236E" w:rsidRDefault="00BB236E" w:rsidP="00BB236E">
      <w:r>
        <w:tab/>
      </w:r>
      <w:r>
        <w:tab/>
      </w:r>
      <w:r>
        <w:tab/>
      </w:r>
      <w:r>
        <w:tab/>
      </w:r>
      <w:r>
        <w:tab/>
      </w:r>
      <w:r>
        <w:tab/>
        <w:t xml:space="preserve">&lt;?php if(in_array("Email already in use&lt;br&gt;", $error_array)) echo "Email already in use&lt;br&gt;"; </w:t>
      </w:r>
    </w:p>
    <w:p w:rsidR="00BB236E" w:rsidRDefault="00BB236E" w:rsidP="00BB236E">
      <w:r>
        <w:tab/>
      </w:r>
      <w:r>
        <w:tab/>
      </w:r>
      <w:r>
        <w:tab/>
      </w:r>
      <w:r>
        <w:tab/>
      </w:r>
      <w:r>
        <w:tab/>
      </w:r>
      <w:r>
        <w:tab/>
      </w:r>
      <w:r>
        <w:tab/>
      </w:r>
      <w:r>
        <w:tab/>
        <w:t>else if(in_array("Invalid email format&lt;br&gt;", $error_array)) echo "Invalid email format&lt;br&gt;";</w:t>
      </w:r>
    </w:p>
    <w:p w:rsidR="00BB236E" w:rsidRDefault="00BB236E" w:rsidP="00BB236E">
      <w:r>
        <w:tab/>
      </w:r>
      <w:r>
        <w:tab/>
      </w:r>
      <w:r>
        <w:tab/>
      </w:r>
      <w:r>
        <w:tab/>
      </w:r>
      <w:r>
        <w:tab/>
      </w:r>
      <w:r>
        <w:tab/>
      </w:r>
      <w:r>
        <w:tab/>
      </w:r>
      <w:r>
        <w:tab/>
        <w:t>else if(in_array("Emails don't match&lt;br&gt;", $error_array)) echo "Emails don't match&lt;br&gt;"; ?&gt;</w:t>
      </w:r>
    </w:p>
    <w:p w:rsidR="00BB236E" w:rsidRDefault="00BB236E" w:rsidP="00BB236E">
      <w:r>
        <w:tab/>
      </w:r>
      <w:r>
        <w:tab/>
      </w:r>
      <w:r>
        <w:tab/>
      </w:r>
      <w:r>
        <w:tab/>
      </w:r>
      <w:r>
        <w:tab/>
      </w:r>
      <w:r>
        <w:tab/>
        <w:t>&lt;span class="focus-input100"&gt;&lt;/span&gt;</w:t>
      </w:r>
    </w:p>
    <w:p w:rsidR="00BB236E" w:rsidRDefault="00BB236E" w:rsidP="00BB236E">
      <w:r>
        <w:tab/>
      </w:r>
      <w:r>
        <w:tab/>
      </w:r>
      <w:r>
        <w:tab/>
      </w:r>
      <w:r>
        <w:tab/>
      </w:r>
      <w:r>
        <w:tab/>
        <w:t>&lt;/div&gt;</w:t>
      </w:r>
    </w:p>
    <w:p w:rsidR="00BB236E" w:rsidRDefault="00BB236E" w:rsidP="00BB236E">
      <w:r>
        <w:tab/>
      </w:r>
      <w:r>
        <w:tab/>
      </w:r>
      <w:r>
        <w:tab/>
      </w:r>
      <w:r>
        <w:tab/>
      </w:r>
      <w:r>
        <w:tab/>
        <w:t>&lt;div class="container-login100-form-btn"&gt;</w:t>
      </w:r>
    </w:p>
    <w:p w:rsidR="00BB236E" w:rsidRDefault="00BB236E" w:rsidP="00BB236E">
      <w:r>
        <w:tab/>
      </w:r>
      <w:r>
        <w:tab/>
      </w:r>
      <w:r>
        <w:tab/>
      </w:r>
      <w:r>
        <w:tab/>
      </w:r>
      <w:r>
        <w:tab/>
      </w:r>
      <w:r>
        <w:tab/>
        <w:t>&lt;button class="login100-form-btn" type="submit" name="register_button" value="Register"&gt;</w:t>
      </w:r>
    </w:p>
    <w:p w:rsidR="00BB236E" w:rsidRDefault="00BB236E" w:rsidP="00BB236E">
      <w:r>
        <w:tab/>
      </w:r>
      <w:r>
        <w:tab/>
      </w:r>
      <w:r>
        <w:tab/>
      </w:r>
      <w:r>
        <w:tab/>
      </w:r>
      <w:r>
        <w:tab/>
      </w:r>
      <w:r>
        <w:tab/>
      </w:r>
      <w:r>
        <w:tab/>
        <w:t>Register</w:t>
      </w:r>
    </w:p>
    <w:p w:rsidR="00BB236E" w:rsidRDefault="00BB236E" w:rsidP="00BB236E">
      <w:r>
        <w:tab/>
      </w:r>
      <w:r>
        <w:tab/>
      </w:r>
      <w:r>
        <w:tab/>
      </w:r>
      <w:r>
        <w:tab/>
      </w:r>
      <w:r>
        <w:tab/>
      </w:r>
      <w:r>
        <w:tab/>
        <w:t>&lt;/button&gt;</w:t>
      </w:r>
    </w:p>
    <w:p w:rsidR="00BB236E" w:rsidRDefault="00BB236E" w:rsidP="00BB236E">
      <w:r>
        <w:tab/>
      </w:r>
      <w:r>
        <w:tab/>
      </w:r>
      <w:r>
        <w:tab/>
      </w:r>
      <w:r>
        <w:tab/>
      </w:r>
      <w:r>
        <w:tab/>
        <w:t>&lt;/div&gt;</w:t>
      </w:r>
    </w:p>
    <w:p w:rsidR="00BB236E" w:rsidRDefault="00BB236E" w:rsidP="00BB236E">
      <w:r>
        <w:tab/>
      </w:r>
      <w:r>
        <w:tab/>
      </w:r>
      <w:r>
        <w:tab/>
      </w:r>
      <w:r>
        <w:tab/>
      </w:r>
      <w:r>
        <w:tab/>
        <w:t>&lt;?php if(in_array("&lt;span style='color: #14C800;'&gt;You're all set! Go ahead and login!&lt;/span&gt;&lt;br&gt;", $error_array)) echo "&lt;span style='color: #14C800;'&gt;You're all set! Go ahead and login!&lt;/span&gt;&lt;br&gt;"; ?&gt;</w:t>
      </w:r>
    </w:p>
    <w:p w:rsidR="00BB236E" w:rsidRDefault="00BB236E" w:rsidP="00BB236E">
      <w:r>
        <w:tab/>
      </w:r>
      <w:r>
        <w:tab/>
      </w:r>
      <w:r>
        <w:tab/>
      </w:r>
      <w:r>
        <w:tab/>
      </w:r>
      <w:r>
        <w:tab/>
        <w:t>&lt;a href="#" id="signin" class="signin"&gt;Already have an account? Sign in here!&lt;/a&gt;</w:t>
      </w:r>
    </w:p>
    <w:p w:rsidR="00BB236E" w:rsidRDefault="00BB236E" w:rsidP="00BB236E">
      <w:r>
        <w:tab/>
      </w:r>
      <w:r>
        <w:tab/>
      </w:r>
      <w:r>
        <w:tab/>
      </w:r>
      <w:r>
        <w:tab/>
        <w:t>&lt;!--Login button--&gt;</w:t>
      </w:r>
    </w:p>
    <w:p w:rsidR="00BB236E" w:rsidRDefault="00BB236E" w:rsidP="00BB236E">
      <w:r>
        <w:tab/>
      </w:r>
      <w:r>
        <w:tab/>
      </w:r>
      <w:r>
        <w:tab/>
      </w:r>
      <w:r>
        <w:tab/>
        <w:t>&lt;/form&gt;</w:t>
      </w:r>
    </w:p>
    <w:p w:rsidR="00BB236E" w:rsidRDefault="00BB236E" w:rsidP="00BB236E">
      <w:r>
        <w:tab/>
      </w:r>
      <w:r>
        <w:tab/>
      </w:r>
      <w:r>
        <w:tab/>
      </w:r>
      <w:r>
        <w:tab/>
        <w:t>&lt;/div&gt; &lt;!-- end of second div --&gt;</w:t>
      </w:r>
    </w:p>
    <w:p w:rsidR="00BB236E" w:rsidRDefault="00BB236E" w:rsidP="00BB236E">
      <w:r>
        <w:tab/>
      </w:r>
      <w:r>
        <w:tab/>
      </w:r>
      <w:r>
        <w:tab/>
      </w:r>
      <w:r>
        <w:tab/>
      </w:r>
    </w:p>
    <w:p w:rsidR="00BB236E" w:rsidRDefault="00BB236E" w:rsidP="00BB236E">
      <w:r>
        <w:tab/>
      </w:r>
      <w:r>
        <w:tab/>
      </w:r>
      <w:r>
        <w:tab/>
      </w:r>
      <w:r>
        <w:tab/>
      </w:r>
    </w:p>
    <w:p w:rsidR="00BB236E" w:rsidRDefault="00BB236E" w:rsidP="00BB236E">
      <w:r>
        <w:tab/>
      </w:r>
      <w:r>
        <w:tab/>
      </w:r>
      <w:r>
        <w:tab/>
      </w:r>
      <w:r>
        <w:tab/>
      </w:r>
    </w:p>
    <w:p w:rsidR="00BB236E" w:rsidRDefault="00BB236E" w:rsidP="00BB236E">
      <w:r>
        <w:tab/>
      </w:r>
      <w:r>
        <w:tab/>
      </w:r>
      <w:r>
        <w:tab/>
      </w:r>
      <w:r>
        <w:tab/>
      </w:r>
    </w:p>
    <w:p w:rsidR="00BB236E" w:rsidRDefault="00BB236E" w:rsidP="00BB236E">
      <w:r>
        <w:tab/>
      </w:r>
      <w:r>
        <w:tab/>
      </w:r>
      <w:r>
        <w:tab/>
      </w:r>
      <w:r>
        <w:tab/>
      </w:r>
    </w:p>
    <w:p w:rsidR="00BB236E" w:rsidRDefault="00BB236E" w:rsidP="00BB236E">
      <w:r>
        <w:lastRenderedPageBreak/>
        <w:tab/>
      </w:r>
      <w:r>
        <w:tab/>
      </w:r>
      <w:r>
        <w:tab/>
      </w:r>
      <w:r>
        <w:tab/>
      </w:r>
    </w:p>
    <w:p w:rsidR="00BB236E" w:rsidRDefault="00BB236E" w:rsidP="00BB236E">
      <w:r>
        <w:tab/>
      </w:r>
      <w:r>
        <w:tab/>
      </w:r>
      <w:r>
        <w:tab/>
        <w:t>&lt;/div&gt;</w:t>
      </w:r>
    </w:p>
    <w:p w:rsidR="00BB236E" w:rsidRDefault="00BB236E" w:rsidP="00BB236E">
      <w:r>
        <w:tab/>
      </w:r>
      <w:r>
        <w:tab/>
        <w:t>&lt;/div&gt;</w:t>
      </w:r>
    </w:p>
    <w:p w:rsidR="00BB236E" w:rsidRDefault="00BB236E" w:rsidP="00BB236E">
      <w:r>
        <w:tab/>
        <w:t>&lt;/div&gt;</w:t>
      </w:r>
    </w:p>
    <w:p w:rsidR="00BB236E" w:rsidRDefault="00BB236E" w:rsidP="00BB236E">
      <w:r>
        <w:t>&lt;/body&gt;</w:t>
      </w:r>
    </w:p>
    <w:p w:rsidR="00BB236E" w:rsidRDefault="00BB236E" w:rsidP="00BB236E">
      <w:r>
        <w:t>&lt;/html&gt;</w:t>
      </w:r>
    </w:p>
    <w:p w:rsidR="00BB236E" w:rsidRDefault="00BB236E" w:rsidP="00BB236E">
      <w:r>
        <w:t xml:space="preserve">&lt;?php </w:t>
      </w:r>
    </w:p>
    <w:p w:rsidR="00BB236E" w:rsidRDefault="00BB236E" w:rsidP="00BB236E">
      <w:r>
        <w:t>}</w:t>
      </w:r>
    </w:p>
    <w:p w:rsidR="00BB236E" w:rsidRDefault="00BB236E" w:rsidP="00BB236E">
      <w:r>
        <w:t>?&gt;</w:t>
      </w:r>
    </w:p>
    <w:p w:rsidR="00BB236E" w:rsidRDefault="00BB236E" w:rsidP="00BB236E">
      <w:r>
        <w:t>&lt;?php</w:t>
      </w:r>
    </w:p>
    <w:p w:rsidR="00BB236E" w:rsidRDefault="00BB236E" w:rsidP="00BB236E">
      <w:r>
        <w:t>include("includes/header.php");</w:t>
      </w:r>
    </w:p>
    <w:p w:rsidR="00BB236E" w:rsidRDefault="00BB236E" w:rsidP="00BB236E">
      <w:r>
        <w:t>include("includes/classes/User.php");</w:t>
      </w:r>
    </w:p>
    <w:p w:rsidR="00BB236E" w:rsidRDefault="00BB236E" w:rsidP="00BB236E">
      <w:r>
        <w:t>include("includes/classes/Post.php");</w:t>
      </w:r>
    </w:p>
    <w:p w:rsidR="00BB236E" w:rsidRDefault="00BB236E" w:rsidP="00BB236E"/>
    <w:p w:rsidR="00BB236E" w:rsidRDefault="00BB236E" w:rsidP="00BB236E"/>
    <w:p w:rsidR="00BB236E" w:rsidRDefault="00BB236E" w:rsidP="00BB236E">
      <w:r>
        <w:t>if(isset($_POST['post'])){</w:t>
      </w:r>
    </w:p>
    <w:p w:rsidR="00BB236E" w:rsidRDefault="00BB236E" w:rsidP="00BB236E">
      <w:r>
        <w:tab/>
        <w:t>$post = new Post($con, $userLoggedIn);</w:t>
      </w:r>
    </w:p>
    <w:p w:rsidR="00BB236E" w:rsidRDefault="00BB236E" w:rsidP="00BB236E">
      <w:r>
        <w:tab/>
        <w:t>$post-&gt;submitPost($_POST['post_text'], 'none');</w:t>
      </w:r>
    </w:p>
    <w:p w:rsidR="00BB236E" w:rsidRDefault="00BB236E" w:rsidP="00BB236E">
      <w:r>
        <w:t>}</w:t>
      </w:r>
    </w:p>
    <w:p w:rsidR="00BB236E" w:rsidRDefault="00BB236E" w:rsidP="00BB236E"/>
    <w:p w:rsidR="00BB236E" w:rsidRDefault="00BB236E" w:rsidP="00BB236E"/>
    <w:p w:rsidR="00BB236E" w:rsidRDefault="00BB236E" w:rsidP="00BB236E">
      <w:r>
        <w:t xml:space="preserve"> ?&gt;</w:t>
      </w:r>
    </w:p>
    <w:p w:rsidR="00BB236E" w:rsidRDefault="00BB236E" w:rsidP="00BB236E">
      <w:r>
        <w:tab/>
        <w:t>&lt;div class="user_details column"&gt;</w:t>
      </w:r>
    </w:p>
    <w:p w:rsidR="00BB236E" w:rsidRDefault="00BB236E" w:rsidP="00BB236E">
      <w:r>
        <w:tab/>
      </w:r>
      <w:r>
        <w:tab/>
        <w:t>&lt;a href="&lt;?php echo $userLoggedIn; ?&gt;"&gt;&lt;/a&gt;</w:t>
      </w:r>
    </w:p>
    <w:p w:rsidR="00BB236E" w:rsidRDefault="00BB236E" w:rsidP="00BB236E"/>
    <w:p w:rsidR="00BB236E" w:rsidRDefault="00BB236E" w:rsidP="00BB236E">
      <w:r>
        <w:tab/>
      </w:r>
      <w:r>
        <w:tab/>
        <w:t>&lt;div class="user_details_left_right"&gt;</w:t>
      </w:r>
    </w:p>
    <w:p w:rsidR="00BB236E" w:rsidRDefault="00BB236E" w:rsidP="00BB236E">
      <w:r>
        <w:tab/>
      </w:r>
      <w:r>
        <w:tab/>
      </w:r>
      <w:r>
        <w:tab/>
        <w:t>&lt;a href="&lt;?php echo $userLoggedIn; ?&gt;"&gt;</w:t>
      </w:r>
    </w:p>
    <w:p w:rsidR="00BB236E" w:rsidRDefault="00BB236E" w:rsidP="00BB236E">
      <w:r>
        <w:lastRenderedPageBreak/>
        <w:tab/>
      </w:r>
      <w:r>
        <w:tab/>
      </w:r>
      <w:r>
        <w:tab/>
        <w:t>&lt;?php</w:t>
      </w:r>
    </w:p>
    <w:p w:rsidR="00BB236E" w:rsidRDefault="00BB236E" w:rsidP="00BB236E">
      <w:r>
        <w:tab/>
      </w:r>
      <w:r>
        <w:tab/>
      </w:r>
      <w:r>
        <w:tab/>
        <w:t>echo $user['first_name'] . " " . $user['last_name']. "&lt;br&gt;&lt;br&gt;" ;</w:t>
      </w:r>
    </w:p>
    <w:p w:rsidR="00BB236E" w:rsidRDefault="00BB236E" w:rsidP="00BB236E"/>
    <w:p w:rsidR="00BB236E" w:rsidRDefault="00BB236E" w:rsidP="00BB236E">
      <w:r>
        <w:tab/>
      </w:r>
      <w:r>
        <w:tab/>
      </w:r>
      <w:r>
        <w:tab/>
        <w:t xml:space="preserve"> ?&gt;</w:t>
      </w:r>
    </w:p>
    <w:p w:rsidR="00BB236E" w:rsidRDefault="00BB236E" w:rsidP="00BB236E">
      <w:r>
        <w:tab/>
      </w:r>
      <w:r>
        <w:tab/>
      </w:r>
      <w:r>
        <w:tab/>
        <w:t>&lt;/a&gt;</w:t>
      </w:r>
    </w:p>
    <w:p w:rsidR="00BB236E" w:rsidRDefault="00BB236E" w:rsidP="00BB236E">
      <w:r>
        <w:tab/>
      </w:r>
      <w:r>
        <w:tab/>
      </w:r>
      <w:r>
        <w:tab/>
        <w:t>&lt;?php echo "Maths Score: " . $user['num_posts']. "&lt;br&gt;&lt;br&gt;";</w:t>
      </w:r>
    </w:p>
    <w:p w:rsidR="00BB236E" w:rsidRDefault="00BB236E" w:rsidP="00BB236E">
      <w:r>
        <w:tab/>
      </w:r>
      <w:r>
        <w:tab/>
      </w:r>
      <w:r>
        <w:tab/>
        <w:t>echo "English Score: " . $user['num_likes'];</w:t>
      </w:r>
    </w:p>
    <w:p w:rsidR="00BB236E" w:rsidRDefault="00BB236E" w:rsidP="00BB236E"/>
    <w:p w:rsidR="00BB236E" w:rsidRDefault="00BB236E" w:rsidP="00BB236E">
      <w:r>
        <w:tab/>
      </w:r>
      <w:r>
        <w:tab/>
      </w:r>
      <w:r>
        <w:tab/>
        <w:t>?&gt;</w:t>
      </w:r>
    </w:p>
    <w:p w:rsidR="00BB236E" w:rsidRDefault="00BB236E" w:rsidP="00BB236E">
      <w:r>
        <w:tab/>
      </w:r>
      <w:r>
        <w:tab/>
        <w:t>&lt;/div&gt;</w:t>
      </w:r>
    </w:p>
    <w:p w:rsidR="00BB236E" w:rsidRDefault="00BB236E" w:rsidP="00BB236E"/>
    <w:p w:rsidR="00BB236E" w:rsidRDefault="00BB236E" w:rsidP="00BB236E">
      <w:r>
        <w:tab/>
        <w:t>&lt;/div&gt;</w:t>
      </w:r>
    </w:p>
    <w:p w:rsidR="00BB236E" w:rsidRDefault="00BB236E" w:rsidP="00BB236E"/>
    <w:p w:rsidR="00BB236E" w:rsidRDefault="00BB236E" w:rsidP="00BB236E">
      <w:r>
        <w:tab/>
        <w:t>&lt;div class="main_column column"&gt;</w:t>
      </w:r>
    </w:p>
    <w:p w:rsidR="00BB236E" w:rsidRDefault="00BB236E" w:rsidP="00BB236E">
      <w:r>
        <w:tab/>
      </w:r>
      <w:r>
        <w:tab/>
        <w:t>&lt;form class="post_form" action="index.php" method="POST"&gt;</w:t>
      </w:r>
    </w:p>
    <w:p w:rsidR="00BB236E" w:rsidRDefault="00BB236E" w:rsidP="00BB236E">
      <w:r>
        <w:tab/>
      </w:r>
      <w:r>
        <w:tab/>
      </w:r>
      <w:r>
        <w:tab/>
        <w:t>&lt;textarea name="post_text" id="post_text" placeholder="Make a post here."&gt;&lt;/textarea&gt;</w:t>
      </w:r>
    </w:p>
    <w:p w:rsidR="00BB236E" w:rsidRDefault="00BB236E" w:rsidP="00BB236E">
      <w:r>
        <w:tab/>
      </w:r>
      <w:r>
        <w:tab/>
      </w:r>
      <w:r>
        <w:tab/>
        <w:t>&lt;input type="submit" name="post" id="post_button" value="Post"&gt;</w:t>
      </w:r>
    </w:p>
    <w:p w:rsidR="00BB236E" w:rsidRDefault="00BB236E" w:rsidP="00BB236E">
      <w:r>
        <w:tab/>
      </w:r>
      <w:r>
        <w:tab/>
      </w:r>
      <w:r>
        <w:tab/>
        <w:t>&lt;hr&gt;</w:t>
      </w:r>
    </w:p>
    <w:p w:rsidR="00BB236E" w:rsidRDefault="00BB236E" w:rsidP="00BB236E"/>
    <w:p w:rsidR="00BB236E" w:rsidRDefault="00BB236E" w:rsidP="00BB236E">
      <w:r>
        <w:tab/>
      </w:r>
      <w:r>
        <w:tab/>
        <w:t>&lt;/form&gt;</w:t>
      </w:r>
    </w:p>
    <w:p w:rsidR="00BB236E" w:rsidRDefault="00BB236E" w:rsidP="00BB236E"/>
    <w:p w:rsidR="00BB236E" w:rsidRDefault="00BB236E" w:rsidP="00BB236E">
      <w:r>
        <w:tab/>
      </w:r>
      <w:r>
        <w:tab/>
        <w:t>&lt;div class="posts_area"&gt;&lt;/div&gt;</w:t>
      </w:r>
    </w:p>
    <w:p w:rsidR="00BB236E" w:rsidRDefault="00BB236E" w:rsidP="00BB236E">
      <w:r>
        <w:tab/>
      </w:r>
      <w:r>
        <w:tab/>
        <w:t>&lt;img id="loading" src="assets/images/icons/loading.gif"&gt;</w:t>
      </w:r>
    </w:p>
    <w:p w:rsidR="00BB236E" w:rsidRDefault="00BB236E" w:rsidP="00BB236E"/>
    <w:p w:rsidR="00BB236E" w:rsidRDefault="00BB236E" w:rsidP="00BB236E"/>
    <w:p w:rsidR="00BB236E" w:rsidRDefault="00BB236E" w:rsidP="00BB236E">
      <w:r>
        <w:tab/>
        <w:t>&lt;/div&gt;</w:t>
      </w:r>
    </w:p>
    <w:p w:rsidR="00BB236E" w:rsidRDefault="00BB236E" w:rsidP="00BB236E">
      <w:r>
        <w:lastRenderedPageBreak/>
        <w:tab/>
      </w:r>
    </w:p>
    <w:p w:rsidR="00BB236E" w:rsidRDefault="00BB236E" w:rsidP="00BB236E">
      <w:r>
        <w:tab/>
        <w:t>&lt;section&gt;</w:t>
      </w:r>
    </w:p>
    <w:p w:rsidR="00BB236E" w:rsidRDefault="00BB236E" w:rsidP="00BB236E">
      <w:r>
        <w:tab/>
      </w:r>
    </w:p>
    <w:p w:rsidR="00BB236E" w:rsidRDefault="00BB236E" w:rsidP="00BB236E">
      <w:r>
        <w:tab/>
        <w:t>&lt;/section&gt;</w:t>
      </w:r>
    </w:p>
    <w:p w:rsidR="00BB236E" w:rsidRDefault="00BB236E" w:rsidP="00BB236E">
      <w:r>
        <w:tab/>
      </w:r>
    </w:p>
    <w:p w:rsidR="00BB236E" w:rsidRDefault="00BB236E" w:rsidP="00BB236E"/>
    <w:p w:rsidR="00BB236E" w:rsidRDefault="00BB236E" w:rsidP="00BB236E">
      <w:r>
        <w:tab/>
        <w:t>&lt;script&gt;</w:t>
      </w:r>
    </w:p>
    <w:p w:rsidR="00BB236E" w:rsidRDefault="00BB236E" w:rsidP="00BB236E">
      <w:r>
        <w:tab/>
        <w:t>var userLoggedIn = '&lt;?php echo $userLoggedIn; ?&gt;';</w:t>
      </w:r>
    </w:p>
    <w:p w:rsidR="00BB236E" w:rsidRDefault="00BB236E" w:rsidP="00BB236E"/>
    <w:p w:rsidR="00BB236E" w:rsidRDefault="00BB236E" w:rsidP="00BB236E">
      <w:r>
        <w:tab/>
        <w:t>$(document).ready(function() {</w:t>
      </w:r>
    </w:p>
    <w:p w:rsidR="00BB236E" w:rsidRDefault="00BB236E" w:rsidP="00BB236E"/>
    <w:p w:rsidR="00BB236E" w:rsidRDefault="00BB236E" w:rsidP="00BB236E">
      <w:r>
        <w:tab/>
      </w:r>
      <w:r>
        <w:tab/>
        <w:t>$('#loading').show();</w:t>
      </w:r>
    </w:p>
    <w:p w:rsidR="00BB236E" w:rsidRDefault="00BB236E" w:rsidP="00BB236E"/>
    <w:p w:rsidR="00BB236E" w:rsidRDefault="00BB236E" w:rsidP="00BB236E">
      <w:r>
        <w:tab/>
      </w:r>
      <w:r>
        <w:tab/>
        <w:t>//Original ajax request for loading first posts</w:t>
      </w:r>
    </w:p>
    <w:p w:rsidR="00BB236E" w:rsidRDefault="00BB236E" w:rsidP="00BB236E">
      <w:r>
        <w:tab/>
      </w:r>
      <w:r>
        <w:tab/>
        <w:t>$.ajax({</w:t>
      </w:r>
    </w:p>
    <w:p w:rsidR="00BB236E" w:rsidRDefault="00BB236E" w:rsidP="00BB236E">
      <w:r>
        <w:tab/>
      </w:r>
      <w:r>
        <w:tab/>
      </w:r>
      <w:r>
        <w:tab/>
        <w:t>url: "includes/handlers/ajax_load_posts.php",</w:t>
      </w:r>
    </w:p>
    <w:p w:rsidR="00BB236E" w:rsidRDefault="00BB236E" w:rsidP="00BB236E">
      <w:r>
        <w:tab/>
      </w:r>
      <w:r>
        <w:tab/>
      </w:r>
      <w:r>
        <w:tab/>
        <w:t>type: "POST",</w:t>
      </w:r>
    </w:p>
    <w:p w:rsidR="00BB236E" w:rsidRDefault="00BB236E" w:rsidP="00BB236E">
      <w:r>
        <w:tab/>
      </w:r>
      <w:r>
        <w:tab/>
      </w:r>
      <w:r>
        <w:tab/>
        <w:t>data: "page=1&amp;userLoggedIn=" + userLoggedIn,</w:t>
      </w:r>
    </w:p>
    <w:p w:rsidR="00BB236E" w:rsidRDefault="00BB236E" w:rsidP="00BB236E">
      <w:r>
        <w:tab/>
      </w:r>
      <w:r>
        <w:tab/>
      </w:r>
      <w:r>
        <w:tab/>
        <w:t>cache:false,</w:t>
      </w:r>
    </w:p>
    <w:p w:rsidR="00BB236E" w:rsidRDefault="00BB236E" w:rsidP="00BB236E"/>
    <w:p w:rsidR="00BB236E" w:rsidRDefault="00BB236E" w:rsidP="00BB236E">
      <w:r>
        <w:tab/>
      </w:r>
      <w:r>
        <w:tab/>
      </w:r>
      <w:r>
        <w:tab/>
        <w:t>success: function(data) {</w:t>
      </w:r>
    </w:p>
    <w:p w:rsidR="00BB236E" w:rsidRDefault="00BB236E" w:rsidP="00BB236E">
      <w:r>
        <w:tab/>
      </w:r>
      <w:r>
        <w:tab/>
      </w:r>
      <w:r>
        <w:tab/>
      </w:r>
      <w:r>
        <w:tab/>
        <w:t>$('#loading').hide();</w:t>
      </w:r>
    </w:p>
    <w:p w:rsidR="00BB236E" w:rsidRDefault="00BB236E" w:rsidP="00BB236E">
      <w:r>
        <w:tab/>
      </w:r>
      <w:r>
        <w:tab/>
      </w:r>
      <w:r>
        <w:tab/>
      </w:r>
      <w:r>
        <w:tab/>
        <w:t>$('.posts_area').html(data);</w:t>
      </w:r>
    </w:p>
    <w:p w:rsidR="00BB236E" w:rsidRDefault="00BB236E" w:rsidP="00BB236E">
      <w:r>
        <w:tab/>
      </w:r>
      <w:r>
        <w:tab/>
      </w:r>
      <w:r>
        <w:tab/>
        <w:t>}</w:t>
      </w:r>
    </w:p>
    <w:p w:rsidR="00BB236E" w:rsidRDefault="00BB236E" w:rsidP="00BB236E">
      <w:r>
        <w:tab/>
      </w:r>
      <w:r>
        <w:tab/>
        <w:t>});</w:t>
      </w:r>
    </w:p>
    <w:p w:rsidR="00BB236E" w:rsidRDefault="00BB236E" w:rsidP="00BB236E"/>
    <w:p w:rsidR="00BB236E" w:rsidRDefault="00BB236E" w:rsidP="00BB236E">
      <w:r>
        <w:tab/>
      </w:r>
      <w:r>
        <w:tab/>
        <w:t>$(window).scroll(function() {</w:t>
      </w:r>
    </w:p>
    <w:p w:rsidR="00BB236E" w:rsidRDefault="00BB236E" w:rsidP="00BB236E">
      <w:r>
        <w:lastRenderedPageBreak/>
        <w:tab/>
      </w:r>
      <w:r>
        <w:tab/>
      </w:r>
      <w:r>
        <w:tab/>
        <w:t>var height = $('.posts_area').height(); //Div containing posts</w:t>
      </w:r>
    </w:p>
    <w:p w:rsidR="00BB236E" w:rsidRDefault="00BB236E" w:rsidP="00BB236E">
      <w:r>
        <w:tab/>
      </w:r>
      <w:r>
        <w:tab/>
      </w:r>
      <w:r>
        <w:tab/>
        <w:t>var scroll_top = $(this).scrollTop();</w:t>
      </w:r>
    </w:p>
    <w:p w:rsidR="00BB236E" w:rsidRDefault="00BB236E" w:rsidP="00BB236E">
      <w:r>
        <w:tab/>
      </w:r>
      <w:r>
        <w:tab/>
      </w:r>
      <w:r>
        <w:tab/>
        <w:t>var page = $('.posts_area').find('.nextPage').val();</w:t>
      </w:r>
    </w:p>
    <w:p w:rsidR="00BB236E" w:rsidRDefault="00BB236E" w:rsidP="00BB236E">
      <w:r>
        <w:tab/>
      </w:r>
      <w:r>
        <w:tab/>
      </w:r>
      <w:r>
        <w:tab/>
        <w:t>var noMorePosts = $('.posts_area').find('.noMorePosts').val();</w:t>
      </w:r>
    </w:p>
    <w:p w:rsidR="00BB236E" w:rsidRDefault="00BB236E" w:rsidP="00BB236E"/>
    <w:p w:rsidR="00BB236E" w:rsidRDefault="00BB236E" w:rsidP="00BB236E">
      <w:r>
        <w:tab/>
      </w:r>
      <w:r>
        <w:tab/>
      </w:r>
      <w:r>
        <w:tab/>
        <w:t>if ((document.body.scrollHeight == document.body.scrollTop + window.innerHeight) &amp;&amp; noMorePosts == 'false') {</w:t>
      </w:r>
    </w:p>
    <w:p w:rsidR="00BB236E" w:rsidRDefault="00BB236E" w:rsidP="00BB236E">
      <w:r>
        <w:tab/>
      </w:r>
      <w:r>
        <w:tab/>
      </w:r>
      <w:r>
        <w:tab/>
      </w:r>
      <w:r>
        <w:tab/>
        <w:t>$('#loading').show();</w:t>
      </w:r>
    </w:p>
    <w:p w:rsidR="00BB236E" w:rsidRDefault="00BB236E" w:rsidP="00BB236E"/>
    <w:p w:rsidR="00BB236E" w:rsidRDefault="00BB236E" w:rsidP="00BB236E">
      <w:r>
        <w:tab/>
      </w:r>
      <w:r>
        <w:tab/>
      </w:r>
      <w:r>
        <w:tab/>
      </w:r>
      <w:r>
        <w:tab/>
        <w:t>var ajaxReq = $.ajax({</w:t>
      </w:r>
    </w:p>
    <w:p w:rsidR="00BB236E" w:rsidRDefault="00BB236E" w:rsidP="00BB236E">
      <w:r>
        <w:tab/>
      </w:r>
      <w:r>
        <w:tab/>
      </w:r>
      <w:r>
        <w:tab/>
      </w:r>
      <w:r>
        <w:tab/>
      </w:r>
      <w:r>
        <w:tab/>
        <w:t>url: "includes/handlers/ajax_load_posts.php",</w:t>
      </w:r>
    </w:p>
    <w:p w:rsidR="00BB236E" w:rsidRDefault="00BB236E" w:rsidP="00BB236E">
      <w:r>
        <w:tab/>
      </w:r>
      <w:r>
        <w:tab/>
      </w:r>
      <w:r>
        <w:tab/>
      </w:r>
      <w:r>
        <w:tab/>
      </w:r>
      <w:r>
        <w:tab/>
        <w:t>type: "POST",</w:t>
      </w:r>
    </w:p>
    <w:p w:rsidR="00BB236E" w:rsidRDefault="00BB236E" w:rsidP="00BB236E">
      <w:r>
        <w:tab/>
      </w:r>
      <w:r>
        <w:tab/>
      </w:r>
      <w:r>
        <w:tab/>
      </w:r>
      <w:r>
        <w:tab/>
      </w:r>
      <w:r>
        <w:tab/>
        <w:t>data: "page=" + page + "&amp;userLoggedIn=" + userLoggedIn,</w:t>
      </w:r>
    </w:p>
    <w:p w:rsidR="00BB236E" w:rsidRDefault="00BB236E" w:rsidP="00BB236E">
      <w:r>
        <w:tab/>
      </w:r>
      <w:r>
        <w:tab/>
      </w:r>
      <w:r>
        <w:tab/>
      </w:r>
      <w:r>
        <w:tab/>
      </w:r>
      <w:r>
        <w:tab/>
        <w:t>cache:false,</w:t>
      </w:r>
    </w:p>
    <w:p w:rsidR="00BB236E" w:rsidRDefault="00BB236E" w:rsidP="00BB236E"/>
    <w:p w:rsidR="00BB236E" w:rsidRDefault="00BB236E" w:rsidP="00BB236E">
      <w:r>
        <w:tab/>
      </w:r>
      <w:r>
        <w:tab/>
      </w:r>
      <w:r>
        <w:tab/>
      </w:r>
      <w:r>
        <w:tab/>
      </w:r>
      <w:r>
        <w:tab/>
        <w:t>success: function(response) {</w:t>
      </w:r>
    </w:p>
    <w:p w:rsidR="00BB236E" w:rsidRDefault="00BB236E" w:rsidP="00BB236E">
      <w:r>
        <w:tab/>
      </w:r>
      <w:r>
        <w:tab/>
      </w:r>
      <w:r>
        <w:tab/>
      </w:r>
      <w:r>
        <w:tab/>
      </w:r>
      <w:r>
        <w:tab/>
      </w:r>
      <w:r>
        <w:tab/>
        <w:t>$('.posts_area').find('.nextPage').remove(); //Removes current .nextpage</w:t>
      </w:r>
    </w:p>
    <w:p w:rsidR="00BB236E" w:rsidRDefault="00BB236E" w:rsidP="00BB236E">
      <w:r>
        <w:tab/>
      </w:r>
      <w:r>
        <w:tab/>
      </w:r>
      <w:r>
        <w:tab/>
      </w:r>
      <w:r>
        <w:tab/>
      </w:r>
      <w:r>
        <w:tab/>
      </w:r>
      <w:r>
        <w:tab/>
        <w:t>$('.posts_area').find('.noMorePosts').remove(); //Removes current .nextpage</w:t>
      </w:r>
    </w:p>
    <w:p w:rsidR="00BB236E" w:rsidRDefault="00BB236E" w:rsidP="00BB236E"/>
    <w:p w:rsidR="00BB236E" w:rsidRDefault="00BB236E" w:rsidP="00BB236E">
      <w:r>
        <w:tab/>
      </w:r>
      <w:r>
        <w:tab/>
      </w:r>
      <w:r>
        <w:tab/>
      </w:r>
      <w:r>
        <w:tab/>
      </w:r>
      <w:r>
        <w:tab/>
      </w:r>
      <w:r>
        <w:tab/>
        <w:t>$('#loading').hide();</w:t>
      </w:r>
    </w:p>
    <w:p w:rsidR="00BB236E" w:rsidRDefault="00BB236E" w:rsidP="00BB236E">
      <w:r>
        <w:tab/>
      </w:r>
      <w:r>
        <w:tab/>
      </w:r>
      <w:r>
        <w:tab/>
      </w:r>
      <w:r>
        <w:tab/>
      </w:r>
      <w:r>
        <w:tab/>
      </w:r>
      <w:r>
        <w:tab/>
        <w:t>$('.posts_area').append(response);</w:t>
      </w:r>
    </w:p>
    <w:p w:rsidR="00BB236E" w:rsidRDefault="00BB236E" w:rsidP="00BB236E">
      <w:r>
        <w:tab/>
      </w:r>
      <w:r>
        <w:tab/>
      </w:r>
      <w:r>
        <w:tab/>
      </w:r>
      <w:r>
        <w:tab/>
      </w:r>
      <w:r>
        <w:tab/>
        <w:t>}</w:t>
      </w:r>
    </w:p>
    <w:p w:rsidR="00BB236E" w:rsidRDefault="00BB236E" w:rsidP="00BB236E">
      <w:r>
        <w:tab/>
      </w:r>
      <w:r>
        <w:tab/>
      </w:r>
      <w:r>
        <w:tab/>
      </w:r>
      <w:r>
        <w:tab/>
        <w:t>});</w:t>
      </w:r>
    </w:p>
    <w:p w:rsidR="00BB236E" w:rsidRDefault="00BB236E" w:rsidP="00BB236E"/>
    <w:p w:rsidR="00BB236E" w:rsidRDefault="00BB236E" w:rsidP="00BB236E">
      <w:r>
        <w:tab/>
      </w:r>
      <w:r>
        <w:tab/>
      </w:r>
      <w:r>
        <w:tab/>
        <w:t>} //End if</w:t>
      </w:r>
    </w:p>
    <w:p w:rsidR="00BB236E" w:rsidRDefault="00BB236E" w:rsidP="00BB236E"/>
    <w:p w:rsidR="00BB236E" w:rsidRDefault="00BB236E" w:rsidP="00BB236E">
      <w:r>
        <w:lastRenderedPageBreak/>
        <w:tab/>
      </w:r>
      <w:r>
        <w:tab/>
      </w:r>
      <w:r>
        <w:tab/>
        <w:t>return false;</w:t>
      </w:r>
    </w:p>
    <w:p w:rsidR="00BB236E" w:rsidRDefault="00BB236E" w:rsidP="00BB236E"/>
    <w:p w:rsidR="00BB236E" w:rsidRDefault="00BB236E" w:rsidP="00BB236E">
      <w:r>
        <w:tab/>
      </w:r>
      <w:r>
        <w:tab/>
        <w:t>}); //End (window).scroll(function())</w:t>
      </w:r>
    </w:p>
    <w:p w:rsidR="00BB236E" w:rsidRDefault="00BB236E" w:rsidP="00BB236E"/>
    <w:p w:rsidR="00BB236E" w:rsidRDefault="00BB236E" w:rsidP="00BB236E"/>
    <w:p w:rsidR="00BB236E" w:rsidRDefault="00BB236E" w:rsidP="00BB236E">
      <w:r>
        <w:tab/>
        <w:t>});</w:t>
      </w:r>
    </w:p>
    <w:p w:rsidR="00BB236E" w:rsidRDefault="00BB236E" w:rsidP="00BB236E"/>
    <w:p w:rsidR="00BB236E" w:rsidRDefault="00BB236E" w:rsidP="00BB236E">
      <w:r>
        <w:tab/>
        <w:t>&lt;/script&gt;</w:t>
      </w:r>
    </w:p>
    <w:p w:rsidR="00BB236E" w:rsidRDefault="00BB236E" w:rsidP="00BB236E"/>
    <w:p w:rsidR="00BB236E" w:rsidRDefault="00BB236E" w:rsidP="00BB236E"/>
    <w:p w:rsidR="00BB236E" w:rsidRDefault="00BB236E" w:rsidP="00BB236E"/>
    <w:p w:rsidR="00BB236E" w:rsidRDefault="00BB236E" w:rsidP="00BB236E"/>
    <w:p w:rsidR="00BB236E" w:rsidRDefault="00BB236E" w:rsidP="00BB236E">
      <w:r>
        <w:tab/>
        <w:t>&lt;/div&gt;</w:t>
      </w:r>
    </w:p>
    <w:p w:rsidR="00BB236E" w:rsidRDefault="00BB236E" w:rsidP="00BB236E">
      <w:r>
        <w:t>&lt;/body&gt;</w:t>
      </w:r>
    </w:p>
    <w:p w:rsidR="00BB236E" w:rsidRDefault="00BB236E" w:rsidP="00BB236E">
      <w:r>
        <w:t>&lt;/html&gt;</w:t>
      </w:r>
    </w:p>
    <w:p w:rsidR="00BB236E" w:rsidRDefault="00BB236E" w:rsidP="00BB236E">
      <w:r>
        <w:t>&lt;!DOCTYPE html&gt;</w:t>
      </w:r>
    </w:p>
    <w:p w:rsidR="00BB236E" w:rsidRDefault="00BB236E" w:rsidP="00BB236E">
      <w:r>
        <w:t>&lt;html lang="en"&gt;</w:t>
      </w:r>
    </w:p>
    <w:p w:rsidR="00BB236E" w:rsidRDefault="00BB236E" w:rsidP="00BB236E"/>
    <w:p w:rsidR="00BB236E" w:rsidRDefault="00BB236E" w:rsidP="00BB236E">
      <w:r>
        <w:t>&lt;head&gt;</w:t>
      </w:r>
    </w:p>
    <w:p w:rsidR="00BB236E" w:rsidRDefault="00BB236E" w:rsidP="00BB236E">
      <w:r>
        <w:t xml:space="preserve">    &lt;title&gt;Bath College Maths &amp; English Tracker - Links&lt;/title&gt;</w:t>
      </w:r>
    </w:p>
    <w:p w:rsidR="00BB236E" w:rsidRDefault="00BB236E" w:rsidP="00BB236E">
      <w:r>
        <w:t xml:space="preserve">  &lt;meta charset="utf-8"&gt;</w:t>
      </w:r>
    </w:p>
    <w:p w:rsidR="00BB236E" w:rsidRDefault="00BB236E" w:rsidP="00BB236E">
      <w:r>
        <w:t xml:space="preserve">  &lt;meta http-equiv="X-UA-Compatible" content="IE=edge"&gt;</w:t>
      </w:r>
    </w:p>
    <w:p w:rsidR="00BB236E" w:rsidRDefault="00BB236E" w:rsidP="00BB236E">
      <w:r>
        <w:t xml:space="preserve">  &lt;meta name="viewport" content="width=device-width, initial-scale=1"&gt;</w:t>
      </w:r>
    </w:p>
    <w:p w:rsidR="00BB236E" w:rsidRDefault="00BB236E" w:rsidP="00BB236E">
      <w:r>
        <w:t xml:space="preserve">  &lt;!-- The above 3 meta tags *must* come first in the head; any other head content must come *after* these tags --&gt;</w:t>
      </w:r>
    </w:p>
    <w:p w:rsidR="00BB236E" w:rsidRDefault="00BB236E" w:rsidP="00BB236E"/>
    <w:p w:rsidR="00BB236E" w:rsidRDefault="00BB236E" w:rsidP="00BB236E">
      <w:r>
        <w:t xml:space="preserve">  &lt;!-- Bootstrap --&gt;</w:t>
      </w:r>
    </w:p>
    <w:p w:rsidR="00BB236E" w:rsidRDefault="00BB236E" w:rsidP="00BB236E">
      <w:r>
        <w:lastRenderedPageBreak/>
        <w:t xml:space="preserve">  &lt;link href="assets/css/bootstrap.min.css" rel="stylesheet"&gt;</w:t>
      </w:r>
    </w:p>
    <w:p w:rsidR="00BB236E" w:rsidRDefault="00BB236E" w:rsidP="00BB236E">
      <w:r>
        <w:t xml:space="preserve">  &lt;link href="assets/css/bootstrap.min.css" rel="stylesheet"&gt;</w:t>
      </w:r>
    </w:p>
    <w:p w:rsidR="00BB236E" w:rsidRDefault="00BB236E" w:rsidP="00BB236E">
      <w:r>
        <w:t xml:space="preserve">  &lt;link rel="stylesheet" href="assets/css/font-awesome.min.css"&gt;</w:t>
      </w:r>
    </w:p>
    <w:p w:rsidR="00BB236E" w:rsidRDefault="00BB236E" w:rsidP="00BB236E">
      <w:r>
        <w:t xml:space="preserve">  &lt;link href="assets/css/animate.min.css" rel="stylesheet"&gt;</w:t>
      </w:r>
    </w:p>
    <w:p w:rsidR="00BB236E" w:rsidRDefault="00BB236E" w:rsidP="00BB236E">
      <w:r>
        <w:t xml:space="preserve">  &lt;link href="assets/css/animate.css" rel="stylesheet" /&gt;</w:t>
      </w:r>
    </w:p>
    <w:p w:rsidR="00BB236E" w:rsidRDefault="00BB236E" w:rsidP="00BB236E">
      <w:r>
        <w:t xml:space="preserve">  &lt;link href="assets/css/prettyPhoto.css" rel="stylesheet"&gt;</w:t>
      </w:r>
    </w:p>
    <w:p w:rsidR="00BB236E" w:rsidRDefault="00BB236E" w:rsidP="00BB236E">
      <w:r>
        <w:t xml:space="preserve">  &lt;link href="assets/css/style.css" rel="stylesheet"&gt;</w:t>
      </w:r>
    </w:p>
    <w:p w:rsidR="00BB236E" w:rsidRDefault="00BB236E" w:rsidP="00BB236E">
      <w:r>
        <w:t xml:space="preserve">    </w:t>
      </w:r>
    </w:p>
    <w:p w:rsidR="00BB236E" w:rsidRDefault="00BB236E" w:rsidP="00BB236E">
      <w:r>
        <w:t xml:space="preserve">  &lt;link rel="apple-touch-icon-precomposed" sizes="114x114" href="assets/images/icons/icon.png" /&gt;</w:t>
      </w:r>
    </w:p>
    <w:p w:rsidR="00BB236E" w:rsidRDefault="00BB236E" w:rsidP="00BB236E">
      <w:r>
        <w:t xml:space="preserve">  &lt;!-- =======================================================</w:t>
      </w:r>
    </w:p>
    <w:p w:rsidR="00BB236E" w:rsidRDefault="00BB236E" w:rsidP="00BB236E">
      <w:r>
        <w:t xml:space="preserve">    Theme Name: OnePage</w:t>
      </w:r>
    </w:p>
    <w:p w:rsidR="00BB236E" w:rsidRDefault="00BB236E" w:rsidP="00BB236E">
      <w:r>
        <w:t xml:space="preserve">    Theme URL: https://bootstrapmade.com/onepage-multipurpose-bootstrap-template/</w:t>
      </w:r>
    </w:p>
    <w:p w:rsidR="00BB236E" w:rsidRDefault="00BB236E" w:rsidP="00BB236E">
      <w:r>
        <w:t xml:space="preserve">    Author: BootstrapMade</w:t>
      </w:r>
    </w:p>
    <w:p w:rsidR="00BB236E" w:rsidRDefault="00BB236E" w:rsidP="00BB236E">
      <w:r>
        <w:t xml:space="preserve">    Author URL: https://bootstrapmade.com</w:t>
      </w:r>
    </w:p>
    <w:p w:rsidR="00BB236E" w:rsidRDefault="00BB236E" w:rsidP="00BB236E">
      <w:r>
        <w:t xml:space="preserve">  ======================================================= --&gt;</w:t>
      </w:r>
    </w:p>
    <w:p w:rsidR="00BB236E" w:rsidRDefault="00BB236E" w:rsidP="00BB236E">
      <w:r>
        <w:t>&lt;/head&gt;</w:t>
      </w:r>
    </w:p>
    <w:p w:rsidR="00BB236E" w:rsidRDefault="00BB236E" w:rsidP="00BB236E"/>
    <w:p w:rsidR="00BB236E" w:rsidRDefault="00BB236E" w:rsidP="00BB236E">
      <w:r>
        <w:t>&lt;body&gt;</w:t>
      </w:r>
    </w:p>
    <w:p w:rsidR="00BB236E" w:rsidRDefault="00BB236E" w:rsidP="00BB236E">
      <w:r>
        <w:t xml:space="preserve">  &lt;nav class="navbar navbar-default navbar-fixed-top"&gt;</w:t>
      </w:r>
    </w:p>
    <w:p w:rsidR="00BB236E" w:rsidRDefault="00BB236E" w:rsidP="00BB236E">
      <w:r>
        <w:t xml:space="preserve">    &lt;div class="container"&gt;</w:t>
      </w:r>
    </w:p>
    <w:p w:rsidR="00BB236E" w:rsidRDefault="00BB236E" w:rsidP="00BB236E">
      <w:r>
        <w:t xml:space="preserve">      &lt;div class="row"&gt;</w:t>
      </w:r>
    </w:p>
    <w:p w:rsidR="00BB236E" w:rsidRDefault="00BB236E" w:rsidP="00BB236E">
      <w:r>
        <w:t xml:space="preserve">        &lt;div class="site-logo"&gt;</w:t>
      </w:r>
    </w:p>
    <w:p w:rsidR="00BB236E" w:rsidRDefault="00BB236E" w:rsidP="00BB236E">
      <w:r>
        <w:t xml:space="preserve">          &lt;a href="main.php" class="brand"&gt;Bath College Maths &amp; English Tracker&lt;/a&gt;</w:t>
      </w:r>
    </w:p>
    <w:p w:rsidR="00BB236E" w:rsidRDefault="00BB236E" w:rsidP="00BB236E">
      <w:r>
        <w:t xml:space="preserve">        &lt;/div&gt;</w:t>
      </w:r>
    </w:p>
    <w:p w:rsidR="00BB236E" w:rsidRDefault="00BB236E" w:rsidP="00BB236E">
      <w:r>
        <w:t>&lt;!-- Title of website also used as button to link back to homepage --&gt;</w:t>
      </w:r>
    </w:p>
    <w:p w:rsidR="00BB236E" w:rsidRDefault="00BB236E" w:rsidP="00BB236E">
      <w:r>
        <w:t xml:space="preserve">          </w:t>
      </w:r>
    </w:p>
    <w:p w:rsidR="00BB236E" w:rsidRDefault="00BB236E" w:rsidP="00BB236E">
      <w:r>
        <w:lastRenderedPageBreak/>
        <w:t xml:space="preserve">        &lt;!-- Brand and toggle get grouped for better mobile display --&gt;</w:t>
      </w:r>
    </w:p>
    <w:p w:rsidR="00BB236E" w:rsidRDefault="00BB236E" w:rsidP="00BB236E">
      <w:r>
        <w:t xml:space="preserve">        &lt;div class="navbar-header"&gt;</w:t>
      </w:r>
    </w:p>
    <w:p w:rsidR="00BB236E" w:rsidRDefault="00BB236E" w:rsidP="00BB236E">
      <w:r>
        <w:t xml:space="preserve">          &lt;button type="button" class="navbar-toggle" data-toggle="collapse" data-target="#menu"&gt;</w:t>
      </w:r>
    </w:p>
    <w:p w:rsidR="00BB236E" w:rsidRDefault="00BB236E" w:rsidP="00BB236E">
      <w:r>
        <w:tab/>
      </w:r>
      <w:r>
        <w:tab/>
      </w:r>
      <w:r>
        <w:tab/>
      </w:r>
      <w:r>
        <w:tab/>
      </w:r>
      <w:r>
        <w:tab/>
      </w:r>
      <w:r>
        <w:tab/>
      </w:r>
      <w:r>
        <w:tab/>
        <w:t>&lt;i class="fa fa-bars"&gt;&lt;/i&gt;</w:t>
      </w:r>
    </w:p>
    <w:p w:rsidR="00BB236E" w:rsidRDefault="00BB236E" w:rsidP="00BB236E">
      <w:r>
        <w:tab/>
      </w:r>
      <w:r>
        <w:tab/>
      </w:r>
      <w:r>
        <w:tab/>
      </w:r>
      <w:r>
        <w:tab/>
      </w:r>
      <w:r>
        <w:tab/>
      </w:r>
      <w:r>
        <w:tab/>
        <w:t>&lt;/button&gt;</w:t>
      </w:r>
    </w:p>
    <w:p w:rsidR="00BB236E" w:rsidRDefault="00BB236E" w:rsidP="00BB236E">
      <w:r>
        <w:t xml:space="preserve">        &lt;/div&gt;</w:t>
      </w:r>
    </w:p>
    <w:p w:rsidR="00BB236E" w:rsidRDefault="00BB236E" w:rsidP="00BB236E">
      <w:r>
        <w:t xml:space="preserve">        &lt;!-- Collect the nav links, forms, and other content for toggling --&gt;</w:t>
      </w:r>
    </w:p>
    <w:p w:rsidR="00BB236E" w:rsidRDefault="00BB236E" w:rsidP="00BB236E">
      <w:r>
        <w:t xml:space="preserve">        &lt;div class="collapse navbar-collapse" id="menu"&gt;</w:t>
      </w:r>
    </w:p>
    <w:p w:rsidR="00BB236E" w:rsidRDefault="00BB236E" w:rsidP="00BB236E">
      <w:r>
        <w:t xml:space="preserve">          &lt;ul class="nav navbar-nav navbar-right"&gt;</w:t>
      </w:r>
    </w:p>
    <w:p w:rsidR="00BB236E" w:rsidRDefault="00BB236E" w:rsidP="00BB236E">
      <w:r>
        <w:t xml:space="preserve">            &lt;li&gt;&lt;a href="main.php"&gt;Quiz&lt;/a&gt;&lt;/li&gt;</w:t>
      </w:r>
    </w:p>
    <w:p w:rsidR="00BB236E" w:rsidRDefault="00BB236E" w:rsidP="00BB236E">
      <w:r>
        <w:t xml:space="preserve">            &lt;li&gt;&lt;a href="links.html"&gt;External Links&lt;/a&gt;&lt;/li&gt;</w:t>
      </w:r>
    </w:p>
    <w:p w:rsidR="00BB236E" w:rsidRDefault="00BB236E" w:rsidP="00BB236E">
      <w:r>
        <w:t xml:space="preserve">              &lt;li&gt;&lt;a href="about.html"&gt;About&lt;/a&gt;&lt;/li&gt;</w:t>
      </w:r>
    </w:p>
    <w:p w:rsidR="00BB236E" w:rsidRDefault="00BB236E" w:rsidP="00BB236E">
      <w:r>
        <w:t xml:space="preserve">            &lt;li&gt;&lt;a href="index.php"&gt;Log Out&lt;/a&gt;&lt;/li&gt;</w:t>
      </w:r>
    </w:p>
    <w:p w:rsidR="00BB236E" w:rsidRDefault="00BB236E" w:rsidP="00BB236E">
      <w:r>
        <w:t xml:space="preserve">          &lt;/ul&gt;</w:t>
      </w:r>
    </w:p>
    <w:p w:rsidR="00BB236E" w:rsidRDefault="00BB236E" w:rsidP="00BB236E">
      <w:r>
        <w:t xml:space="preserve">        &lt;/div&gt;</w:t>
      </w:r>
    </w:p>
    <w:p w:rsidR="00BB236E" w:rsidRDefault="00BB236E" w:rsidP="00BB236E">
      <w:r>
        <w:t xml:space="preserve">          &lt;!-- Setting destinations for nav buttons, if naming of buttons want to be changed do that above --&gt;</w:t>
      </w:r>
    </w:p>
    <w:p w:rsidR="00BB236E" w:rsidRDefault="00BB236E" w:rsidP="00BB236E">
      <w:r>
        <w:t xml:space="preserve">        &lt;!-- /.Navbar-collapse --&gt;</w:t>
      </w:r>
    </w:p>
    <w:p w:rsidR="00BB236E" w:rsidRDefault="00BB236E" w:rsidP="00BB236E">
      <w:r>
        <w:t xml:space="preserve">      &lt;/div&gt;</w:t>
      </w:r>
    </w:p>
    <w:p w:rsidR="00BB236E" w:rsidRDefault="00BB236E" w:rsidP="00BB236E">
      <w:r>
        <w:t xml:space="preserve">    &lt;/div&gt;</w:t>
      </w:r>
    </w:p>
    <w:p w:rsidR="00BB236E" w:rsidRDefault="00BB236E" w:rsidP="00BB236E">
      <w:r>
        <w:t xml:space="preserve">  &lt;/nav&gt;</w:t>
      </w:r>
    </w:p>
    <w:p w:rsidR="00BB236E" w:rsidRDefault="00BB236E" w:rsidP="00BB236E"/>
    <w:p w:rsidR="00BB236E" w:rsidRDefault="00BB236E" w:rsidP="00BB236E">
      <w:r>
        <w:t xml:space="preserve">  &lt;div id="home"&gt;</w:t>
      </w:r>
    </w:p>
    <w:p w:rsidR="00BB236E" w:rsidRDefault="00BB236E" w:rsidP="00BB236E">
      <w:r>
        <w:t xml:space="preserve">    &lt;div class="slider"&gt;</w:t>
      </w:r>
    </w:p>
    <w:p w:rsidR="00BB236E" w:rsidRDefault="00BB236E" w:rsidP="00BB236E">
      <w:r>
        <w:t xml:space="preserve">      &lt;div id="about-slider"&gt;</w:t>
      </w:r>
    </w:p>
    <w:p w:rsidR="00BB236E" w:rsidRDefault="00BB236E" w:rsidP="00BB236E">
      <w:r>
        <w:t xml:space="preserve">      &lt;div id="carousel-slider" class="carousel slide" data-ride="carousel"&gt;</w:t>
      </w:r>
    </w:p>
    <w:p w:rsidR="00BB236E" w:rsidRDefault="00BB236E" w:rsidP="00BB236E">
      <w:r>
        <w:t xml:space="preserve">          &lt;!-- Indicators --&gt;</w:t>
      </w:r>
    </w:p>
    <w:p w:rsidR="00BB236E" w:rsidRDefault="00BB236E" w:rsidP="00BB236E">
      <w:r>
        <w:lastRenderedPageBreak/>
        <w:t xml:space="preserve">          &lt;ol class="carousel-indicators visible-xs"&gt;</w:t>
      </w:r>
    </w:p>
    <w:p w:rsidR="00BB236E" w:rsidRDefault="00BB236E" w:rsidP="00BB236E">
      <w:r>
        <w:t xml:space="preserve">            &lt;li data-target="#carousel-slider" data-slide-to="assets/images/icons/navbarlogo.png" class="active"&gt;&lt;/li&gt;</w:t>
      </w:r>
    </w:p>
    <w:p w:rsidR="00BB236E" w:rsidRDefault="00BB236E" w:rsidP="00BB236E">
      <w:r>
        <w:t xml:space="preserve">            &lt;/ol&gt;</w:t>
      </w:r>
    </w:p>
    <w:p w:rsidR="00BB236E" w:rsidRDefault="00BB236E" w:rsidP="00BB236E">
      <w:r>
        <w:t>&lt;!-- Image carousel for banner at the top of each page --&gt;</w:t>
      </w:r>
    </w:p>
    <w:p w:rsidR="00BB236E" w:rsidRDefault="00BB236E" w:rsidP="00BB236E">
      <w:r>
        <w:t xml:space="preserve">          &lt;div class="carousel-inner"&gt;</w:t>
      </w:r>
    </w:p>
    <w:p w:rsidR="00BB236E" w:rsidRDefault="00BB236E" w:rsidP="00BB236E">
      <w:r>
        <w:t xml:space="preserve">            &lt;div class="item active"&gt;</w:t>
      </w:r>
    </w:p>
    <w:p w:rsidR="00BB236E" w:rsidRDefault="00BB236E" w:rsidP="00BB236E">
      <w:r>
        <w:t xml:space="preserve">              &lt;img src="assets/images/icons/navbarlogo.png" class="img-responsive" alt="Bath College Maths and English Tracker"&gt;</w:t>
      </w:r>
    </w:p>
    <w:p w:rsidR="00BB236E" w:rsidRDefault="00BB236E" w:rsidP="00BB236E">
      <w:r>
        <w:t xml:space="preserve">            &lt;/div&gt;</w:t>
      </w:r>
    </w:p>
    <w:p w:rsidR="00BB236E" w:rsidRDefault="00BB236E" w:rsidP="00BB236E">
      <w:r>
        <w:t xml:space="preserve">        &lt;/div&gt;</w:t>
      </w:r>
    </w:p>
    <w:p w:rsidR="00BB236E" w:rsidRDefault="00BB236E" w:rsidP="00BB236E">
      <w:r>
        <w:t xml:space="preserve">        &lt;!--/#carousel-slider--&gt;</w:t>
      </w:r>
    </w:p>
    <w:p w:rsidR="00BB236E" w:rsidRDefault="00BB236E" w:rsidP="00BB236E">
      <w:r>
        <w:t xml:space="preserve">      &lt;/div&gt; </w:t>
      </w:r>
    </w:p>
    <w:p w:rsidR="00BB236E" w:rsidRDefault="00BB236E" w:rsidP="00BB236E"/>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&lt;section id="about"&gt;</w:t>
      </w:r>
    </w:p>
    <w:p w:rsidR="00BB236E" w:rsidRDefault="00BB236E" w:rsidP="00BB236E">
      <w:r>
        <w:t xml:space="preserve">    &lt;div class="container"&gt;</w:t>
      </w:r>
    </w:p>
    <w:p w:rsidR="00BB236E" w:rsidRDefault="00BB236E" w:rsidP="00BB236E">
      <w:r>
        <w:t xml:space="preserve">      &lt;div class="center"&gt;</w:t>
      </w:r>
    </w:p>
    <w:p w:rsidR="00BB236E" w:rsidRDefault="00BB236E" w:rsidP="00BB236E">
      <w:r>
        <w:t xml:space="preserve">        &lt;div class="col-md-6 col-md-offset-3"&gt;</w:t>
      </w:r>
    </w:p>
    <w:p w:rsidR="00BB236E" w:rsidRDefault="00BB236E" w:rsidP="00BB236E">
      <w:r>
        <w:t xml:space="preserve">            &lt;br&gt;</w:t>
      </w:r>
    </w:p>
    <w:p w:rsidR="00BB236E" w:rsidRDefault="00BB236E" w:rsidP="00BB236E">
      <w:r>
        <w:t xml:space="preserve">            &lt;br&gt;</w:t>
      </w:r>
    </w:p>
    <w:p w:rsidR="00BB236E" w:rsidRDefault="00BB236E" w:rsidP="00BB236E">
      <w:r>
        <w:t xml:space="preserve">          &lt;h2&gt;Additional Revision Websites&lt;/h2&gt;</w:t>
      </w:r>
    </w:p>
    <w:p w:rsidR="00BB236E" w:rsidRDefault="00BB236E" w:rsidP="00BB236E">
      <w:r>
        <w:t xml:space="preserve">          &lt;hr&gt;</w:t>
      </w:r>
    </w:p>
    <w:p w:rsidR="00BB236E" w:rsidRDefault="00BB236E" w:rsidP="00BB236E">
      <w:r>
        <w:t xml:space="preserve">            &lt;br&gt;</w:t>
      </w:r>
    </w:p>
    <w:p w:rsidR="00BB236E" w:rsidRDefault="00BB236E" w:rsidP="00BB236E">
      <w:r>
        <w:t xml:space="preserve">            &lt;br&gt;</w:t>
      </w:r>
    </w:p>
    <w:p w:rsidR="00BB236E" w:rsidRDefault="00BB236E" w:rsidP="00BB236E">
      <w:r>
        <w:t xml:space="preserve">            &lt;p&gt;&lt;a href="https://corbettmaths.com/"&gt;Corbett Maths&lt;/a&gt;&lt;/p&gt;</w:t>
      </w:r>
    </w:p>
    <w:p w:rsidR="00BB236E" w:rsidRDefault="00BB236E" w:rsidP="00BB236E">
      <w:r>
        <w:lastRenderedPageBreak/>
        <w:t xml:space="preserve">            &lt;p&gt;&lt;a href="https://www.mymaths.co.uk/"&gt;My Maths&lt;/a&gt;&lt;/p&gt;</w:t>
      </w:r>
    </w:p>
    <w:p w:rsidR="00BB236E" w:rsidRDefault="00BB236E" w:rsidP="00BB236E">
      <w:r>
        <w:t xml:space="preserve">            &lt;p&gt;&lt;a href="http://www.math-aids.com/"&gt;Math Aids&lt;/a&gt;&lt;/p&gt;</w:t>
      </w:r>
    </w:p>
    <w:p w:rsidR="00BB236E" w:rsidRDefault="00BB236E" w:rsidP="00BB236E">
      <w:r>
        <w:t xml:space="preserve">            &lt;p&gt;&lt;a href="https://www.mathsnetalevel.com/"&gt;Maths Net&lt;/a&gt;&lt;/p&gt;</w:t>
      </w:r>
    </w:p>
    <w:p w:rsidR="00BB236E" w:rsidRDefault="00BB236E" w:rsidP="00BB236E">
      <w:r>
        <w:t xml:space="preserve">            &lt;p&gt;&lt;a href="https://www.cut-the-knot.org/"&gt;Cut the Knot&lt;/a&gt;&lt;/p&gt;</w:t>
      </w:r>
    </w:p>
    <w:p w:rsidR="00BB236E" w:rsidRDefault="00BB236E" w:rsidP="00BB236E">
      <w:r>
        <w:t xml:space="preserve">            &lt;p&gt;&lt;a href="https://www.thestudentroom.co.uk/"&gt;The Student Room&lt;/a&gt;&lt;/p&gt;</w:t>
      </w:r>
    </w:p>
    <w:p w:rsidR="00BB236E" w:rsidRDefault="00BB236E" w:rsidP="00BB236E">
      <w:r>
        <w:t xml:space="preserve">            &lt;p&gt;&lt;a href="http://mathforum.org/dr.math/"&gt;Math Forum&lt;/a&gt;&lt;/p&gt;</w:t>
      </w:r>
    </w:p>
    <w:p w:rsidR="00BB236E" w:rsidRDefault="00BB236E" w:rsidP="00BB236E">
      <w:r>
        <w:t xml:space="preserve">            &lt;p&gt;&lt;a href="https://hegartymaths.com/"&gt;Hegarty Maths&lt;/a&gt;&lt;/p&gt;</w:t>
      </w:r>
    </w:p>
    <w:p w:rsidR="00BB236E" w:rsidRDefault="00BB236E" w:rsidP="00BB236E">
      <w:r>
        <w:t xml:space="preserve">            &lt;p&gt;&lt;a href="https://www.mathtv.com/"&gt;Math TV&lt;/a&gt;&lt;/p&gt;</w:t>
      </w:r>
    </w:p>
    <w:p w:rsidR="00BB236E" w:rsidRDefault="00BB236E" w:rsidP="00BB236E">
      <w:r>
        <w:t xml:space="preserve">            &lt;p&gt;&lt;a href="https://www.khanacademy.org/"&gt;Khan Academy&lt;/a&gt;&lt;/p&gt;</w:t>
      </w:r>
    </w:p>
    <w:p w:rsidR="00BB236E" w:rsidRDefault="00BB236E" w:rsidP="00BB236E">
      <w:r>
        <w:t xml:space="preserve">            &lt;p&gt;&lt;a href="http://www.englishbiz.co.uk/"&gt;English Biz&lt;/a&gt;&lt;/p&gt;</w:t>
      </w:r>
    </w:p>
    <w:p w:rsidR="00BB236E" w:rsidRDefault="00BB236E" w:rsidP="00BB236E">
      <w:r>
        <w:t xml:space="preserve">            &lt;p&gt;&lt;a href="https://revisionworld.com/"&gt;Revision World&lt;/a&gt;&lt;/p&gt;</w:t>
      </w:r>
    </w:p>
    <w:p w:rsidR="00BB236E" w:rsidRDefault="00BB236E" w:rsidP="00BB236E">
      <w:r>
        <w:t xml:space="preserve">            &lt;p&gt;&lt;a href="https://getrevising.co.uk/"&gt;Get Revising&lt;/a&gt;&lt;/p&gt;</w:t>
      </w:r>
    </w:p>
    <w:p w:rsidR="00BB236E" w:rsidRDefault="00BB236E" w:rsidP="00BB236E">
      <w:r>
        <w:t xml:space="preserve">            &lt;p&gt;&lt;a href="https://www.s-cool.co.uk/gcse/english"&gt;S-Cool&lt;/a&gt;&lt;/p&gt;</w:t>
      </w:r>
    </w:p>
    <w:p w:rsidR="00BB236E" w:rsidRDefault="00BB236E" w:rsidP="00BB236E">
      <w:r>
        <w:t xml:space="preserve">            &lt;p&gt;&lt;a href="https://studywise.co.uk/gcse-revision/english-language/"&gt;Study Wise&lt;/a&gt;&lt;/p&gt;</w:t>
      </w:r>
    </w:p>
    <w:p w:rsidR="00BB236E" w:rsidRDefault="00BB236E" w:rsidP="00BB236E">
      <w:r>
        <w:t xml:space="preserve">            &lt;p&gt;&lt;a href="https://www.bbc.com/education/subjects/zr9d7ty"&gt;BBC Bitesize - English Language&lt;/a&gt;&lt;/p&gt;</w:t>
      </w:r>
    </w:p>
    <w:p w:rsidR="00BB236E" w:rsidRDefault="00BB236E" w:rsidP="00BB236E">
      <w:r>
        <w:t xml:space="preserve">          &lt;p class="lead"&gt;&lt;/p&gt;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&lt;!-- Contents of 'About' section --&gt;</w:t>
      </w:r>
    </w:p>
    <w:p w:rsidR="00BB236E" w:rsidRDefault="00BB236E" w:rsidP="00BB236E">
      <w:r>
        <w:t xml:space="preserve">      </w:t>
      </w:r>
    </w:p>
    <w:p w:rsidR="00BB236E" w:rsidRDefault="00BB236E" w:rsidP="00BB236E">
      <w:r>
        <w:t xml:space="preserve">    &lt;div class="container"&gt;</w:t>
      </w:r>
    </w:p>
    <w:p w:rsidR="00BB236E" w:rsidRDefault="00BB236E" w:rsidP="00BB236E"/>
    <w:p w:rsidR="00BB236E" w:rsidRDefault="00BB236E" w:rsidP="00BB236E">
      <w:r>
        <w:t xml:space="preserve">      &lt;/div&gt;</w:t>
      </w:r>
    </w:p>
    <w:p w:rsidR="00BB236E" w:rsidRDefault="00BB236E" w:rsidP="00BB236E">
      <w:r>
        <w:t xml:space="preserve">    &lt;!--/.container--&gt;</w:t>
      </w:r>
    </w:p>
    <w:p w:rsidR="00BB236E" w:rsidRDefault="00BB236E" w:rsidP="00BB236E">
      <w:r>
        <w:t xml:space="preserve">  &lt;/section&gt;</w:t>
      </w:r>
    </w:p>
    <w:p w:rsidR="00BB236E" w:rsidRDefault="00BB236E" w:rsidP="00BB236E"/>
    <w:p w:rsidR="00BB236E" w:rsidRDefault="00BB236E" w:rsidP="00BB236E"/>
    <w:p w:rsidR="00BB236E" w:rsidRDefault="00BB236E" w:rsidP="00BB236E"/>
    <w:p w:rsidR="00BB236E" w:rsidRDefault="00BB236E" w:rsidP="00BB236E"/>
    <w:p w:rsidR="00BB236E" w:rsidRDefault="00BB236E" w:rsidP="00BB236E">
      <w:r>
        <w:t xml:space="preserve">  &lt;footer id="footer" class="midnight-blue"&gt;</w:t>
      </w:r>
    </w:p>
    <w:p w:rsidR="00BB236E" w:rsidRDefault="00BB236E" w:rsidP="00BB236E">
      <w:r>
        <w:t xml:space="preserve">    &lt;div class="container"&gt;</w:t>
      </w:r>
    </w:p>
    <w:p w:rsidR="00BB236E" w:rsidRDefault="00BB236E" w:rsidP="00BB236E">
      <w:r>
        <w:t xml:space="preserve">      &lt;div class="row"&gt;</w:t>
      </w:r>
    </w:p>
    <w:p w:rsidR="00BB236E" w:rsidRDefault="00BB236E" w:rsidP="00BB236E">
      <w:r>
        <w:t xml:space="preserve">        &lt;div class="col-md-6 col-md-offset-3"&gt;</w:t>
      </w:r>
    </w:p>
    <w:p w:rsidR="00BB236E" w:rsidRDefault="00BB236E" w:rsidP="00BB236E">
      <w:r>
        <w:t xml:space="preserve">          &lt;div class="text-center"&gt;</w:t>
      </w:r>
    </w:p>
    <w:p w:rsidR="00BB236E" w:rsidRDefault="00BB236E" w:rsidP="00BB236E">
      <w:r>
        <w:t xml:space="preserve">            &lt;a href="#home" class="scrollup"&gt;&lt;i class="fa fa-angle-up fa-3x"&gt;&lt;/i&gt;&lt;/a&gt;</w:t>
      </w:r>
    </w:p>
    <w:p w:rsidR="00BB236E" w:rsidRDefault="00BB236E" w:rsidP="00BB236E">
      <w:r>
        <w:t xml:space="preserve">          &lt;/div&gt;</w:t>
      </w:r>
    </w:p>
    <w:p w:rsidR="00BB236E" w:rsidRDefault="00BB236E" w:rsidP="00BB236E">
      <w:r>
        <w:t xml:space="preserve">            &lt;p&gt;Developed by Jared Taws &amp; Luke Parfrey Work-Based Research Project 2017/18&lt;/p&gt;</w:t>
      </w:r>
    </w:p>
    <w:p w:rsidR="00BB236E" w:rsidRDefault="00BB236E" w:rsidP="00BB236E">
      <w:r>
        <w:t xml:space="preserve">          &amp;copy; OnePage Theme. All Rights Reserved.</w:t>
      </w:r>
    </w:p>
    <w:p w:rsidR="00BB236E" w:rsidRDefault="00BB236E" w:rsidP="00BB236E">
      <w:r>
        <w:t xml:space="preserve">          &lt;div class="credits"&gt;</w:t>
      </w:r>
    </w:p>
    <w:p w:rsidR="00BB236E" w:rsidRDefault="00BB236E" w:rsidP="00BB236E">
      <w:r>
        <w:t xml:space="preserve">            &lt;!--</w:t>
      </w:r>
    </w:p>
    <w:p w:rsidR="00BB236E" w:rsidRDefault="00BB236E" w:rsidP="00BB236E">
      <w:r>
        <w:t xml:space="preserve">              All the links in the footer should remain intact.</w:t>
      </w:r>
    </w:p>
    <w:p w:rsidR="00BB236E" w:rsidRDefault="00BB236E" w:rsidP="00BB236E">
      <w:r>
        <w:t xml:space="preserve">              You can delete the links only if you purchased the pro version.</w:t>
      </w:r>
    </w:p>
    <w:p w:rsidR="00BB236E" w:rsidRDefault="00BB236E" w:rsidP="00BB236E">
      <w:r>
        <w:t xml:space="preserve">              Licensing information: https://bootstrapmade.com/license/</w:t>
      </w:r>
    </w:p>
    <w:p w:rsidR="00BB236E" w:rsidRDefault="00BB236E" w:rsidP="00BB236E">
      <w:r>
        <w:t xml:space="preserve">              Purchase the pro version with working PHP/AJAX contact form: https://bootstrapmade.com/buy/?theme=OnePage</w:t>
      </w:r>
    </w:p>
    <w:p w:rsidR="00BB236E" w:rsidRDefault="00BB236E" w:rsidP="00BB236E">
      <w:r>
        <w:t xml:space="preserve">            --&gt;</w:t>
      </w:r>
    </w:p>
    <w:p w:rsidR="00BB236E" w:rsidRDefault="00BB236E" w:rsidP="00BB236E">
      <w:r>
        <w:t xml:space="preserve">            &lt;a href="https://bootstrapmade.com/"&gt;Bootstrap Templates&lt;/a&gt; by &lt;a href="https://bootstrapmade.com/"&gt;BootstrapMade&lt;/a&gt;</w:t>
      </w:r>
    </w:p>
    <w:p w:rsidR="00BB236E" w:rsidRDefault="00BB236E" w:rsidP="00BB236E">
      <w:r>
        <w:t xml:space="preserve">          &lt;/div&gt;</w:t>
      </w:r>
    </w:p>
    <w:p w:rsidR="00BB236E" w:rsidRDefault="00BB236E" w:rsidP="00BB236E">
      <w:r>
        <w:t xml:space="preserve">        &lt;/div&gt;</w:t>
      </w:r>
    </w:p>
    <w:p w:rsidR="00BB236E" w:rsidRDefault="00BB236E" w:rsidP="00BB236E"/>
    <w:p w:rsidR="00BB236E" w:rsidRDefault="00BB236E" w:rsidP="00BB236E">
      <w:r>
        <w:t xml:space="preserve">        &lt;div class="top-bar"&gt;</w:t>
      </w:r>
    </w:p>
    <w:p w:rsidR="00BB236E" w:rsidRDefault="00BB236E" w:rsidP="00BB236E">
      <w:r>
        <w:lastRenderedPageBreak/>
        <w:t xml:space="preserve">          &lt;div class="col-lg-12"&gt;</w:t>
      </w:r>
    </w:p>
    <w:p w:rsidR="00BB236E" w:rsidRDefault="00BB236E" w:rsidP="00BB236E">
      <w:r>
        <w:t xml:space="preserve">            &lt;div class="social"&gt;</w:t>
      </w:r>
    </w:p>
    <w:p w:rsidR="00BB236E" w:rsidRDefault="00BB236E" w:rsidP="00BB236E">
      <w:r>
        <w:t xml:space="preserve">              &lt;ul class="social-share"&gt;</w:t>
      </w:r>
    </w:p>
    <w:p w:rsidR="00BB236E" w:rsidRDefault="00BB236E" w:rsidP="00BB236E">
      <w:r>
        <w:t xml:space="preserve">                &lt;li&gt;&lt;a href="https://www.facebook.com/BathCollege/"&gt;&lt;i class="fa fa-facebook"&gt;&lt;/i&gt;&lt;/a&gt;&lt;/li&gt;</w:t>
      </w:r>
    </w:p>
    <w:p w:rsidR="00BB236E" w:rsidRDefault="00BB236E" w:rsidP="00BB236E">
      <w:r>
        <w:t xml:space="preserve">                &lt;li&gt;&lt;a href="https://twitter.com/BathCollege"&gt;&lt;i class="fa fa-twitter"&gt;&lt;/i&gt;&lt;/a&gt;&lt;/li&gt;</w:t>
      </w:r>
    </w:p>
    <w:p w:rsidR="00BB236E" w:rsidRDefault="00BB236E" w:rsidP="00BB236E">
      <w:r>
        <w:t xml:space="preserve">                &lt;li&gt;&lt;a href="https://www.instagram.com/bathcollege/?hl=en"&gt;&lt;i class="fa fa-instagram"&gt;&lt;/i&gt;&lt;/a&gt;&lt;/li&gt;</w:t>
      </w:r>
    </w:p>
    <w:p w:rsidR="00BB236E" w:rsidRDefault="00BB236E" w:rsidP="00BB236E">
      <w:r>
        <w:t xml:space="preserve">                  &lt;!-- Social media links to Bath College social media pages 'fa fa-' is in reference to externally stored images of social media icons that have been styled accordingly --&gt;</w:t>
      </w:r>
    </w:p>
    <w:p w:rsidR="00BB236E" w:rsidRDefault="00BB236E" w:rsidP="00BB236E">
      <w:r>
        <w:t>&lt;table style="width:100%"&gt;</w:t>
      </w:r>
    </w:p>
    <w:p w:rsidR="00BB236E" w:rsidRDefault="00BB236E" w:rsidP="00BB236E">
      <w:r>
        <w:t xml:space="preserve">  &lt;tr&gt;</w:t>
      </w:r>
    </w:p>
    <w:p w:rsidR="00BB236E" w:rsidRDefault="00BB236E" w:rsidP="00BB236E">
      <w:r>
        <w:t xml:space="preserve">    &lt;th&gt;Firstname&lt;/th&gt;</w:t>
      </w:r>
    </w:p>
    <w:p w:rsidR="00BB236E" w:rsidRDefault="00BB236E" w:rsidP="00BB236E">
      <w:r>
        <w:t xml:space="preserve">    &lt;th&gt;Lastname&lt;/th&gt; </w:t>
      </w:r>
    </w:p>
    <w:p w:rsidR="00BB236E" w:rsidRDefault="00BB236E" w:rsidP="00BB236E">
      <w:r>
        <w:t xml:space="preserve">    &lt;th&gt;Email&lt;/th&gt;</w:t>
      </w:r>
    </w:p>
    <w:p w:rsidR="00BB236E" w:rsidRDefault="00BB236E" w:rsidP="00BB236E">
      <w:r>
        <w:t xml:space="preserve">      &lt;th&gt;Blog Links&lt;/th&gt;</w:t>
      </w:r>
    </w:p>
    <w:p w:rsidR="00BB236E" w:rsidRDefault="00BB236E" w:rsidP="00BB236E">
      <w:r>
        <w:t xml:space="preserve">  &lt;/tr&gt;</w:t>
      </w:r>
    </w:p>
    <w:p w:rsidR="00BB236E" w:rsidRDefault="00BB236E" w:rsidP="00BB236E">
      <w:r>
        <w:t xml:space="preserve">  &lt;tr&gt;</w:t>
      </w:r>
    </w:p>
    <w:p w:rsidR="00BB236E" w:rsidRDefault="00BB236E" w:rsidP="00BB236E">
      <w:r>
        <w:t xml:space="preserve">    &lt;td align="left" &gt;Luke&lt;/td&gt;</w:t>
      </w:r>
    </w:p>
    <w:p w:rsidR="00BB236E" w:rsidRDefault="00BB236E" w:rsidP="00BB236E">
      <w:r>
        <w:t xml:space="preserve">    &lt;td align="left" &gt;Parfrey&lt;/td&gt; </w:t>
      </w:r>
    </w:p>
    <w:p w:rsidR="00BB236E" w:rsidRDefault="00BB236E" w:rsidP="00BB236E">
      <w:r>
        <w:t xml:space="preserve">    &lt;td align="left" &gt;PAR13135837@student.citybathcoll.ac.uk&lt;/td&gt;</w:t>
      </w:r>
    </w:p>
    <w:p w:rsidR="00BB236E" w:rsidRDefault="00BB236E" w:rsidP="00BB236E">
      <w:r>
        <w:t xml:space="preserve">      &lt;td align="left" &gt;&lt;a href="https://lukeparfrey.tumblr.com/"&gt;Luke Parfrey tumblr&lt;/a&gt;&lt;/td&gt;</w:t>
      </w:r>
    </w:p>
    <w:p w:rsidR="00BB236E" w:rsidRDefault="00BB236E" w:rsidP="00BB236E">
      <w:r>
        <w:t xml:space="preserve">  &lt;/tr&gt;</w:t>
      </w:r>
    </w:p>
    <w:p w:rsidR="00BB236E" w:rsidRDefault="00BB236E" w:rsidP="00BB236E">
      <w:r>
        <w:t xml:space="preserve">  &lt;tr&gt;</w:t>
      </w:r>
    </w:p>
    <w:p w:rsidR="00BB236E" w:rsidRDefault="00BB236E" w:rsidP="00BB236E">
      <w:r>
        <w:t xml:space="preserve">    &lt;td align="left" &gt;Jared&lt;/td&gt;</w:t>
      </w:r>
    </w:p>
    <w:p w:rsidR="00BB236E" w:rsidRDefault="00BB236E" w:rsidP="00BB236E">
      <w:r>
        <w:t xml:space="preserve">    &lt;td align="left" &gt;Taws&lt;/td&gt; </w:t>
      </w:r>
    </w:p>
    <w:p w:rsidR="00BB236E" w:rsidRDefault="00BB236E" w:rsidP="00BB236E">
      <w:r>
        <w:t xml:space="preserve">    &lt;td align="left" &gt;TAW13137258@student.citybathcoll.ac.uk&lt;/td&gt;</w:t>
      </w:r>
    </w:p>
    <w:p w:rsidR="00BB236E" w:rsidRDefault="00BB236E" w:rsidP="00BB236E">
      <w:r>
        <w:t xml:space="preserve">      &lt;td align="left" &gt;&lt;a href="https://jaredtaws.tumblr.com/"&gt;Jared Taws tumblr&lt;/a&gt;&lt;/td&gt;</w:t>
      </w:r>
    </w:p>
    <w:p w:rsidR="00BB236E" w:rsidRDefault="00BB236E" w:rsidP="00BB236E">
      <w:r>
        <w:lastRenderedPageBreak/>
        <w:t xml:space="preserve">  &lt;/tr&gt;</w:t>
      </w:r>
    </w:p>
    <w:p w:rsidR="00BB236E" w:rsidRDefault="00BB236E" w:rsidP="00BB236E">
      <w:r>
        <w:t>&lt;/table&gt;</w:t>
      </w:r>
    </w:p>
    <w:p w:rsidR="00BB236E" w:rsidRDefault="00BB236E" w:rsidP="00BB236E">
      <w:r>
        <w:t xml:space="preserve">                  &lt;!-- All contents of the footer within this section --&gt;</w:t>
      </w:r>
    </w:p>
    <w:p w:rsidR="00BB236E" w:rsidRDefault="00BB236E" w:rsidP="00BB236E">
      <w:r>
        <w:t xml:space="preserve">              &lt;/ul&gt;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&lt;/footer&gt;</w:t>
      </w:r>
    </w:p>
    <w:p w:rsidR="00BB236E" w:rsidRDefault="00BB236E" w:rsidP="00BB236E">
      <w:r>
        <w:t xml:space="preserve">  &lt;!--/#footer--&gt;</w:t>
      </w:r>
    </w:p>
    <w:p w:rsidR="00BB236E" w:rsidRDefault="00BB236E" w:rsidP="00BB236E"/>
    <w:p w:rsidR="00BB236E" w:rsidRDefault="00BB236E" w:rsidP="00BB236E"/>
    <w:p w:rsidR="00BB236E" w:rsidRDefault="00BB236E" w:rsidP="00BB236E">
      <w:r>
        <w:t xml:space="preserve">  &lt;!-- jQuery (necessary for Bootstrap's JavaScript plugins) --&gt;</w:t>
      </w:r>
    </w:p>
    <w:p w:rsidR="00BB236E" w:rsidRDefault="00BB236E" w:rsidP="00BB236E">
      <w:r>
        <w:t xml:space="preserve">  &lt;script src="assets/js/jquery.js"&gt;&lt;/script&gt;</w:t>
      </w:r>
    </w:p>
    <w:p w:rsidR="00BB236E" w:rsidRDefault="00BB236E" w:rsidP="00BB236E">
      <w:r>
        <w:t xml:space="preserve">  &lt;!-- Include all compiled plugins (below), or include individual files as needed --&gt;</w:t>
      </w:r>
    </w:p>
    <w:p w:rsidR="00BB236E" w:rsidRDefault="00BB236E" w:rsidP="00BB236E">
      <w:r>
        <w:t xml:space="preserve">  &lt;script src="assets/js/bootstrap.min.js"&gt;&lt;/script&gt;</w:t>
      </w:r>
    </w:p>
    <w:p w:rsidR="00BB236E" w:rsidRDefault="00BB236E" w:rsidP="00BB236E">
      <w:r>
        <w:t xml:space="preserve">  &lt;script src="assets/js/jquery.prettyPhoto.js"&gt;&lt;/script&gt;</w:t>
      </w:r>
    </w:p>
    <w:p w:rsidR="00BB236E" w:rsidRDefault="00BB236E" w:rsidP="00BB236E">
      <w:r>
        <w:t xml:space="preserve">  &lt;script src="assets/js/jquery.isotope.min.js"&gt;&lt;/script&gt;</w:t>
      </w:r>
    </w:p>
    <w:p w:rsidR="00BB236E" w:rsidRDefault="00BB236E" w:rsidP="00BB236E">
      <w:r>
        <w:t xml:space="preserve">  &lt;script src="assets/js/wow.min.js"&gt;&lt;/script&gt;</w:t>
      </w:r>
    </w:p>
    <w:p w:rsidR="00BB236E" w:rsidRDefault="00BB236E" w:rsidP="00BB236E">
      <w:r>
        <w:t xml:space="preserve">  &lt;script src="assets/js/jquery.easing.min.js"&gt;&lt;/script&gt;</w:t>
      </w:r>
    </w:p>
    <w:p w:rsidR="00BB236E" w:rsidRDefault="00BB236E" w:rsidP="00BB236E">
      <w:r>
        <w:t xml:space="preserve">  &lt;script src="https://maps.googleapis.com/maps/api/js?key=AIzaSyD8HeI8o-c1NppZA-92oYlXakhDPYR7XMY"&gt;&lt;/script&gt;</w:t>
      </w:r>
    </w:p>
    <w:p w:rsidR="00BB236E" w:rsidRDefault="00BB236E" w:rsidP="00BB236E">
      <w:r>
        <w:t xml:space="preserve">  &lt;script src="assets/js/main.js"&gt;&lt;/script&gt;</w:t>
      </w:r>
    </w:p>
    <w:p w:rsidR="00BB236E" w:rsidRDefault="00BB236E" w:rsidP="00BB236E">
      <w:r>
        <w:t xml:space="preserve">  &lt;script src="assets/contactform/contactform.js"&gt;&lt;/script&gt;</w:t>
      </w:r>
    </w:p>
    <w:p w:rsidR="00BB236E" w:rsidRDefault="00BB236E" w:rsidP="00BB236E"/>
    <w:p w:rsidR="00BB236E" w:rsidRDefault="00BB236E" w:rsidP="00BB236E">
      <w:r>
        <w:t>&lt;/body&gt;</w:t>
      </w:r>
    </w:p>
    <w:p w:rsidR="00BB236E" w:rsidRDefault="00BB236E" w:rsidP="00BB236E"/>
    <w:p w:rsidR="00BB236E" w:rsidRDefault="00BB236E" w:rsidP="00BB236E">
      <w:r>
        <w:t>&lt;/html&gt;</w:t>
      </w:r>
    </w:p>
    <w:p w:rsidR="00BB236E" w:rsidRDefault="00BB236E" w:rsidP="00BB236E">
      <w:r>
        <w:t>&lt;?php</w:t>
      </w:r>
    </w:p>
    <w:p w:rsidR="00BB236E" w:rsidRDefault="00BB236E" w:rsidP="00BB236E">
      <w:r>
        <w:tab/>
        <w:t>require 'config/config.php';</w:t>
      </w:r>
    </w:p>
    <w:p w:rsidR="00BB236E" w:rsidRDefault="00BB236E" w:rsidP="00BB236E">
      <w:r>
        <w:t xml:space="preserve">    include("includes/classes/User.php");</w:t>
      </w:r>
    </w:p>
    <w:p w:rsidR="00BB236E" w:rsidRDefault="00BB236E" w:rsidP="00BB236E">
      <w:r>
        <w:tab/>
      </w:r>
    </w:p>
    <w:p w:rsidR="00BB236E" w:rsidRDefault="00BB236E" w:rsidP="00BB236E">
      <w:r>
        <w:tab/>
        <w:t>if (isset($_SESSION['username'])) {</w:t>
      </w:r>
    </w:p>
    <w:p w:rsidR="00BB236E" w:rsidRDefault="00BB236E" w:rsidP="00BB236E">
      <w:r>
        <w:tab/>
        <w:t>$userLoggedIn = $_SESSION['username'];</w:t>
      </w:r>
    </w:p>
    <w:p w:rsidR="00BB236E" w:rsidRDefault="00BB236E" w:rsidP="00BB236E">
      <w:r>
        <w:tab/>
        <w:t>$user_details_query = mysqli_query($con, "SELECT * FROM users WHERE username='$userLoggedIn'");</w:t>
      </w:r>
    </w:p>
    <w:p w:rsidR="00BB236E" w:rsidRDefault="00BB236E" w:rsidP="00BB236E">
      <w:r>
        <w:tab/>
        <w:t>$user = mysqli_fetch_array($user_details_query);</w:t>
      </w:r>
    </w:p>
    <w:p w:rsidR="00BB236E" w:rsidRDefault="00BB236E" w:rsidP="00BB236E">
      <w:r>
        <w:t>}</w:t>
      </w:r>
    </w:p>
    <w:p w:rsidR="00BB236E" w:rsidRDefault="00BB236E" w:rsidP="00BB236E">
      <w:r>
        <w:t>else {</w:t>
      </w:r>
    </w:p>
    <w:p w:rsidR="00BB236E" w:rsidRDefault="00BB236E" w:rsidP="00BB236E">
      <w:r>
        <w:tab/>
        <w:t>header("Location: index.php");</w:t>
      </w:r>
    </w:p>
    <w:p w:rsidR="00BB236E" w:rsidRDefault="00BB236E" w:rsidP="00BB236E">
      <w:r>
        <w:t>}</w:t>
      </w:r>
    </w:p>
    <w:p w:rsidR="00BB236E" w:rsidRDefault="00BB236E" w:rsidP="00BB236E">
      <w:r>
        <w:t>?&gt;</w:t>
      </w:r>
    </w:p>
    <w:p w:rsidR="00BB236E" w:rsidRDefault="00BB236E" w:rsidP="00BB236E">
      <w:r>
        <w:tab/>
        <w:t xml:space="preserve"> </w:t>
      </w:r>
    </w:p>
    <w:p w:rsidR="00BB236E" w:rsidRDefault="00BB236E" w:rsidP="00BB236E">
      <w:r>
        <w:t>&lt;!DOCTYPE html&gt;</w:t>
      </w:r>
    </w:p>
    <w:p w:rsidR="00BB236E" w:rsidRDefault="00BB236E" w:rsidP="00BB236E">
      <w:r>
        <w:t>&lt;html lang="en"&gt;</w:t>
      </w:r>
    </w:p>
    <w:p w:rsidR="00BB236E" w:rsidRDefault="00BB236E" w:rsidP="00BB236E"/>
    <w:p w:rsidR="00BB236E" w:rsidRDefault="00BB236E" w:rsidP="00BB236E">
      <w:r>
        <w:t>&lt;head&gt;</w:t>
      </w:r>
    </w:p>
    <w:p w:rsidR="00BB236E" w:rsidRDefault="00BB236E" w:rsidP="00BB236E">
      <w:r>
        <w:t xml:space="preserve">  &lt;title&gt;Bath College Maths &amp; English Tracker - Quiz Page&lt;/title&gt;</w:t>
      </w:r>
    </w:p>
    <w:p w:rsidR="00BB236E" w:rsidRDefault="00BB236E" w:rsidP="00BB236E">
      <w:r>
        <w:t xml:space="preserve">  &lt;meta charset="utf-8"&gt;</w:t>
      </w:r>
    </w:p>
    <w:p w:rsidR="00BB236E" w:rsidRDefault="00BB236E" w:rsidP="00BB236E">
      <w:r>
        <w:t xml:space="preserve">  &lt;meta http-equiv="X-UA-Compatible" content="IE=edge"&gt;</w:t>
      </w:r>
    </w:p>
    <w:p w:rsidR="00BB236E" w:rsidRDefault="00BB236E" w:rsidP="00BB236E">
      <w:r>
        <w:t xml:space="preserve">  &lt;meta name="viewport" content="width=device-width, initial-scale=1"&gt;</w:t>
      </w:r>
    </w:p>
    <w:p w:rsidR="00BB236E" w:rsidRDefault="00BB236E" w:rsidP="00BB236E">
      <w:r>
        <w:t xml:space="preserve">  &lt;!-- The above 3 meta tags *must* come first in the head; any other head content must come *after* these tags --&gt;</w:t>
      </w:r>
    </w:p>
    <w:p w:rsidR="00BB236E" w:rsidRDefault="00BB236E" w:rsidP="00BB236E"/>
    <w:p w:rsidR="00BB236E" w:rsidRDefault="00BB236E" w:rsidP="00BB236E">
      <w:r>
        <w:lastRenderedPageBreak/>
        <w:t xml:space="preserve">  &lt;!-- Bootstrap --&gt;</w:t>
      </w:r>
    </w:p>
    <w:p w:rsidR="00BB236E" w:rsidRDefault="00BB236E" w:rsidP="00BB236E">
      <w:r>
        <w:t xml:space="preserve">  &lt;link href="assets/css/bootstrap.min.css" rel="stylesheet"&gt;</w:t>
      </w:r>
    </w:p>
    <w:p w:rsidR="00BB236E" w:rsidRDefault="00BB236E" w:rsidP="00BB236E">
      <w:r>
        <w:t xml:space="preserve">  &lt;link href="assets/css/bootstrap.min.css" rel="stylesheet"&gt;</w:t>
      </w:r>
    </w:p>
    <w:p w:rsidR="00BB236E" w:rsidRDefault="00BB236E" w:rsidP="00BB236E">
      <w:r>
        <w:t xml:space="preserve">  &lt;link rel="stylesheet" href="assets/css/font-awesome.min.css"&gt;</w:t>
      </w:r>
    </w:p>
    <w:p w:rsidR="00BB236E" w:rsidRDefault="00BB236E" w:rsidP="00BB236E">
      <w:r>
        <w:t xml:space="preserve">  &lt;link href="assets/css/animate.min.css" rel="stylesheet"&gt;</w:t>
      </w:r>
    </w:p>
    <w:p w:rsidR="00BB236E" w:rsidRDefault="00BB236E" w:rsidP="00BB236E">
      <w:r>
        <w:t xml:space="preserve">  &lt;link href="assets/css/animate.css" rel="stylesheet" /&gt;</w:t>
      </w:r>
    </w:p>
    <w:p w:rsidR="00BB236E" w:rsidRDefault="00BB236E" w:rsidP="00BB236E">
      <w:r>
        <w:t xml:space="preserve">  &lt;link href="assets/css/prettyPhoto.css" rel="stylesheet"&gt;</w:t>
      </w:r>
    </w:p>
    <w:p w:rsidR="00BB236E" w:rsidRDefault="00BB236E" w:rsidP="00BB236E">
      <w:r>
        <w:t xml:space="preserve">  &lt;link href="assets/css/style.css" rel="stylesheet"&gt;</w:t>
      </w:r>
    </w:p>
    <w:p w:rsidR="00BB236E" w:rsidRDefault="00BB236E" w:rsidP="00BB236E">
      <w:r>
        <w:t xml:space="preserve"> </w:t>
      </w:r>
    </w:p>
    <w:p w:rsidR="00BB236E" w:rsidRDefault="00BB236E" w:rsidP="00BB236E">
      <w:r>
        <w:t xml:space="preserve"> </w:t>
      </w:r>
      <w:r>
        <w:tab/>
        <w:t>&lt;link rel="apple-touch-icon-precomposed" sizes="114x114" href="assets/images/icons/icon.png" /&gt;</w:t>
      </w:r>
    </w:p>
    <w:p w:rsidR="00BB236E" w:rsidRDefault="00BB236E" w:rsidP="00BB236E">
      <w:r>
        <w:t>&lt;/head&gt;</w:t>
      </w:r>
    </w:p>
    <w:p w:rsidR="00BB236E" w:rsidRDefault="00BB236E" w:rsidP="00BB236E"/>
    <w:p w:rsidR="00BB236E" w:rsidRDefault="00BB236E" w:rsidP="00BB236E">
      <w:r>
        <w:t>&lt;body&gt;</w:t>
      </w:r>
    </w:p>
    <w:p w:rsidR="00BB236E" w:rsidRDefault="00BB236E" w:rsidP="00BB236E">
      <w:r>
        <w:t xml:space="preserve">  &lt;nav class="navbar navbar-default navbar-fixed-top"&gt;</w:t>
      </w:r>
    </w:p>
    <w:p w:rsidR="00BB236E" w:rsidRDefault="00BB236E" w:rsidP="00BB236E">
      <w:r>
        <w:t xml:space="preserve">    &lt;div class="container"&gt;</w:t>
      </w:r>
    </w:p>
    <w:p w:rsidR="00BB236E" w:rsidRDefault="00BB236E" w:rsidP="00BB236E">
      <w:r>
        <w:t xml:space="preserve">      &lt;div class="row"&gt;</w:t>
      </w:r>
    </w:p>
    <w:p w:rsidR="00BB236E" w:rsidRDefault="00BB236E" w:rsidP="00BB236E">
      <w:r>
        <w:t xml:space="preserve">        &lt;div class="site-logo"&gt;</w:t>
      </w:r>
    </w:p>
    <w:p w:rsidR="00BB236E" w:rsidRDefault="00BB236E" w:rsidP="00BB236E">
      <w:r>
        <w:t xml:space="preserve">          &lt;a href="main.php" class="brand"&gt;Bath College Maths &amp; English Tracker&lt;/a&gt;</w:t>
      </w:r>
    </w:p>
    <w:p w:rsidR="00BB236E" w:rsidRDefault="00BB236E" w:rsidP="00BB236E">
      <w:r>
        <w:t xml:space="preserve">        &lt;/div&gt;</w:t>
      </w:r>
    </w:p>
    <w:p w:rsidR="00BB236E" w:rsidRDefault="00BB236E" w:rsidP="00BB236E">
      <w:r>
        <w:t>&lt;!-- Title of website also used as button to link back to homepage --&gt;</w:t>
      </w:r>
    </w:p>
    <w:p w:rsidR="00BB236E" w:rsidRDefault="00BB236E" w:rsidP="00BB236E">
      <w:r>
        <w:t xml:space="preserve">          </w:t>
      </w:r>
    </w:p>
    <w:p w:rsidR="00BB236E" w:rsidRDefault="00BB236E" w:rsidP="00BB236E">
      <w:r>
        <w:t xml:space="preserve">        &lt;!-- Brand and toggle get grouped for better mobile display --&gt;</w:t>
      </w:r>
    </w:p>
    <w:p w:rsidR="00BB236E" w:rsidRDefault="00BB236E" w:rsidP="00BB236E">
      <w:r>
        <w:t xml:space="preserve">        &lt;div class="navbar-header"&gt;</w:t>
      </w:r>
    </w:p>
    <w:p w:rsidR="00BB236E" w:rsidRDefault="00BB236E" w:rsidP="00BB236E">
      <w:r>
        <w:t xml:space="preserve">          &lt;button type="button" class="navbar-toggle" data-toggle="collapse" data-target="#menu"&gt;</w:t>
      </w:r>
    </w:p>
    <w:p w:rsidR="00BB236E" w:rsidRDefault="00BB236E" w:rsidP="00BB236E">
      <w:r>
        <w:tab/>
      </w:r>
      <w:r>
        <w:tab/>
      </w:r>
      <w:r>
        <w:tab/>
      </w:r>
      <w:r>
        <w:tab/>
      </w:r>
      <w:r>
        <w:tab/>
      </w:r>
      <w:r>
        <w:tab/>
      </w:r>
      <w:r>
        <w:tab/>
        <w:t>&lt;i class="fa fa-bars"&gt;&lt;/i&gt;</w:t>
      </w:r>
    </w:p>
    <w:p w:rsidR="00BB236E" w:rsidRDefault="00BB236E" w:rsidP="00BB236E">
      <w:r>
        <w:tab/>
      </w:r>
      <w:r>
        <w:tab/>
      </w:r>
      <w:r>
        <w:tab/>
      </w:r>
      <w:r>
        <w:tab/>
      </w:r>
      <w:r>
        <w:tab/>
      </w:r>
      <w:r>
        <w:tab/>
        <w:t>&lt;/button&gt;</w:t>
      </w:r>
    </w:p>
    <w:p w:rsidR="00BB236E" w:rsidRDefault="00BB236E" w:rsidP="00BB236E">
      <w:r>
        <w:lastRenderedPageBreak/>
        <w:t xml:space="preserve">        &lt;/div&gt;</w:t>
      </w:r>
    </w:p>
    <w:p w:rsidR="00BB236E" w:rsidRDefault="00BB236E" w:rsidP="00BB236E">
      <w:r>
        <w:t xml:space="preserve">        &lt;!-- Collect the nav links, forms, and other content for toggling --&gt;</w:t>
      </w:r>
    </w:p>
    <w:p w:rsidR="00BB236E" w:rsidRDefault="00BB236E" w:rsidP="00BB236E">
      <w:r>
        <w:t xml:space="preserve">        &lt;div class="collapse navbar-collapse" id="menu"&gt;</w:t>
      </w:r>
    </w:p>
    <w:p w:rsidR="00BB236E" w:rsidRDefault="00BB236E" w:rsidP="00BB236E">
      <w:r>
        <w:t xml:space="preserve">          &lt;ul class="nav navbar-nav navbar-right"&gt;</w:t>
      </w:r>
    </w:p>
    <w:p w:rsidR="00BB236E" w:rsidRDefault="00BB236E" w:rsidP="00BB236E">
      <w:r>
        <w:t xml:space="preserve">            &lt;li&gt;&lt;a href="main.php"&gt;Quiz&lt;/a&gt;&lt;/li&gt;</w:t>
      </w:r>
    </w:p>
    <w:p w:rsidR="00BB236E" w:rsidRDefault="00BB236E" w:rsidP="00BB236E">
      <w:r>
        <w:t xml:space="preserve">            &lt;li&gt;&lt;a href="links.html"&gt;External Links&lt;/a&gt;&lt;/li&gt;</w:t>
      </w:r>
    </w:p>
    <w:p w:rsidR="00BB236E" w:rsidRDefault="00BB236E" w:rsidP="00BB236E">
      <w:r>
        <w:t xml:space="preserve">              &lt;li&gt;&lt;a href="about.html"&gt;About&lt;/a&gt;&lt;/li&gt;</w:t>
      </w:r>
    </w:p>
    <w:p w:rsidR="00BB236E" w:rsidRDefault="00BB236E" w:rsidP="00BB236E">
      <w:r>
        <w:t xml:space="preserve">            &lt;li&gt;&lt;a href="includes/handlers/logout.php"&gt;Log Out&lt;/a&gt;&lt;/li&gt;</w:t>
      </w:r>
    </w:p>
    <w:p w:rsidR="00BB236E" w:rsidRDefault="00BB236E" w:rsidP="00BB236E">
      <w:r>
        <w:t xml:space="preserve">          &lt;/ul&gt;</w:t>
      </w:r>
    </w:p>
    <w:p w:rsidR="00BB236E" w:rsidRDefault="00BB236E" w:rsidP="00BB236E">
      <w:r>
        <w:t xml:space="preserve">        &lt;/div&gt;</w:t>
      </w:r>
    </w:p>
    <w:p w:rsidR="00BB236E" w:rsidRDefault="00BB236E" w:rsidP="00BB236E">
      <w:r>
        <w:t xml:space="preserve">          &lt;!-- Setting destinations for nav buttons, if naming of buttons want to be changed do that above --&gt;</w:t>
      </w:r>
    </w:p>
    <w:p w:rsidR="00BB236E" w:rsidRDefault="00BB236E" w:rsidP="00BB236E">
      <w:r>
        <w:t xml:space="preserve">        &lt;!-- /.Navbar-collapse --&gt;</w:t>
      </w:r>
    </w:p>
    <w:p w:rsidR="00BB236E" w:rsidRDefault="00BB236E" w:rsidP="00BB236E">
      <w:r>
        <w:t xml:space="preserve">      &lt;/div&gt;</w:t>
      </w:r>
    </w:p>
    <w:p w:rsidR="00BB236E" w:rsidRDefault="00BB236E" w:rsidP="00BB236E">
      <w:r>
        <w:t xml:space="preserve">    &lt;/div&gt;</w:t>
      </w:r>
    </w:p>
    <w:p w:rsidR="00BB236E" w:rsidRDefault="00BB236E" w:rsidP="00BB236E">
      <w:r>
        <w:t xml:space="preserve">  &lt;/nav&gt;</w:t>
      </w:r>
    </w:p>
    <w:p w:rsidR="00BB236E" w:rsidRDefault="00BB236E" w:rsidP="00BB236E"/>
    <w:p w:rsidR="00BB236E" w:rsidRDefault="00BB236E" w:rsidP="00BB236E">
      <w:r>
        <w:t xml:space="preserve">  &lt;div id="home"&gt;</w:t>
      </w:r>
    </w:p>
    <w:p w:rsidR="00BB236E" w:rsidRDefault="00BB236E" w:rsidP="00BB236E">
      <w:r>
        <w:t xml:space="preserve">    &lt;div class="slider"&gt;</w:t>
      </w:r>
    </w:p>
    <w:p w:rsidR="00BB236E" w:rsidRDefault="00BB236E" w:rsidP="00BB236E">
      <w:r>
        <w:t xml:space="preserve">      &lt;div id="about-slider"&gt;</w:t>
      </w:r>
    </w:p>
    <w:p w:rsidR="00BB236E" w:rsidRDefault="00BB236E" w:rsidP="00BB236E">
      <w:r>
        <w:t xml:space="preserve">      &lt;div id="carousel-slider" class="carousel slide" data-ride="carousel"&gt;</w:t>
      </w:r>
    </w:p>
    <w:p w:rsidR="00BB236E" w:rsidRDefault="00BB236E" w:rsidP="00BB236E">
      <w:r>
        <w:t xml:space="preserve">          &lt;!-- Indicators --&gt;</w:t>
      </w:r>
    </w:p>
    <w:p w:rsidR="00BB236E" w:rsidRDefault="00BB236E" w:rsidP="00BB236E">
      <w:r>
        <w:t xml:space="preserve">          &lt;ol class="carousel-indicators visible-xs"&gt;</w:t>
      </w:r>
    </w:p>
    <w:p w:rsidR="00BB236E" w:rsidRDefault="00BB236E" w:rsidP="00BB236E">
      <w:r>
        <w:t xml:space="preserve">            &lt;li data-target="#carousel-slider" data-slide-to="assets/images/icons/navbarlogo.png" class="active"&gt;&lt;/li&gt;</w:t>
      </w:r>
    </w:p>
    <w:p w:rsidR="00BB236E" w:rsidRDefault="00BB236E" w:rsidP="00BB236E">
      <w:r>
        <w:t xml:space="preserve">            &lt;/ol&gt;</w:t>
      </w:r>
    </w:p>
    <w:p w:rsidR="00BB236E" w:rsidRDefault="00BB236E" w:rsidP="00BB236E">
      <w:r>
        <w:t>&lt;!-- Image carousel for banner at the top of each page --&gt;</w:t>
      </w:r>
    </w:p>
    <w:p w:rsidR="00BB236E" w:rsidRDefault="00BB236E" w:rsidP="00BB236E">
      <w:r>
        <w:t xml:space="preserve">          &lt;div class="carousel-inner"&gt;</w:t>
      </w:r>
    </w:p>
    <w:p w:rsidR="00BB236E" w:rsidRDefault="00BB236E" w:rsidP="00BB236E">
      <w:r>
        <w:lastRenderedPageBreak/>
        <w:t xml:space="preserve">            &lt;div class="item active"&gt;</w:t>
      </w:r>
    </w:p>
    <w:p w:rsidR="00BB236E" w:rsidRDefault="00BB236E" w:rsidP="00BB236E">
      <w:r>
        <w:t xml:space="preserve">              &lt;img src="assets/images/icons/navbarlogo.png" class="img-responsive" alt="Bath College Maths and English Tracker"&gt;</w:t>
      </w:r>
    </w:p>
    <w:p w:rsidR="00BB236E" w:rsidRDefault="00BB236E" w:rsidP="00BB236E">
      <w:r>
        <w:t xml:space="preserve">            &lt;/div&gt;</w:t>
      </w:r>
    </w:p>
    <w:p w:rsidR="00BB236E" w:rsidRDefault="00BB236E" w:rsidP="00BB236E">
      <w:r>
        <w:t xml:space="preserve">        &lt;/div&gt;</w:t>
      </w:r>
    </w:p>
    <w:p w:rsidR="00BB236E" w:rsidRDefault="00BB236E" w:rsidP="00BB236E">
      <w:r>
        <w:t xml:space="preserve">        &lt;!--/#carousel-slider--&gt;</w:t>
      </w:r>
    </w:p>
    <w:p w:rsidR="00BB236E" w:rsidRDefault="00BB236E" w:rsidP="00BB236E">
      <w:r>
        <w:t xml:space="preserve">      &lt;/div&gt;    </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&lt;section id="about"&gt;</w:t>
      </w:r>
    </w:p>
    <w:p w:rsidR="00BB236E" w:rsidRDefault="00BB236E" w:rsidP="00BB236E">
      <w:r>
        <w:t xml:space="preserve">    &lt;div class="container"&gt;</w:t>
      </w:r>
    </w:p>
    <w:p w:rsidR="00BB236E" w:rsidRDefault="00BB236E" w:rsidP="00BB236E">
      <w:r>
        <w:t xml:space="preserve">      &lt;div class="center"&gt;</w:t>
      </w:r>
    </w:p>
    <w:p w:rsidR="00BB236E" w:rsidRDefault="00BB236E" w:rsidP="00BB236E">
      <w:r>
        <w:t xml:space="preserve">        &lt;div class="col-md-6 col-md-offset-3"&gt;</w:t>
      </w:r>
    </w:p>
    <w:p w:rsidR="00BB236E" w:rsidRDefault="00BB236E" w:rsidP="00BB236E">
      <w:r>
        <w:t xml:space="preserve">          &lt;h2&gt;Quiz Page&lt;/h2&gt;</w:t>
      </w:r>
    </w:p>
    <w:p w:rsidR="00BB236E" w:rsidRDefault="00BB236E" w:rsidP="00BB236E">
      <w:r>
        <w:t xml:space="preserve">          &lt;hr&gt;</w:t>
      </w:r>
    </w:p>
    <w:p w:rsidR="00BB236E" w:rsidRDefault="00BB236E" w:rsidP="00BB236E">
      <w:r>
        <w:t xml:space="preserve">            &lt;br&gt;</w:t>
      </w:r>
    </w:p>
    <w:p w:rsidR="00BB236E" w:rsidRDefault="00BB236E" w:rsidP="00BB236E">
      <w:r>
        <w:t xml:space="preserve">            &lt;br&gt;</w:t>
      </w:r>
    </w:p>
    <w:p w:rsidR="00BB236E" w:rsidRDefault="00BB236E" w:rsidP="00BB236E">
      <w:r>
        <w:t xml:space="preserve">          </w:t>
      </w:r>
    </w:p>
    <w:p w:rsidR="00BB236E" w:rsidRDefault="00BB236E" w:rsidP="00BB236E">
      <w:r>
        <w:t xml:space="preserve">        &lt;div class="card mb-4 box-shadow"&gt;</w:t>
      </w:r>
    </w:p>
    <w:p w:rsidR="00BB236E" w:rsidRDefault="00BB236E" w:rsidP="00BB236E">
      <w:r>
        <w:t xml:space="preserve">          &lt;div class="card-header"&gt;</w:t>
      </w:r>
    </w:p>
    <w:p w:rsidR="00BB236E" w:rsidRDefault="00BB236E" w:rsidP="00BB236E">
      <w:r>
        <w:t xml:space="preserve">            &lt;h1 class="my-0 font-weight-normal"&gt;Maths&lt;/h1&gt;</w:t>
      </w:r>
    </w:p>
    <w:p w:rsidR="00BB236E" w:rsidRDefault="00BB236E" w:rsidP="00BB236E">
      <w:r>
        <w:t xml:space="preserve">          &lt;/div&gt;</w:t>
      </w:r>
    </w:p>
    <w:p w:rsidR="00BB236E" w:rsidRDefault="00BB236E" w:rsidP="00BB236E">
      <w:r>
        <w:t xml:space="preserve">          &lt;div class="card-body"&gt;</w:t>
      </w:r>
    </w:p>
    <w:p w:rsidR="00BB236E" w:rsidRDefault="00BB236E" w:rsidP="00BB236E">
      <w:r>
        <w:t xml:space="preserve">            </w:t>
      </w:r>
    </w:p>
    <w:p w:rsidR="00BB236E" w:rsidRDefault="00BB236E" w:rsidP="00BB236E">
      <w:r>
        <w:t xml:space="preserve">            &lt;h3&gt;&lt;a href="maths.php"&gt;Click here to enter the Maths Quiz&lt;/a&gt;&lt;/h3&gt;</w:t>
      </w:r>
    </w:p>
    <w:p w:rsidR="00BB236E" w:rsidRDefault="00BB236E" w:rsidP="00BB236E">
      <w:r>
        <w:t xml:space="preserve">          &lt;/div&gt;</w:t>
      </w:r>
    </w:p>
    <w:p w:rsidR="00BB236E" w:rsidRDefault="00BB236E" w:rsidP="00BB236E">
      <w:r>
        <w:lastRenderedPageBreak/>
        <w:t xml:space="preserve">        &lt;/div&gt;</w:t>
      </w:r>
    </w:p>
    <w:p w:rsidR="00BB236E" w:rsidRDefault="00BB236E" w:rsidP="00BB236E">
      <w:r>
        <w:t xml:space="preserve">            </w:t>
      </w:r>
    </w:p>
    <w:p w:rsidR="00BB236E" w:rsidRDefault="00BB236E" w:rsidP="00BB236E">
      <w:r>
        <w:t xml:space="preserve">              &lt;br&gt;</w:t>
      </w:r>
    </w:p>
    <w:p w:rsidR="00BB236E" w:rsidRDefault="00BB236E" w:rsidP="00BB236E">
      <w:r>
        <w:t xml:space="preserve">              &lt;br&gt;</w:t>
      </w:r>
    </w:p>
    <w:p w:rsidR="00BB236E" w:rsidRDefault="00BB236E" w:rsidP="00BB236E">
      <w:r>
        <w:t xml:space="preserve">              &lt;br&gt;</w:t>
      </w:r>
    </w:p>
    <w:p w:rsidR="00BB236E" w:rsidRDefault="00BB236E" w:rsidP="00BB236E"/>
    <w:p w:rsidR="00BB236E" w:rsidRDefault="00BB236E" w:rsidP="00BB236E">
      <w:r>
        <w:t xml:space="preserve">        &lt;div class="card mb-4 box-shadow"&gt;</w:t>
      </w:r>
    </w:p>
    <w:p w:rsidR="00BB236E" w:rsidRDefault="00BB236E" w:rsidP="00BB236E">
      <w:r>
        <w:t xml:space="preserve">          &lt;div class="card-header"&gt;</w:t>
      </w:r>
    </w:p>
    <w:p w:rsidR="00BB236E" w:rsidRDefault="00BB236E" w:rsidP="00BB236E">
      <w:r>
        <w:t xml:space="preserve">            &lt;h1 class="my-0 font-weight-normal"&gt;English&lt;/h1&gt;</w:t>
      </w:r>
    </w:p>
    <w:p w:rsidR="00BB236E" w:rsidRDefault="00BB236E" w:rsidP="00BB236E">
      <w:r>
        <w:t xml:space="preserve">          &lt;/div&gt;</w:t>
      </w:r>
    </w:p>
    <w:p w:rsidR="00BB236E" w:rsidRDefault="00BB236E" w:rsidP="00BB236E">
      <w:r>
        <w:t xml:space="preserve">          &lt;div class="card-body"&gt;</w:t>
      </w:r>
    </w:p>
    <w:p w:rsidR="00BB236E" w:rsidRDefault="00BB236E" w:rsidP="00BB236E">
      <w:r>
        <w:t xml:space="preserve">            &lt;h3&gt;&lt;a href="english.php"&gt;Click here to enter the English Quiz&lt;/a&gt;&lt;/h3&gt;</w:t>
      </w:r>
    </w:p>
    <w:p w:rsidR="00BB236E" w:rsidRDefault="00BB236E" w:rsidP="00BB236E">
      <w:r>
        <w:t xml:space="preserve">          &lt;/div&gt;</w:t>
      </w:r>
    </w:p>
    <w:p w:rsidR="00BB236E" w:rsidRDefault="00BB236E" w:rsidP="00BB236E">
      <w:r>
        <w:t xml:space="preserve">        &lt;/div&gt;</w:t>
      </w:r>
    </w:p>
    <w:p w:rsidR="00BB236E" w:rsidRDefault="00BB236E" w:rsidP="00BB236E">
      <w:r>
        <w:t xml:space="preserve">            &lt;br&gt;</w:t>
      </w:r>
    </w:p>
    <w:p w:rsidR="00BB236E" w:rsidRDefault="00BB236E" w:rsidP="00BB236E">
      <w:r>
        <w:t xml:space="preserve">            &lt;br&gt;</w:t>
      </w:r>
    </w:p>
    <w:p w:rsidR="00BB236E" w:rsidRDefault="00BB236E" w:rsidP="00BB236E">
      <w:r>
        <w:t xml:space="preserve">  &lt;/div&gt;</w:t>
      </w:r>
    </w:p>
    <w:p w:rsidR="00BB236E" w:rsidRDefault="00BB236E" w:rsidP="00BB236E"/>
    <w:p w:rsidR="00BB236E" w:rsidRDefault="00BB236E" w:rsidP="00BB236E"/>
    <w:p w:rsidR="00BB236E" w:rsidRDefault="00BB236E" w:rsidP="00BB236E">
      <w:r>
        <w:t xml:space="preserve">          &lt;p class="lead"&gt;&lt;/p&gt;</w:t>
      </w:r>
    </w:p>
    <w:p w:rsidR="00BB236E" w:rsidRDefault="00BB236E" w:rsidP="00BB236E">
      <w:r>
        <w:t xml:space="preserve">        &lt;/div&gt;</w:t>
      </w:r>
    </w:p>
    <w:p w:rsidR="00BB236E" w:rsidRDefault="00BB236E" w:rsidP="00BB236E">
      <w:r>
        <w:t xml:space="preserve">      &lt;/div&gt;</w:t>
      </w:r>
    </w:p>
    <w:p w:rsidR="00BB236E" w:rsidRDefault="00BB236E" w:rsidP="00BB236E">
      <w:r>
        <w:t>&lt;!-- Contents of 'About' section --&gt;</w:t>
      </w:r>
    </w:p>
    <w:p w:rsidR="00BB236E" w:rsidRDefault="00BB236E" w:rsidP="00BB236E">
      <w:r>
        <w:t xml:space="preserve">      </w:t>
      </w:r>
    </w:p>
    <w:p w:rsidR="00BB236E" w:rsidRDefault="00BB236E" w:rsidP="00BB236E">
      <w:r>
        <w:t xml:space="preserve">    &lt;div class="container"&gt;</w:t>
      </w:r>
    </w:p>
    <w:p w:rsidR="00BB236E" w:rsidRDefault="00BB236E" w:rsidP="00BB236E"/>
    <w:p w:rsidR="00BB236E" w:rsidRDefault="00BB236E" w:rsidP="00BB236E">
      <w:r>
        <w:t xml:space="preserve">      &lt;/div&gt;</w:t>
      </w:r>
    </w:p>
    <w:p w:rsidR="00BB236E" w:rsidRDefault="00BB236E" w:rsidP="00BB236E">
      <w:r>
        <w:lastRenderedPageBreak/>
        <w:t xml:space="preserve">    &lt;!--/.container--&gt;</w:t>
      </w:r>
    </w:p>
    <w:p w:rsidR="00BB236E" w:rsidRDefault="00BB236E" w:rsidP="00BB236E">
      <w:r>
        <w:t xml:space="preserve">  &lt;/section&gt;</w:t>
      </w:r>
    </w:p>
    <w:p w:rsidR="00BB236E" w:rsidRDefault="00BB236E" w:rsidP="00BB236E"/>
    <w:p w:rsidR="00BB236E" w:rsidRDefault="00BB236E" w:rsidP="00BB236E"/>
    <w:p w:rsidR="00BB236E" w:rsidRDefault="00BB236E" w:rsidP="00BB236E"/>
    <w:p w:rsidR="00BB236E" w:rsidRDefault="00BB236E" w:rsidP="00BB236E"/>
    <w:p w:rsidR="00BB236E" w:rsidRDefault="00BB236E" w:rsidP="00BB236E">
      <w:r>
        <w:t xml:space="preserve">  &lt;footer id="footer" class="midnight-blue"&gt;</w:t>
      </w:r>
    </w:p>
    <w:p w:rsidR="00BB236E" w:rsidRDefault="00BB236E" w:rsidP="00BB236E">
      <w:r>
        <w:t xml:space="preserve">    &lt;div class="container"&gt;</w:t>
      </w:r>
    </w:p>
    <w:p w:rsidR="00BB236E" w:rsidRDefault="00BB236E" w:rsidP="00BB236E">
      <w:r>
        <w:t xml:space="preserve">      &lt;div class="row"&gt;</w:t>
      </w:r>
    </w:p>
    <w:p w:rsidR="00BB236E" w:rsidRDefault="00BB236E" w:rsidP="00BB236E">
      <w:r>
        <w:t xml:space="preserve">        &lt;div class="col-md-6 col-md-offset-3"&gt;</w:t>
      </w:r>
    </w:p>
    <w:p w:rsidR="00BB236E" w:rsidRDefault="00BB236E" w:rsidP="00BB236E">
      <w:r>
        <w:t xml:space="preserve">          &lt;div class="text-center"&gt;</w:t>
      </w:r>
    </w:p>
    <w:p w:rsidR="00BB236E" w:rsidRDefault="00BB236E" w:rsidP="00BB236E">
      <w:r>
        <w:t xml:space="preserve">            &lt;a href="#home" class="scrollup"&gt;&lt;i class="fa fa-angle-up fa-3x"&gt;&lt;/i&gt;&lt;/a&gt;</w:t>
      </w:r>
    </w:p>
    <w:p w:rsidR="00BB236E" w:rsidRDefault="00BB236E" w:rsidP="00BB236E">
      <w:r>
        <w:t xml:space="preserve">          &lt;/div&gt;</w:t>
      </w:r>
    </w:p>
    <w:p w:rsidR="00BB236E" w:rsidRDefault="00BB236E" w:rsidP="00BB236E">
      <w:r>
        <w:t xml:space="preserve">            &lt;p&gt;Developed by Jared Taws &amp; Luke Parfrey Work-Based Research Project 2017/18&lt;/p&gt;</w:t>
      </w:r>
    </w:p>
    <w:p w:rsidR="00BB236E" w:rsidRDefault="00BB236E" w:rsidP="00BB236E">
      <w:r>
        <w:t xml:space="preserve">          &amp;copy; OnePage Theme. All Rights Reserved.</w:t>
      </w:r>
    </w:p>
    <w:p w:rsidR="00BB236E" w:rsidRDefault="00BB236E" w:rsidP="00BB236E">
      <w:r>
        <w:t xml:space="preserve">          &lt;div class="credits"&gt;</w:t>
      </w:r>
    </w:p>
    <w:p w:rsidR="00BB236E" w:rsidRDefault="00BB236E" w:rsidP="00BB236E">
      <w:r>
        <w:t xml:space="preserve">            &lt;!--</w:t>
      </w:r>
    </w:p>
    <w:p w:rsidR="00BB236E" w:rsidRDefault="00BB236E" w:rsidP="00BB236E">
      <w:r>
        <w:t xml:space="preserve">              All the links in the footer should remain intact.</w:t>
      </w:r>
    </w:p>
    <w:p w:rsidR="00BB236E" w:rsidRDefault="00BB236E" w:rsidP="00BB236E">
      <w:r>
        <w:t xml:space="preserve">              You can delete the links only if you purchased the pro version.</w:t>
      </w:r>
    </w:p>
    <w:p w:rsidR="00BB236E" w:rsidRDefault="00BB236E" w:rsidP="00BB236E">
      <w:r>
        <w:t xml:space="preserve">              Licensing information: https://bootstrapmade.com/license/</w:t>
      </w:r>
    </w:p>
    <w:p w:rsidR="00BB236E" w:rsidRDefault="00BB236E" w:rsidP="00BB236E">
      <w:r>
        <w:t xml:space="preserve">              Purchase the pro version with working PHP/AJAX contact form: https://bootstrapmade.com/buy/?theme=OnePage</w:t>
      </w:r>
    </w:p>
    <w:p w:rsidR="00BB236E" w:rsidRDefault="00BB236E" w:rsidP="00BB236E">
      <w:r>
        <w:t xml:space="preserve">            --&gt;</w:t>
      </w:r>
    </w:p>
    <w:p w:rsidR="00BB236E" w:rsidRDefault="00BB236E" w:rsidP="00BB236E">
      <w:r>
        <w:t xml:space="preserve">            &lt;a href="https://bootstrapmade.com/"&gt;Bootstrap Templates&lt;/a&gt; by &lt;a href="https://bootstrapmade.com/"&gt;BootstrapMade&lt;/a&gt;</w:t>
      </w:r>
    </w:p>
    <w:p w:rsidR="00BB236E" w:rsidRDefault="00BB236E" w:rsidP="00BB236E">
      <w:r>
        <w:t xml:space="preserve">          &lt;/div&gt;</w:t>
      </w:r>
    </w:p>
    <w:p w:rsidR="00BB236E" w:rsidRDefault="00BB236E" w:rsidP="00BB236E">
      <w:r>
        <w:t xml:space="preserve">        &lt;/div&gt;</w:t>
      </w:r>
    </w:p>
    <w:p w:rsidR="00BB236E" w:rsidRDefault="00BB236E" w:rsidP="00BB236E"/>
    <w:p w:rsidR="00BB236E" w:rsidRDefault="00BB236E" w:rsidP="00BB236E">
      <w:r>
        <w:t xml:space="preserve">        &lt;div class="top-bar"&gt;</w:t>
      </w:r>
    </w:p>
    <w:p w:rsidR="00BB236E" w:rsidRDefault="00BB236E" w:rsidP="00BB236E">
      <w:r>
        <w:t xml:space="preserve">          &lt;div class="col-lg-12"&gt;</w:t>
      </w:r>
    </w:p>
    <w:p w:rsidR="00BB236E" w:rsidRDefault="00BB236E" w:rsidP="00BB236E">
      <w:r>
        <w:t xml:space="preserve">            &lt;div class="social"&gt;</w:t>
      </w:r>
    </w:p>
    <w:p w:rsidR="00BB236E" w:rsidRDefault="00BB236E" w:rsidP="00BB236E">
      <w:r>
        <w:t xml:space="preserve">              &lt;ul class="social-share"&gt;</w:t>
      </w:r>
    </w:p>
    <w:p w:rsidR="00BB236E" w:rsidRDefault="00BB236E" w:rsidP="00BB236E">
      <w:r>
        <w:t xml:space="preserve">                &lt;li&gt;&lt;a href="https://www.facebook.com/BathCollege/"&gt;&lt;i class="fa fa-facebook"&gt;&lt;/i&gt;&lt;/a&gt;&lt;/li&gt;</w:t>
      </w:r>
    </w:p>
    <w:p w:rsidR="00BB236E" w:rsidRDefault="00BB236E" w:rsidP="00BB236E">
      <w:r>
        <w:t xml:space="preserve">                &lt;li&gt;&lt;a href="https://twitter.com/BathCollege"&gt;&lt;i class="fa fa-twitter"&gt;&lt;/i&gt;&lt;/a&gt;&lt;/li&gt;</w:t>
      </w:r>
    </w:p>
    <w:p w:rsidR="00BB236E" w:rsidRDefault="00BB236E" w:rsidP="00BB236E">
      <w:r>
        <w:t xml:space="preserve">                &lt;li&gt;&lt;a href="https://www.instagram.com/bathcollege/?hl=en"&gt;&lt;i class="fa fa-instagram"&gt;&lt;/i&gt;&lt;/a&gt;&lt;/li&gt;</w:t>
      </w:r>
    </w:p>
    <w:p w:rsidR="00BB236E" w:rsidRDefault="00BB236E" w:rsidP="00BB236E">
      <w:r>
        <w:t xml:space="preserve">                  &lt;!-- Social media links to Bath College social media pages 'fa fa-' is in reference to externally stored images of social media icons that have been styled accordingly --&gt;</w:t>
      </w:r>
    </w:p>
    <w:p w:rsidR="00BB236E" w:rsidRDefault="00BB236E" w:rsidP="00BB236E">
      <w:r>
        <w:t>&lt;table style="width:100%"&gt;</w:t>
      </w:r>
    </w:p>
    <w:p w:rsidR="00BB236E" w:rsidRDefault="00BB236E" w:rsidP="00BB236E">
      <w:r>
        <w:t xml:space="preserve">  &lt;tr&gt;</w:t>
      </w:r>
    </w:p>
    <w:p w:rsidR="00BB236E" w:rsidRDefault="00BB236E" w:rsidP="00BB236E">
      <w:r>
        <w:t xml:space="preserve">    &lt;th&gt;Firstname&lt;/th&gt;</w:t>
      </w:r>
    </w:p>
    <w:p w:rsidR="00BB236E" w:rsidRDefault="00BB236E" w:rsidP="00BB236E">
      <w:r>
        <w:t xml:space="preserve">    &lt;th&gt;Lastname&lt;/th&gt; </w:t>
      </w:r>
    </w:p>
    <w:p w:rsidR="00BB236E" w:rsidRDefault="00BB236E" w:rsidP="00BB236E">
      <w:r>
        <w:t xml:space="preserve">    &lt;th&gt;Email&lt;/th&gt;</w:t>
      </w:r>
    </w:p>
    <w:p w:rsidR="00BB236E" w:rsidRDefault="00BB236E" w:rsidP="00BB236E">
      <w:r>
        <w:t xml:space="preserve">      &lt;th&gt;Blog Links&lt;/th&gt;</w:t>
      </w:r>
    </w:p>
    <w:p w:rsidR="00BB236E" w:rsidRDefault="00BB236E" w:rsidP="00BB236E">
      <w:r>
        <w:t xml:space="preserve">  &lt;/tr&gt;</w:t>
      </w:r>
    </w:p>
    <w:p w:rsidR="00BB236E" w:rsidRDefault="00BB236E" w:rsidP="00BB236E">
      <w:r>
        <w:t xml:space="preserve">  &lt;tr&gt;</w:t>
      </w:r>
    </w:p>
    <w:p w:rsidR="00BB236E" w:rsidRDefault="00BB236E" w:rsidP="00BB236E">
      <w:r>
        <w:t xml:space="preserve">    &lt;td align="left" &gt;Luke&lt;/td&gt;</w:t>
      </w:r>
    </w:p>
    <w:p w:rsidR="00BB236E" w:rsidRDefault="00BB236E" w:rsidP="00BB236E">
      <w:r>
        <w:t xml:space="preserve">    &lt;td align="left" &gt;Parfrey&lt;/td&gt; </w:t>
      </w:r>
    </w:p>
    <w:p w:rsidR="00BB236E" w:rsidRDefault="00BB236E" w:rsidP="00BB236E">
      <w:r>
        <w:t xml:space="preserve">    &lt;td align="left" &gt;PAR13135837@student.citybathcoll.ac.uk&lt;/td&gt;</w:t>
      </w:r>
    </w:p>
    <w:p w:rsidR="00BB236E" w:rsidRDefault="00BB236E" w:rsidP="00BB236E">
      <w:r>
        <w:t xml:space="preserve">      &lt;td align="left" &gt;&lt;a href="https://lukeparfrey.tumblr.com/"&gt;Luke Parfrey tumblr&lt;/a&gt;&lt;/td&gt;</w:t>
      </w:r>
    </w:p>
    <w:p w:rsidR="00BB236E" w:rsidRDefault="00BB236E" w:rsidP="00BB236E">
      <w:r>
        <w:t xml:space="preserve">  &lt;/tr&gt;</w:t>
      </w:r>
    </w:p>
    <w:p w:rsidR="00BB236E" w:rsidRDefault="00BB236E" w:rsidP="00BB236E">
      <w:r>
        <w:t xml:space="preserve">  &lt;tr&gt;</w:t>
      </w:r>
    </w:p>
    <w:p w:rsidR="00BB236E" w:rsidRDefault="00BB236E" w:rsidP="00BB236E">
      <w:r>
        <w:t xml:space="preserve">    &lt;td align="left" &gt;Jared&lt;/td&gt;</w:t>
      </w:r>
    </w:p>
    <w:p w:rsidR="00BB236E" w:rsidRDefault="00BB236E" w:rsidP="00BB236E">
      <w:r>
        <w:t xml:space="preserve">    &lt;td align="left" &gt;Taws&lt;/td&gt; </w:t>
      </w:r>
    </w:p>
    <w:p w:rsidR="00BB236E" w:rsidRDefault="00BB236E" w:rsidP="00BB236E">
      <w:r>
        <w:lastRenderedPageBreak/>
        <w:t xml:space="preserve">    &lt;td align="left" &gt;TAW13137258@student.citybathcoll.ac.uk&lt;/td&gt;</w:t>
      </w:r>
    </w:p>
    <w:p w:rsidR="00BB236E" w:rsidRDefault="00BB236E" w:rsidP="00BB236E">
      <w:r>
        <w:t xml:space="preserve">      &lt;td align="left" &gt;&lt;a href="https://jaredtaws.tumblr.com/"&gt;Jared Taws tumblr&lt;/a&gt;&lt;/td&gt;</w:t>
      </w:r>
    </w:p>
    <w:p w:rsidR="00BB236E" w:rsidRDefault="00BB236E" w:rsidP="00BB236E">
      <w:r>
        <w:t xml:space="preserve">  &lt;/tr&gt;</w:t>
      </w:r>
    </w:p>
    <w:p w:rsidR="00BB236E" w:rsidRDefault="00BB236E" w:rsidP="00BB236E">
      <w:r>
        <w:t>&lt;/table&gt;</w:t>
      </w:r>
    </w:p>
    <w:p w:rsidR="00BB236E" w:rsidRDefault="00BB236E" w:rsidP="00BB236E">
      <w:r>
        <w:t xml:space="preserve">                  &lt;!-- All contents of the footer within this section --&gt;</w:t>
      </w:r>
    </w:p>
    <w:p w:rsidR="00BB236E" w:rsidRDefault="00BB236E" w:rsidP="00BB236E">
      <w:r>
        <w:t xml:space="preserve">              &lt;/ul&gt;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&lt;/footer&gt;</w:t>
      </w:r>
    </w:p>
    <w:p w:rsidR="00BB236E" w:rsidRDefault="00BB236E" w:rsidP="00BB236E">
      <w:r>
        <w:t xml:space="preserve">  &lt;!--/#footer--&gt;</w:t>
      </w:r>
    </w:p>
    <w:p w:rsidR="00BB236E" w:rsidRDefault="00BB236E" w:rsidP="00BB236E"/>
    <w:p w:rsidR="00BB236E" w:rsidRDefault="00BB236E" w:rsidP="00BB236E"/>
    <w:p w:rsidR="00BB236E" w:rsidRDefault="00BB236E" w:rsidP="00BB236E">
      <w:r>
        <w:t xml:space="preserve">  &lt;!-- jQuery (necessary for Bootstrap's JavaScript plugins) --&gt;</w:t>
      </w:r>
    </w:p>
    <w:p w:rsidR="00BB236E" w:rsidRDefault="00BB236E" w:rsidP="00BB236E">
      <w:r>
        <w:t xml:space="preserve">  &lt;script src="assets/js/jquery.js"&gt;&lt;/script&gt;</w:t>
      </w:r>
    </w:p>
    <w:p w:rsidR="00BB236E" w:rsidRDefault="00BB236E" w:rsidP="00BB236E">
      <w:r>
        <w:t xml:space="preserve">  &lt;!-- Include all compiled plugins (below), or include individual files as needed --&gt;</w:t>
      </w:r>
    </w:p>
    <w:p w:rsidR="00BB236E" w:rsidRDefault="00BB236E" w:rsidP="00BB236E">
      <w:r>
        <w:t xml:space="preserve">  &lt;script src="assets/js/bootstrap.min.js"&gt;&lt;/script&gt;</w:t>
      </w:r>
    </w:p>
    <w:p w:rsidR="00BB236E" w:rsidRDefault="00BB236E" w:rsidP="00BB236E">
      <w:r>
        <w:t xml:space="preserve">  &lt;script src="assets/js/jquery.prettyPhoto.js"&gt;&lt;/script&gt;</w:t>
      </w:r>
    </w:p>
    <w:p w:rsidR="00BB236E" w:rsidRDefault="00BB236E" w:rsidP="00BB236E">
      <w:r>
        <w:t xml:space="preserve">  &lt;script src="assets/js/jquery.isotope.min.js"&gt;&lt;/script&gt;</w:t>
      </w:r>
    </w:p>
    <w:p w:rsidR="00BB236E" w:rsidRDefault="00BB236E" w:rsidP="00BB236E">
      <w:r>
        <w:t xml:space="preserve">  &lt;script src="assets/js/wow.min.js"&gt;&lt;/script&gt;</w:t>
      </w:r>
    </w:p>
    <w:p w:rsidR="00BB236E" w:rsidRDefault="00BB236E" w:rsidP="00BB236E">
      <w:r>
        <w:t xml:space="preserve">  &lt;script src="assets/js/jquery.easing.min.js"&gt;&lt;/script&gt;</w:t>
      </w:r>
    </w:p>
    <w:p w:rsidR="00BB236E" w:rsidRDefault="00BB236E" w:rsidP="00BB236E">
      <w:r>
        <w:t xml:space="preserve">  &lt;script src="https://maps.googleapis.com/maps/api/js?key=AIzaSyD8HeI8o-c1NppZA-92oYlXakhDPYR7XMY"&gt;&lt;/script&gt;</w:t>
      </w:r>
    </w:p>
    <w:p w:rsidR="00BB236E" w:rsidRDefault="00BB236E" w:rsidP="00BB236E">
      <w:r>
        <w:t xml:space="preserve">  &lt;script src="assets/js/main.js"&gt;&lt;/script&gt;</w:t>
      </w:r>
    </w:p>
    <w:p w:rsidR="00BB236E" w:rsidRDefault="00BB236E" w:rsidP="00BB236E">
      <w:r>
        <w:t xml:space="preserve">  &lt;script src="assets/contactform/contactform.js"&gt;&lt;/script&gt;</w:t>
      </w:r>
    </w:p>
    <w:p w:rsidR="00BB236E" w:rsidRDefault="00BB236E" w:rsidP="00BB236E"/>
    <w:p w:rsidR="00BB236E" w:rsidRDefault="00BB236E" w:rsidP="00BB236E">
      <w:r>
        <w:t>&lt;/body&gt;</w:t>
      </w:r>
    </w:p>
    <w:p w:rsidR="00BB236E" w:rsidRDefault="00BB236E" w:rsidP="00BB236E"/>
    <w:p w:rsidR="00BB236E" w:rsidRDefault="00BB236E" w:rsidP="00BB236E">
      <w:r>
        <w:t>&lt;/html&gt;</w:t>
      </w:r>
    </w:p>
    <w:p w:rsidR="00BB236E" w:rsidRDefault="00BB236E" w:rsidP="00BB236E">
      <w:r>
        <w:t>&lt;?php</w:t>
      </w:r>
    </w:p>
    <w:p w:rsidR="00BB236E" w:rsidRDefault="00BB236E" w:rsidP="00BB236E">
      <w:r>
        <w:tab/>
        <w:t>require 'config/config.php';</w:t>
      </w:r>
    </w:p>
    <w:p w:rsidR="00BB236E" w:rsidRDefault="00BB236E" w:rsidP="00BB236E">
      <w:r>
        <w:t xml:space="preserve">    include("includes/classes/User.php");</w:t>
      </w:r>
    </w:p>
    <w:p w:rsidR="00BB236E" w:rsidRDefault="00BB236E" w:rsidP="00BB236E">
      <w:r>
        <w:tab/>
      </w:r>
    </w:p>
    <w:p w:rsidR="00BB236E" w:rsidRDefault="00BB236E" w:rsidP="00BB236E">
      <w:r>
        <w:t>function admin ($id){</w:t>
      </w:r>
    </w:p>
    <w:p w:rsidR="00BB236E" w:rsidRDefault="00BB236E" w:rsidP="00BB236E"/>
    <w:p w:rsidR="00BB236E" w:rsidRDefault="00BB236E" w:rsidP="00BB236E">
      <w:r>
        <w:t>$id = (int)$id;</w:t>
      </w:r>
    </w:p>
    <w:p w:rsidR="00BB236E" w:rsidRDefault="00BB236E" w:rsidP="00BB236E">
      <w:r>
        <w:t>return(mysqli_result(mysqli_query("SELECT COUNT('id') FROM 'users' WHERE 'id' = $id AND 'type' = 1"), "0") == "1") ? true : false;</w:t>
      </w:r>
    </w:p>
    <w:p w:rsidR="00BB236E" w:rsidRDefault="00BB236E" w:rsidP="00BB236E">
      <w:r>
        <w:t>}</w:t>
      </w:r>
    </w:p>
    <w:p w:rsidR="00BB236E" w:rsidRDefault="00BB236E" w:rsidP="00BB236E">
      <w:r>
        <w:t>?&gt;</w:t>
      </w:r>
    </w:p>
    <w:p w:rsidR="00BB236E" w:rsidRDefault="00BB236E" w:rsidP="00BB236E">
      <w:r>
        <w:tab/>
        <w:t xml:space="preserve"> </w:t>
      </w:r>
    </w:p>
    <w:p w:rsidR="00BB236E" w:rsidRDefault="00BB236E" w:rsidP="00BB236E">
      <w:r>
        <w:t>&lt;!DOCTYPE html&gt;</w:t>
      </w:r>
    </w:p>
    <w:p w:rsidR="00BB236E" w:rsidRDefault="00BB236E" w:rsidP="00BB236E">
      <w:r>
        <w:t>&lt;html lang="en"&gt;</w:t>
      </w:r>
    </w:p>
    <w:p w:rsidR="00BB236E" w:rsidRDefault="00BB236E" w:rsidP="00BB236E"/>
    <w:p w:rsidR="00BB236E" w:rsidRDefault="00BB236E" w:rsidP="00BB236E">
      <w:r>
        <w:t>&lt;head&gt;</w:t>
      </w:r>
    </w:p>
    <w:p w:rsidR="00BB236E" w:rsidRDefault="00BB236E" w:rsidP="00BB236E">
      <w:r>
        <w:t xml:space="preserve">  &lt;title&gt;Bath College Maths &amp; English Support - Quiz Page&lt;/title&gt;</w:t>
      </w:r>
    </w:p>
    <w:p w:rsidR="00BB236E" w:rsidRDefault="00BB236E" w:rsidP="00BB236E">
      <w:r>
        <w:t xml:space="preserve">  &lt;meta charset="utf-8"&gt;</w:t>
      </w:r>
    </w:p>
    <w:p w:rsidR="00BB236E" w:rsidRDefault="00BB236E" w:rsidP="00BB236E">
      <w:r>
        <w:t xml:space="preserve">  &lt;meta http-equiv="X-UA-Compatible" content="IE=edge"&gt;</w:t>
      </w:r>
    </w:p>
    <w:p w:rsidR="00BB236E" w:rsidRDefault="00BB236E" w:rsidP="00BB236E">
      <w:r>
        <w:t xml:space="preserve">  &lt;meta name="viewport" content="width=device-width, initial-scale=1"&gt;</w:t>
      </w:r>
    </w:p>
    <w:p w:rsidR="00BB236E" w:rsidRDefault="00BB236E" w:rsidP="00BB236E">
      <w:r>
        <w:t xml:space="preserve">  &lt;!-- The above 3 meta tags *must* come first in the head; any other head content must come *after* these tags --&gt;</w:t>
      </w:r>
    </w:p>
    <w:p w:rsidR="00BB236E" w:rsidRDefault="00BB236E" w:rsidP="00BB236E"/>
    <w:p w:rsidR="00BB236E" w:rsidRDefault="00BB236E" w:rsidP="00BB236E">
      <w:r>
        <w:t xml:space="preserve">  &lt;!-- Bootstrap --&gt;</w:t>
      </w:r>
    </w:p>
    <w:p w:rsidR="00BB236E" w:rsidRDefault="00BB236E" w:rsidP="00BB236E">
      <w:r>
        <w:lastRenderedPageBreak/>
        <w:t xml:space="preserve">  &lt;link href="assets/css/bootstrap.min.css" rel="stylesheet"&gt;</w:t>
      </w:r>
    </w:p>
    <w:p w:rsidR="00BB236E" w:rsidRDefault="00BB236E" w:rsidP="00BB236E">
      <w:r>
        <w:t xml:space="preserve">  &lt;link href="assets/css/bootstrap.min.css" rel="stylesheet"&gt;</w:t>
      </w:r>
    </w:p>
    <w:p w:rsidR="00BB236E" w:rsidRDefault="00BB236E" w:rsidP="00BB236E">
      <w:r>
        <w:t xml:space="preserve">  &lt;link rel="stylesheet" href="assets/css/font-awesome.min.css"&gt;</w:t>
      </w:r>
    </w:p>
    <w:p w:rsidR="00BB236E" w:rsidRDefault="00BB236E" w:rsidP="00BB236E">
      <w:r>
        <w:t xml:space="preserve">  &lt;link href="assets/css/animate.min.css" rel="stylesheet"&gt;</w:t>
      </w:r>
    </w:p>
    <w:p w:rsidR="00BB236E" w:rsidRDefault="00BB236E" w:rsidP="00BB236E">
      <w:r>
        <w:t xml:space="preserve">  &lt;link href="assets/css/animate.css" rel="stylesheet" /&gt;</w:t>
      </w:r>
    </w:p>
    <w:p w:rsidR="00BB236E" w:rsidRDefault="00BB236E" w:rsidP="00BB236E">
      <w:r>
        <w:t xml:space="preserve">  &lt;link href="assets/css/prettyPhoto.css" rel="stylesheet"&gt;</w:t>
      </w:r>
    </w:p>
    <w:p w:rsidR="00BB236E" w:rsidRDefault="00BB236E" w:rsidP="00BB236E">
      <w:r>
        <w:t xml:space="preserve">  &lt;link href="assets/css/style.css" rel="stylesheet"&gt;</w:t>
      </w:r>
    </w:p>
    <w:p w:rsidR="00BB236E" w:rsidRDefault="00BB236E" w:rsidP="00BB236E">
      <w:r>
        <w:t xml:space="preserve"> </w:t>
      </w:r>
    </w:p>
    <w:p w:rsidR="00BB236E" w:rsidRDefault="00BB236E" w:rsidP="00BB236E">
      <w:r>
        <w:t>&lt;/head&gt;</w:t>
      </w:r>
    </w:p>
    <w:p w:rsidR="00BB236E" w:rsidRDefault="00BB236E" w:rsidP="00BB236E"/>
    <w:p w:rsidR="00BB236E" w:rsidRDefault="00BB236E" w:rsidP="00BB236E">
      <w:r>
        <w:t>&lt;body&gt;</w:t>
      </w:r>
    </w:p>
    <w:p w:rsidR="00BB236E" w:rsidRDefault="00BB236E" w:rsidP="00BB236E">
      <w:r>
        <w:t xml:space="preserve">  &lt;nav class="navbar navbar-default navbar-fixed-top"&gt;</w:t>
      </w:r>
    </w:p>
    <w:p w:rsidR="00BB236E" w:rsidRDefault="00BB236E" w:rsidP="00BB236E">
      <w:r>
        <w:t xml:space="preserve">    &lt;div class="container"&gt;</w:t>
      </w:r>
    </w:p>
    <w:p w:rsidR="00BB236E" w:rsidRDefault="00BB236E" w:rsidP="00BB236E">
      <w:r>
        <w:t xml:space="preserve">      &lt;div class="row"&gt;</w:t>
      </w:r>
    </w:p>
    <w:p w:rsidR="00BB236E" w:rsidRDefault="00BB236E" w:rsidP="00BB236E">
      <w:r>
        <w:t xml:space="preserve">        &lt;div class="site-logo"&gt;</w:t>
      </w:r>
    </w:p>
    <w:p w:rsidR="00BB236E" w:rsidRDefault="00BB236E" w:rsidP="00BB236E">
      <w:r>
        <w:t xml:space="preserve">          &lt;a href="main.php" class="brand"&gt;Bath College Maths &amp; English Support&lt;/a&gt;</w:t>
      </w:r>
    </w:p>
    <w:p w:rsidR="00BB236E" w:rsidRDefault="00BB236E" w:rsidP="00BB236E">
      <w:r>
        <w:t xml:space="preserve">        &lt;/div&gt;</w:t>
      </w:r>
    </w:p>
    <w:p w:rsidR="00BB236E" w:rsidRDefault="00BB236E" w:rsidP="00BB236E">
      <w:r>
        <w:t>&lt;!-- Title of website also used as button to link back to homepage --&gt;</w:t>
      </w:r>
    </w:p>
    <w:p w:rsidR="00BB236E" w:rsidRDefault="00BB236E" w:rsidP="00BB236E">
      <w:r>
        <w:t xml:space="preserve">          </w:t>
      </w:r>
    </w:p>
    <w:p w:rsidR="00BB236E" w:rsidRDefault="00BB236E" w:rsidP="00BB236E">
      <w:r>
        <w:t xml:space="preserve">        &lt;!-- Brand and toggle get grouped for better mobile display --&gt;</w:t>
      </w:r>
    </w:p>
    <w:p w:rsidR="00BB236E" w:rsidRDefault="00BB236E" w:rsidP="00BB236E">
      <w:r>
        <w:t xml:space="preserve">        &lt;div class="navbar-header"&gt;</w:t>
      </w:r>
    </w:p>
    <w:p w:rsidR="00BB236E" w:rsidRDefault="00BB236E" w:rsidP="00BB236E">
      <w:r>
        <w:t xml:space="preserve">          &lt;button type="button" class="navbar-toggle" data-toggle="collapse" data-target="#menu"&gt;</w:t>
      </w:r>
    </w:p>
    <w:p w:rsidR="00BB236E" w:rsidRDefault="00BB236E" w:rsidP="00BB236E">
      <w:r>
        <w:tab/>
      </w:r>
      <w:r>
        <w:tab/>
      </w:r>
      <w:r>
        <w:tab/>
      </w:r>
      <w:r>
        <w:tab/>
      </w:r>
      <w:r>
        <w:tab/>
      </w:r>
      <w:r>
        <w:tab/>
      </w:r>
      <w:r>
        <w:tab/>
        <w:t>&lt;i class="fa fa-bars"&gt;&lt;/i&gt;</w:t>
      </w:r>
    </w:p>
    <w:p w:rsidR="00BB236E" w:rsidRDefault="00BB236E" w:rsidP="00BB236E">
      <w:r>
        <w:tab/>
      </w:r>
      <w:r>
        <w:tab/>
      </w:r>
      <w:r>
        <w:tab/>
      </w:r>
      <w:r>
        <w:tab/>
      </w:r>
      <w:r>
        <w:tab/>
      </w:r>
      <w:r>
        <w:tab/>
        <w:t>&lt;/button&gt;</w:t>
      </w:r>
    </w:p>
    <w:p w:rsidR="00BB236E" w:rsidRDefault="00BB236E" w:rsidP="00BB236E">
      <w:r>
        <w:t xml:space="preserve">        &lt;/div&gt;</w:t>
      </w:r>
    </w:p>
    <w:p w:rsidR="00BB236E" w:rsidRDefault="00BB236E" w:rsidP="00BB236E">
      <w:r>
        <w:t xml:space="preserve">        &lt;!-- Collect the nav links, forms, and other content for toggling --&gt;</w:t>
      </w:r>
    </w:p>
    <w:p w:rsidR="00BB236E" w:rsidRDefault="00BB236E" w:rsidP="00BB236E">
      <w:r>
        <w:lastRenderedPageBreak/>
        <w:t xml:space="preserve">        &lt;div class="collapse navbar-collapse" id="menu"&gt;</w:t>
      </w:r>
    </w:p>
    <w:p w:rsidR="00BB236E" w:rsidRDefault="00BB236E" w:rsidP="00BB236E">
      <w:r>
        <w:t xml:space="preserve">          &lt;ul class="nav navbar-nav navbar-right"&gt;</w:t>
      </w:r>
    </w:p>
    <w:p w:rsidR="00BB236E" w:rsidRDefault="00BB236E" w:rsidP="00BB236E">
      <w:r>
        <w:t xml:space="preserve">            &lt;li&gt;&lt;a href="main2.php"&gt;Home&lt;/a&gt;&lt;/li&gt;</w:t>
      </w:r>
    </w:p>
    <w:p w:rsidR="00BB236E" w:rsidRDefault="00BB236E" w:rsidP="00BB236E">
      <w:r>
        <w:t xml:space="preserve">            &lt;li&gt;&lt;a href="includes/handlers/logout.php"&gt;Log Out&lt;/a&gt;&lt;/li&gt;</w:t>
      </w:r>
    </w:p>
    <w:p w:rsidR="00BB236E" w:rsidRDefault="00BB236E" w:rsidP="00BB236E">
      <w:r>
        <w:t xml:space="preserve">          &lt;/ul&gt;</w:t>
      </w:r>
    </w:p>
    <w:p w:rsidR="00BB236E" w:rsidRDefault="00BB236E" w:rsidP="00BB236E">
      <w:r>
        <w:t xml:space="preserve">        &lt;/div&gt;</w:t>
      </w:r>
    </w:p>
    <w:p w:rsidR="00BB236E" w:rsidRDefault="00BB236E" w:rsidP="00BB236E">
      <w:r>
        <w:t xml:space="preserve">          &lt;!-- Setting destinations for nav buttons, if naming of buttons want to be changed do that above --&gt;</w:t>
      </w:r>
    </w:p>
    <w:p w:rsidR="00BB236E" w:rsidRDefault="00BB236E" w:rsidP="00BB236E">
      <w:r>
        <w:t xml:space="preserve">        &lt;!-- /.Navbar-collapse --&gt;</w:t>
      </w:r>
    </w:p>
    <w:p w:rsidR="00BB236E" w:rsidRDefault="00BB236E" w:rsidP="00BB236E">
      <w:r>
        <w:t xml:space="preserve">      &lt;/div&gt;</w:t>
      </w:r>
    </w:p>
    <w:p w:rsidR="00BB236E" w:rsidRDefault="00BB236E" w:rsidP="00BB236E">
      <w:r>
        <w:t xml:space="preserve">    &lt;/div&gt;</w:t>
      </w:r>
    </w:p>
    <w:p w:rsidR="00BB236E" w:rsidRDefault="00BB236E" w:rsidP="00BB236E">
      <w:r>
        <w:t xml:space="preserve">  &lt;/nav&gt;</w:t>
      </w:r>
    </w:p>
    <w:p w:rsidR="00BB236E" w:rsidRDefault="00BB236E" w:rsidP="00BB236E"/>
    <w:p w:rsidR="00BB236E" w:rsidRDefault="00BB236E" w:rsidP="00BB236E">
      <w:r>
        <w:t xml:space="preserve">  &lt;div id="home"&gt;</w:t>
      </w:r>
    </w:p>
    <w:p w:rsidR="00BB236E" w:rsidRDefault="00BB236E" w:rsidP="00BB236E">
      <w:r>
        <w:t xml:space="preserve">    &lt;div class="slider"&gt;</w:t>
      </w:r>
    </w:p>
    <w:p w:rsidR="00BB236E" w:rsidRDefault="00BB236E" w:rsidP="00BB236E">
      <w:r>
        <w:t xml:space="preserve">      &lt;div id="about-slider"&gt;</w:t>
      </w:r>
    </w:p>
    <w:p w:rsidR="00BB236E" w:rsidRDefault="00BB236E" w:rsidP="00BB236E">
      <w:r>
        <w:t xml:space="preserve">           &lt;div id="carousel-slider" class="carousel slide" data-ride="carousel"&gt;</w:t>
      </w:r>
    </w:p>
    <w:p w:rsidR="00BB236E" w:rsidRDefault="00BB236E" w:rsidP="00BB236E">
      <w:r>
        <w:t xml:space="preserve">          &lt;!-- Indicators --&gt;</w:t>
      </w:r>
    </w:p>
    <w:p w:rsidR="00BB236E" w:rsidRDefault="00BB236E" w:rsidP="00BB236E">
      <w:r>
        <w:t xml:space="preserve">          &lt;ol class="carousel-indicators visible-xs"&gt;</w:t>
      </w:r>
    </w:p>
    <w:p w:rsidR="00BB236E" w:rsidRDefault="00BB236E" w:rsidP="00BB236E">
      <w:r>
        <w:t xml:space="preserve">            &lt;li data-target="#carousel-slider" data-slide-to="assets/images/icons/navbarlogo.png" class="active"&gt;&lt;/li&gt;</w:t>
      </w:r>
    </w:p>
    <w:p w:rsidR="00BB236E" w:rsidRDefault="00BB236E" w:rsidP="00BB236E">
      <w:r>
        <w:t xml:space="preserve">            &lt;/ol&gt;</w:t>
      </w:r>
    </w:p>
    <w:p w:rsidR="00BB236E" w:rsidRDefault="00BB236E" w:rsidP="00BB236E">
      <w:r>
        <w:t>&lt;!-- Image carousel for banner at the top of each page --&gt;</w:t>
      </w:r>
    </w:p>
    <w:p w:rsidR="00BB236E" w:rsidRDefault="00BB236E" w:rsidP="00BB236E">
      <w:r>
        <w:t xml:space="preserve">          &lt;div class="carousel-inner"&gt;</w:t>
      </w:r>
    </w:p>
    <w:p w:rsidR="00BB236E" w:rsidRDefault="00BB236E" w:rsidP="00BB236E">
      <w:r>
        <w:t xml:space="preserve">            &lt;div class="item active"&gt;</w:t>
      </w:r>
    </w:p>
    <w:p w:rsidR="00BB236E" w:rsidRDefault="00BB236E" w:rsidP="00BB236E">
      <w:r>
        <w:t xml:space="preserve">              &lt;img src="assets/images/icons/navbarlogo.png" class="img-responsive" alt="Bath College Maths and English Tracker"&gt;</w:t>
      </w:r>
    </w:p>
    <w:p w:rsidR="00BB236E" w:rsidRDefault="00BB236E" w:rsidP="00BB236E">
      <w:r>
        <w:t xml:space="preserve">            &lt;/div&gt;</w:t>
      </w:r>
    </w:p>
    <w:p w:rsidR="00BB236E" w:rsidRDefault="00BB236E" w:rsidP="00BB236E">
      <w:r>
        <w:lastRenderedPageBreak/>
        <w:t xml:space="preserve">        &lt;/div&gt;</w:t>
      </w:r>
    </w:p>
    <w:p w:rsidR="00BB236E" w:rsidRDefault="00BB236E" w:rsidP="00BB236E">
      <w:r>
        <w:t xml:space="preserve">        &lt;!--/#carousel-slider--&gt;</w:t>
      </w:r>
    </w:p>
    <w:p w:rsidR="00BB236E" w:rsidRDefault="00BB236E" w:rsidP="00BB236E">
      <w:r>
        <w:t xml:space="preserve">      &lt;/div&gt;    </w:t>
      </w:r>
    </w:p>
    <w:p w:rsidR="00BB236E" w:rsidRDefault="00BB236E" w:rsidP="00BB236E"/>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&lt;section id="about"&gt;</w:t>
      </w:r>
    </w:p>
    <w:p w:rsidR="00BB236E" w:rsidRDefault="00BB236E" w:rsidP="00BB236E">
      <w:r>
        <w:t xml:space="preserve">    &lt;div class="container"&gt;</w:t>
      </w:r>
    </w:p>
    <w:p w:rsidR="00BB236E" w:rsidRDefault="00BB236E" w:rsidP="00BB236E">
      <w:r>
        <w:t xml:space="preserve">      &lt;div class="center"&gt;</w:t>
      </w:r>
    </w:p>
    <w:p w:rsidR="00BB236E" w:rsidRDefault="00BB236E" w:rsidP="00BB236E">
      <w:r>
        <w:t xml:space="preserve">        &lt;div class="col-md-6 col-md-offset-3"&gt;</w:t>
      </w:r>
    </w:p>
    <w:p w:rsidR="00BB236E" w:rsidRDefault="00BB236E" w:rsidP="00BB236E">
      <w:r>
        <w:t xml:space="preserve">          &lt;h2&gt;Admin Page&lt;/h2&gt;</w:t>
      </w:r>
    </w:p>
    <w:p w:rsidR="00BB236E" w:rsidRDefault="00BB236E" w:rsidP="00BB236E">
      <w:r>
        <w:t xml:space="preserve">          &lt;hr&gt;</w:t>
      </w:r>
    </w:p>
    <w:p w:rsidR="00BB236E" w:rsidRDefault="00BB236E" w:rsidP="00BB236E">
      <w:r>
        <w:t xml:space="preserve">            &lt;br&gt;</w:t>
      </w:r>
    </w:p>
    <w:p w:rsidR="00BB236E" w:rsidRDefault="00BB236E" w:rsidP="00BB236E">
      <w:r>
        <w:t xml:space="preserve">            &lt;br&gt;</w:t>
      </w:r>
    </w:p>
    <w:p w:rsidR="00BB236E" w:rsidRDefault="00BB236E" w:rsidP="00BB236E">
      <w:r>
        <w:t xml:space="preserve">          </w:t>
      </w:r>
    </w:p>
    <w:p w:rsidR="00BB236E" w:rsidRDefault="00BB236E" w:rsidP="00BB236E">
      <w:r>
        <w:t xml:space="preserve">        &lt;div class="card mb-4 box-shadow"&gt;</w:t>
      </w:r>
    </w:p>
    <w:p w:rsidR="00BB236E" w:rsidRDefault="00BB236E" w:rsidP="00BB236E">
      <w:r>
        <w:t xml:space="preserve">          &lt;div class="card-header"&gt;</w:t>
      </w:r>
    </w:p>
    <w:p w:rsidR="00BB236E" w:rsidRDefault="00BB236E" w:rsidP="00BB236E">
      <w:r>
        <w:t xml:space="preserve">            &lt;h1 class="my-0 font-weight-normal"&gt;Student Scores&lt;/h1&gt;</w:t>
      </w:r>
    </w:p>
    <w:p w:rsidR="00BB236E" w:rsidRDefault="00BB236E" w:rsidP="00BB236E">
      <w:r>
        <w:t xml:space="preserve">          &lt;/div&gt;</w:t>
      </w:r>
    </w:p>
    <w:p w:rsidR="00BB236E" w:rsidRDefault="00BB236E" w:rsidP="00BB236E">
      <w:r>
        <w:t xml:space="preserve">          &lt;div class="card-body"&gt;</w:t>
      </w:r>
    </w:p>
    <w:p w:rsidR="00BB236E" w:rsidRDefault="00BB236E" w:rsidP="00BB236E">
      <w:r>
        <w:t xml:space="preserve">            </w:t>
      </w:r>
    </w:p>
    <w:p w:rsidR="00BB236E" w:rsidRDefault="00BB236E" w:rsidP="00BB236E">
      <w:r>
        <w:t xml:space="preserve">            &lt;h3&gt;&lt;a href="student_results.php"&gt;Click here to view the Student Scores&lt;/a&gt;&lt;/h3&gt;</w:t>
      </w:r>
    </w:p>
    <w:p w:rsidR="00BB236E" w:rsidRDefault="00BB236E" w:rsidP="00BB236E">
      <w:r>
        <w:t xml:space="preserve">          &lt;/div&gt;</w:t>
      </w:r>
    </w:p>
    <w:p w:rsidR="00BB236E" w:rsidRDefault="00BB236E" w:rsidP="00BB236E">
      <w:r>
        <w:t xml:space="preserve">        &lt;/div&gt;</w:t>
      </w:r>
    </w:p>
    <w:p w:rsidR="00BB236E" w:rsidRDefault="00BB236E" w:rsidP="00BB236E">
      <w:r>
        <w:t xml:space="preserve">            </w:t>
      </w:r>
    </w:p>
    <w:p w:rsidR="00BB236E" w:rsidRDefault="00BB236E" w:rsidP="00BB236E">
      <w:r>
        <w:t xml:space="preserve">              &lt;br&gt;</w:t>
      </w:r>
    </w:p>
    <w:p w:rsidR="00BB236E" w:rsidRDefault="00BB236E" w:rsidP="00BB236E">
      <w:r>
        <w:lastRenderedPageBreak/>
        <w:t xml:space="preserve">              &lt;br&gt;</w:t>
      </w:r>
    </w:p>
    <w:p w:rsidR="00BB236E" w:rsidRDefault="00BB236E" w:rsidP="00BB236E">
      <w:r>
        <w:t xml:space="preserve">              &lt;br&gt;</w:t>
      </w:r>
    </w:p>
    <w:p w:rsidR="00BB236E" w:rsidRDefault="00BB236E" w:rsidP="00BB236E"/>
    <w:p w:rsidR="00BB236E" w:rsidRDefault="00BB236E" w:rsidP="00BB236E">
      <w:r>
        <w:t xml:space="preserve">        &lt;div class="card mb-4 box-shadow"&gt;</w:t>
      </w:r>
    </w:p>
    <w:p w:rsidR="00BB236E" w:rsidRDefault="00BB236E" w:rsidP="00BB236E">
      <w:r>
        <w:t xml:space="preserve">          &lt;div class="card-header"&gt;</w:t>
      </w:r>
    </w:p>
    <w:p w:rsidR="00BB236E" w:rsidRDefault="00BB236E" w:rsidP="00BB236E">
      <w:r>
        <w:t xml:space="preserve">            &lt;h1 class="my-0 font-weight-normal"&gt;Edit Questions&lt;/h1&gt;</w:t>
      </w:r>
    </w:p>
    <w:p w:rsidR="00BB236E" w:rsidRDefault="00BB236E" w:rsidP="00BB236E">
      <w:r>
        <w:t xml:space="preserve">          &lt;/div&gt;</w:t>
      </w:r>
    </w:p>
    <w:p w:rsidR="00BB236E" w:rsidRDefault="00BB236E" w:rsidP="00BB236E">
      <w:r>
        <w:t xml:space="preserve">          &lt;div class="card-body"&gt;</w:t>
      </w:r>
    </w:p>
    <w:p w:rsidR="00BB236E" w:rsidRDefault="00BB236E" w:rsidP="00BB236E">
      <w:r>
        <w:t xml:space="preserve">            &lt;h3&gt;&lt;a href="edit_questions.php"&gt;Click here to edit the Quiz Questions&lt;/a&gt;&lt;/h3&gt;</w:t>
      </w:r>
    </w:p>
    <w:p w:rsidR="00BB236E" w:rsidRDefault="00BB236E" w:rsidP="00BB236E">
      <w:r>
        <w:t xml:space="preserve">          &lt;/div&gt;</w:t>
      </w:r>
    </w:p>
    <w:p w:rsidR="00BB236E" w:rsidRDefault="00BB236E" w:rsidP="00BB236E">
      <w:r>
        <w:t xml:space="preserve">        &lt;/div&gt;</w:t>
      </w:r>
    </w:p>
    <w:p w:rsidR="00BB236E" w:rsidRDefault="00BB236E" w:rsidP="00BB236E">
      <w:r>
        <w:t xml:space="preserve">            &lt;br&gt;</w:t>
      </w:r>
    </w:p>
    <w:p w:rsidR="00BB236E" w:rsidRDefault="00BB236E" w:rsidP="00BB236E">
      <w:r>
        <w:t xml:space="preserve">            &lt;br&gt;</w:t>
      </w:r>
    </w:p>
    <w:p w:rsidR="00BB236E" w:rsidRDefault="00BB236E" w:rsidP="00BB236E">
      <w:r>
        <w:t xml:space="preserve">  &lt;/div&gt;</w:t>
      </w:r>
    </w:p>
    <w:p w:rsidR="00BB236E" w:rsidRDefault="00BB236E" w:rsidP="00BB236E"/>
    <w:p w:rsidR="00BB236E" w:rsidRDefault="00BB236E" w:rsidP="00BB236E"/>
    <w:p w:rsidR="00BB236E" w:rsidRDefault="00BB236E" w:rsidP="00BB236E">
      <w:r>
        <w:t xml:space="preserve">          &lt;p class="lead"&gt;&lt;/p&gt;</w:t>
      </w:r>
    </w:p>
    <w:p w:rsidR="00BB236E" w:rsidRDefault="00BB236E" w:rsidP="00BB236E">
      <w:r>
        <w:t xml:space="preserve">        &lt;/div&gt;</w:t>
      </w:r>
    </w:p>
    <w:p w:rsidR="00BB236E" w:rsidRDefault="00BB236E" w:rsidP="00BB236E">
      <w:r>
        <w:t xml:space="preserve">      &lt;/div&gt;</w:t>
      </w:r>
    </w:p>
    <w:p w:rsidR="00BB236E" w:rsidRDefault="00BB236E" w:rsidP="00BB236E">
      <w:r>
        <w:t>&lt;!-- Contents of 'About' section --&gt;</w:t>
      </w:r>
    </w:p>
    <w:p w:rsidR="00BB236E" w:rsidRDefault="00BB236E" w:rsidP="00BB236E">
      <w:r>
        <w:t xml:space="preserve">      </w:t>
      </w:r>
    </w:p>
    <w:p w:rsidR="00BB236E" w:rsidRDefault="00BB236E" w:rsidP="00BB236E">
      <w:r>
        <w:t xml:space="preserve">    &lt;div class="container"&gt;</w:t>
      </w:r>
    </w:p>
    <w:p w:rsidR="00BB236E" w:rsidRDefault="00BB236E" w:rsidP="00BB236E"/>
    <w:p w:rsidR="00BB236E" w:rsidRDefault="00BB236E" w:rsidP="00BB236E">
      <w:r>
        <w:t xml:space="preserve">      &lt;/div&gt;</w:t>
      </w:r>
    </w:p>
    <w:p w:rsidR="00BB236E" w:rsidRDefault="00BB236E" w:rsidP="00BB236E">
      <w:r>
        <w:t xml:space="preserve">    &lt;!--/.container--&gt;</w:t>
      </w:r>
    </w:p>
    <w:p w:rsidR="00BB236E" w:rsidRDefault="00BB236E" w:rsidP="00BB236E">
      <w:r>
        <w:t xml:space="preserve">  &lt;/section&gt;</w:t>
      </w:r>
    </w:p>
    <w:p w:rsidR="00BB236E" w:rsidRDefault="00BB236E" w:rsidP="00BB236E"/>
    <w:p w:rsidR="00BB236E" w:rsidRDefault="00BB236E" w:rsidP="00BB236E"/>
    <w:p w:rsidR="00BB236E" w:rsidRDefault="00BB236E" w:rsidP="00BB236E"/>
    <w:p w:rsidR="00BB236E" w:rsidRDefault="00BB236E" w:rsidP="00BB236E"/>
    <w:p w:rsidR="00BB236E" w:rsidRDefault="00BB236E" w:rsidP="00BB236E">
      <w:r>
        <w:t xml:space="preserve">  &lt;footer id="footer" class="midnight-blue"&gt;</w:t>
      </w:r>
    </w:p>
    <w:p w:rsidR="00BB236E" w:rsidRDefault="00BB236E" w:rsidP="00BB236E">
      <w:r>
        <w:t xml:space="preserve">    &lt;div class="container"&gt;</w:t>
      </w:r>
    </w:p>
    <w:p w:rsidR="00BB236E" w:rsidRDefault="00BB236E" w:rsidP="00BB236E">
      <w:r>
        <w:t xml:space="preserve">      &lt;div class="row"&gt;</w:t>
      </w:r>
    </w:p>
    <w:p w:rsidR="00BB236E" w:rsidRDefault="00BB236E" w:rsidP="00BB236E">
      <w:r>
        <w:t xml:space="preserve">        &lt;div class="col-md-6 col-md-offset-3"&gt;</w:t>
      </w:r>
    </w:p>
    <w:p w:rsidR="00BB236E" w:rsidRDefault="00BB236E" w:rsidP="00BB236E">
      <w:r>
        <w:t xml:space="preserve">          &lt;div class="text-center"&gt;</w:t>
      </w:r>
    </w:p>
    <w:p w:rsidR="00BB236E" w:rsidRDefault="00BB236E" w:rsidP="00BB236E">
      <w:r>
        <w:t xml:space="preserve">            &lt;a href="#home" class="scrollup"&gt;&lt;i class="fa fa-angle-up fa-3x"&gt;&lt;/i&gt;&lt;/a&gt;</w:t>
      </w:r>
    </w:p>
    <w:p w:rsidR="00BB236E" w:rsidRDefault="00BB236E" w:rsidP="00BB236E">
      <w:r>
        <w:t xml:space="preserve">          &lt;/div&gt;</w:t>
      </w:r>
    </w:p>
    <w:p w:rsidR="00BB236E" w:rsidRDefault="00BB236E" w:rsidP="00BB236E">
      <w:r>
        <w:t xml:space="preserve">            &lt;p&gt;Developed by Jared Taws &amp; Luke Parfrey Work-Based Research Project 2017/18&lt;/p&gt;</w:t>
      </w:r>
    </w:p>
    <w:p w:rsidR="00BB236E" w:rsidRDefault="00BB236E" w:rsidP="00BB236E">
      <w:r>
        <w:t xml:space="preserve">          &amp;copy; OnePage Theme. All Rights Reserved.</w:t>
      </w:r>
    </w:p>
    <w:p w:rsidR="00BB236E" w:rsidRDefault="00BB236E" w:rsidP="00BB236E">
      <w:r>
        <w:t xml:space="preserve">          &lt;div class="credits"&gt;</w:t>
      </w:r>
    </w:p>
    <w:p w:rsidR="00BB236E" w:rsidRDefault="00BB236E" w:rsidP="00BB236E">
      <w:r>
        <w:t xml:space="preserve">            &lt;!--</w:t>
      </w:r>
    </w:p>
    <w:p w:rsidR="00BB236E" w:rsidRDefault="00BB236E" w:rsidP="00BB236E">
      <w:r>
        <w:t xml:space="preserve">              All the links in the footer should remain intact.</w:t>
      </w:r>
    </w:p>
    <w:p w:rsidR="00BB236E" w:rsidRDefault="00BB236E" w:rsidP="00BB236E">
      <w:r>
        <w:t xml:space="preserve">              You can delete the links only if you purchased the pro version.</w:t>
      </w:r>
    </w:p>
    <w:p w:rsidR="00BB236E" w:rsidRDefault="00BB236E" w:rsidP="00BB236E">
      <w:r>
        <w:t xml:space="preserve">              Licensing information: https://bootstrapmade.com/license/</w:t>
      </w:r>
    </w:p>
    <w:p w:rsidR="00BB236E" w:rsidRDefault="00BB236E" w:rsidP="00BB236E">
      <w:r>
        <w:t xml:space="preserve">              Purchase the pro version with working PHP/AJAX contact form: https://bootstrapmade.com/buy/?theme=OnePage</w:t>
      </w:r>
    </w:p>
    <w:p w:rsidR="00BB236E" w:rsidRDefault="00BB236E" w:rsidP="00BB236E">
      <w:r>
        <w:t xml:space="preserve">            --&gt;</w:t>
      </w:r>
    </w:p>
    <w:p w:rsidR="00BB236E" w:rsidRDefault="00BB236E" w:rsidP="00BB236E">
      <w:r>
        <w:t xml:space="preserve">            &lt;a href="https://bootstrapmade.com/"&gt;Bootstrap Templates&lt;/a&gt; by &lt;a href="https://bootstrapmade.com/"&gt;BootstrapMade&lt;/a&gt;</w:t>
      </w:r>
    </w:p>
    <w:p w:rsidR="00BB236E" w:rsidRDefault="00BB236E" w:rsidP="00BB236E">
      <w:r>
        <w:t xml:space="preserve">          &lt;/div&gt;</w:t>
      </w:r>
    </w:p>
    <w:p w:rsidR="00BB236E" w:rsidRDefault="00BB236E" w:rsidP="00BB236E">
      <w:r>
        <w:t xml:space="preserve">        &lt;/div&gt;</w:t>
      </w:r>
    </w:p>
    <w:p w:rsidR="00BB236E" w:rsidRDefault="00BB236E" w:rsidP="00BB236E"/>
    <w:p w:rsidR="00BB236E" w:rsidRDefault="00BB236E" w:rsidP="00BB236E">
      <w:r>
        <w:t xml:space="preserve">        &lt;div class="top-bar"&gt;</w:t>
      </w:r>
    </w:p>
    <w:p w:rsidR="00BB236E" w:rsidRDefault="00BB236E" w:rsidP="00BB236E">
      <w:r>
        <w:t xml:space="preserve">          &lt;div class="col-lg-12"&gt;</w:t>
      </w:r>
    </w:p>
    <w:p w:rsidR="00BB236E" w:rsidRDefault="00BB236E" w:rsidP="00BB236E">
      <w:r>
        <w:lastRenderedPageBreak/>
        <w:t xml:space="preserve">            &lt;div class="social"&gt;</w:t>
      </w:r>
    </w:p>
    <w:p w:rsidR="00BB236E" w:rsidRDefault="00BB236E" w:rsidP="00BB236E">
      <w:r>
        <w:t xml:space="preserve">              &lt;ul class="social-share"&gt;</w:t>
      </w:r>
    </w:p>
    <w:p w:rsidR="00BB236E" w:rsidRDefault="00BB236E" w:rsidP="00BB236E">
      <w:r>
        <w:t xml:space="preserve">                &lt;li&gt;&lt;a href="https://www.facebook.com/BathCollege/"&gt;&lt;i class="fa fa-facebook"&gt;&lt;/i&gt;&lt;/a&gt;&lt;/li&gt;</w:t>
      </w:r>
    </w:p>
    <w:p w:rsidR="00BB236E" w:rsidRDefault="00BB236E" w:rsidP="00BB236E">
      <w:r>
        <w:t xml:space="preserve">                &lt;li&gt;&lt;a href="https://twitter.com/BathCollege"&gt;&lt;i class="fa fa-twitter"&gt;&lt;/i&gt;&lt;/a&gt;&lt;/li&gt;</w:t>
      </w:r>
    </w:p>
    <w:p w:rsidR="00BB236E" w:rsidRDefault="00BB236E" w:rsidP="00BB236E">
      <w:r>
        <w:t xml:space="preserve">                &lt;li&gt;&lt;a href="https://www.instagram.com/bathcollege/?hl=en"&gt;&lt;i class="fa fa-instagram"&gt;&lt;/i&gt;&lt;/a&gt;&lt;/li&gt;</w:t>
      </w:r>
    </w:p>
    <w:p w:rsidR="00BB236E" w:rsidRDefault="00BB236E" w:rsidP="00BB236E">
      <w:r>
        <w:t xml:space="preserve">                  &lt;!-- Social media links to Bath College social media pages 'fa fa-' is in reference to externally stored images of social media icons that have been styled accordingly --&gt;</w:t>
      </w:r>
    </w:p>
    <w:p w:rsidR="00BB236E" w:rsidRDefault="00BB236E" w:rsidP="00BB236E">
      <w:r>
        <w:t>&lt;table style="width:100%"&gt;</w:t>
      </w:r>
    </w:p>
    <w:p w:rsidR="00BB236E" w:rsidRDefault="00BB236E" w:rsidP="00BB236E">
      <w:r>
        <w:t xml:space="preserve">  &lt;tr&gt;</w:t>
      </w:r>
    </w:p>
    <w:p w:rsidR="00BB236E" w:rsidRDefault="00BB236E" w:rsidP="00BB236E">
      <w:r>
        <w:t xml:space="preserve">    &lt;th&gt;Firstname&lt;/th&gt;</w:t>
      </w:r>
    </w:p>
    <w:p w:rsidR="00BB236E" w:rsidRDefault="00BB236E" w:rsidP="00BB236E">
      <w:r>
        <w:t xml:space="preserve">    &lt;th&gt;Lastname&lt;/th&gt; </w:t>
      </w:r>
    </w:p>
    <w:p w:rsidR="00BB236E" w:rsidRDefault="00BB236E" w:rsidP="00BB236E">
      <w:r>
        <w:t xml:space="preserve">    &lt;th&gt;Email&lt;/th&gt;</w:t>
      </w:r>
    </w:p>
    <w:p w:rsidR="00BB236E" w:rsidRDefault="00BB236E" w:rsidP="00BB236E">
      <w:r>
        <w:t xml:space="preserve">      &lt;th&gt;Blog Links&lt;/th&gt;</w:t>
      </w:r>
    </w:p>
    <w:p w:rsidR="00BB236E" w:rsidRDefault="00BB236E" w:rsidP="00BB236E">
      <w:r>
        <w:t xml:space="preserve">  &lt;/tr&gt;</w:t>
      </w:r>
    </w:p>
    <w:p w:rsidR="00BB236E" w:rsidRDefault="00BB236E" w:rsidP="00BB236E">
      <w:r>
        <w:t xml:space="preserve">  &lt;tr&gt;</w:t>
      </w:r>
    </w:p>
    <w:p w:rsidR="00BB236E" w:rsidRDefault="00BB236E" w:rsidP="00BB236E">
      <w:r>
        <w:t xml:space="preserve">    &lt;td align="left" &gt;Luke&lt;/td&gt;</w:t>
      </w:r>
    </w:p>
    <w:p w:rsidR="00BB236E" w:rsidRDefault="00BB236E" w:rsidP="00BB236E">
      <w:r>
        <w:t xml:space="preserve">    &lt;td align="left" &gt;Parfrey&lt;/td&gt; </w:t>
      </w:r>
    </w:p>
    <w:p w:rsidR="00BB236E" w:rsidRDefault="00BB236E" w:rsidP="00BB236E">
      <w:r>
        <w:t xml:space="preserve">    &lt;td align="left" &gt;PAR13135837@student.citybathcoll.ac.uk&lt;/td&gt;</w:t>
      </w:r>
    </w:p>
    <w:p w:rsidR="00BB236E" w:rsidRDefault="00BB236E" w:rsidP="00BB236E">
      <w:r>
        <w:t xml:space="preserve">      &lt;td align="left" &gt;https://lukeparfrey.tumblr.com/&lt;/td&gt;</w:t>
      </w:r>
    </w:p>
    <w:p w:rsidR="00BB236E" w:rsidRDefault="00BB236E" w:rsidP="00BB236E">
      <w:r>
        <w:t xml:space="preserve">  &lt;/tr&gt;</w:t>
      </w:r>
    </w:p>
    <w:p w:rsidR="00BB236E" w:rsidRDefault="00BB236E" w:rsidP="00BB236E">
      <w:r>
        <w:t xml:space="preserve">  &lt;tr&gt;</w:t>
      </w:r>
    </w:p>
    <w:p w:rsidR="00BB236E" w:rsidRDefault="00BB236E" w:rsidP="00BB236E">
      <w:r>
        <w:t xml:space="preserve">    &lt;td align="left" &gt;Jared&lt;/td&gt;</w:t>
      </w:r>
    </w:p>
    <w:p w:rsidR="00BB236E" w:rsidRDefault="00BB236E" w:rsidP="00BB236E">
      <w:r>
        <w:t xml:space="preserve">    &lt;td align="left" &gt;Taws&lt;/td&gt; </w:t>
      </w:r>
    </w:p>
    <w:p w:rsidR="00BB236E" w:rsidRDefault="00BB236E" w:rsidP="00BB236E">
      <w:r>
        <w:t xml:space="preserve">    &lt;td align="left" &gt;TAW13137258@student.citybathcoll.ac.uk&lt;/td&gt;</w:t>
      </w:r>
    </w:p>
    <w:p w:rsidR="00BB236E" w:rsidRDefault="00BB236E" w:rsidP="00BB236E">
      <w:r>
        <w:t xml:space="preserve">      &lt;td align="left" &gt;https://jaredtaws.tumblr.com/&lt;/td&gt;</w:t>
      </w:r>
    </w:p>
    <w:p w:rsidR="00BB236E" w:rsidRDefault="00BB236E" w:rsidP="00BB236E">
      <w:r>
        <w:t xml:space="preserve">  &lt;/tr&gt;</w:t>
      </w:r>
    </w:p>
    <w:p w:rsidR="00BB236E" w:rsidRDefault="00BB236E" w:rsidP="00BB236E">
      <w:r>
        <w:lastRenderedPageBreak/>
        <w:t>&lt;/table&gt;</w:t>
      </w:r>
    </w:p>
    <w:p w:rsidR="00BB236E" w:rsidRDefault="00BB236E" w:rsidP="00BB236E">
      <w:r>
        <w:t xml:space="preserve">                  &lt;!-- All contents of the footer within this section --&gt;</w:t>
      </w:r>
    </w:p>
    <w:p w:rsidR="00BB236E" w:rsidRDefault="00BB236E" w:rsidP="00BB236E">
      <w:r>
        <w:t xml:space="preserve">              &lt;/ul&gt;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&lt;/footer&gt;</w:t>
      </w:r>
    </w:p>
    <w:p w:rsidR="00BB236E" w:rsidRDefault="00BB236E" w:rsidP="00BB236E">
      <w:r>
        <w:t xml:space="preserve">  &lt;!--/#footer--&gt;</w:t>
      </w:r>
    </w:p>
    <w:p w:rsidR="00BB236E" w:rsidRDefault="00BB236E" w:rsidP="00BB236E"/>
    <w:p w:rsidR="00BB236E" w:rsidRDefault="00BB236E" w:rsidP="00BB236E"/>
    <w:p w:rsidR="00BB236E" w:rsidRDefault="00BB236E" w:rsidP="00BB236E">
      <w:r>
        <w:t xml:space="preserve">  &lt;!-- jQuery (necessary for Bootstrap's JavaScript plugins) --&gt;</w:t>
      </w:r>
    </w:p>
    <w:p w:rsidR="00BB236E" w:rsidRDefault="00BB236E" w:rsidP="00BB236E">
      <w:r>
        <w:t xml:space="preserve">  &lt;script src="js/jquery.js"&gt;&lt;/script&gt;</w:t>
      </w:r>
    </w:p>
    <w:p w:rsidR="00BB236E" w:rsidRDefault="00BB236E" w:rsidP="00BB236E">
      <w:r>
        <w:t xml:space="preserve">  &lt;!-- Include all compiled plugins (below), or include individual files as needed --&gt;</w:t>
      </w:r>
    </w:p>
    <w:p w:rsidR="00BB236E" w:rsidRDefault="00BB236E" w:rsidP="00BB236E">
      <w:r>
        <w:t xml:space="preserve">  &lt;script src="js/bootstrap.min.js"&gt;&lt;/script&gt;</w:t>
      </w:r>
    </w:p>
    <w:p w:rsidR="00BB236E" w:rsidRDefault="00BB236E" w:rsidP="00BB236E">
      <w:r>
        <w:t xml:space="preserve">  &lt;script src="js/jquery.prettyPhoto.js"&gt;&lt;/script&gt;</w:t>
      </w:r>
    </w:p>
    <w:p w:rsidR="00BB236E" w:rsidRDefault="00BB236E" w:rsidP="00BB236E">
      <w:r>
        <w:t xml:space="preserve">  &lt;script src="js/jquery.isotope.min.js"&gt;&lt;/script&gt;</w:t>
      </w:r>
    </w:p>
    <w:p w:rsidR="00BB236E" w:rsidRDefault="00BB236E" w:rsidP="00BB236E">
      <w:r>
        <w:t xml:space="preserve">  &lt;script src="js/wow.min.js"&gt;&lt;/script&gt;</w:t>
      </w:r>
    </w:p>
    <w:p w:rsidR="00BB236E" w:rsidRDefault="00BB236E" w:rsidP="00BB236E">
      <w:r>
        <w:t xml:space="preserve">  &lt;script src="js/jquery.easing.min.js"&gt;&lt;/script&gt;</w:t>
      </w:r>
    </w:p>
    <w:p w:rsidR="00BB236E" w:rsidRDefault="00BB236E" w:rsidP="00BB236E">
      <w:r>
        <w:t xml:space="preserve">  &lt;script src="https://maps.googleapis.com/maps/api/js?key=AIzaSyD8HeI8o-c1NppZA-92oYlXakhDPYR7XMY"&gt;&lt;/script&gt;</w:t>
      </w:r>
    </w:p>
    <w:p w:rsidR="00BB236E" w:rsidRDefault="00BB236E" w:rsidP="00BB236E">
      <w:r>
        <w:t xml:space="preserve">  &lt;script src="js/main.js"&gt;&lt;/script&gt;</w:t>
      </w:r>
    </w:p>
    <w:p w:rsidR="00BB236E" w:rsidRDefault="00BB236E" w:rsidP="00BB236E">
      <w:r>
        <w:t xml:space="preserve">  &lt;script src="contactform/contactform.js"&gt;&lt;/script&gt;</w:t>
      </w:r>
    </w:p>
    <w:p w:rsidR="00BB236E" w:rsidRDefault="00BB236E" w:rsidP="00BB236E"/>
    <w:p w:rsidR="00BB236E" w:rsidRDefault="00BB236E" w:rsidP="00BB236E">
      <w:r>
        <w:t>&lt;/body&gt;</w:t>
      </w:r>
    </w:p>
    <w:p w:rsidR="00BB236E" w:rsidRDefault="00BB236E" w:rsidP="00BB236E"/>
    <w:p w:rsidR="00BB236E" w:rsidRDefault="00BB236E" w:rsidP="00BB236E">
      <w:r>
        <w:lastRenderedPageBreak/>
        <w:t>&lt;/html&gt;</w:t>
      </w:r>
    </w:p>
    <w:p w:rsidR="00BB236E" w:rsidRDefault="00BB236E" w:rsidP="00BB236E">
      <w:r>
        <w:t>&lt;?php</w:t>
      </w:r>
    </w:p>
    <w:p w:rsidR="00BB236E" w:rsidRDefault="00BB236E" w:rsidP="00BB236E">
      <w:r>
        <w:tab/>
        <w:t>require 'config/config.php';</w:t>
      </w:r>
    </w:p>
    <w:p w:rsidR="00BB236E" w:rsidRDefault="00BB236E" w:rsidP="00BB236E">
      <w:r>
        <w:t xml:space="preserve">    include("includes/classes/User.php");</w:t>
      </w:r>
    </w:p>
    <w:p w:rsidR="00BB236E" w:rsidRDefault="00BB236E" w:rsidP="00BB236E"/>
    <w:p w:rsidR="00BB236E" w:rsidRDefault="00BB236E" w:rsidP="00BB236E">
      <w:r>
        <w:tab/>
      </w:r>
    </w:p>
    <w:p w:rsidR="00BB236E" w:rsidRDefault="00BB236E" w:rsidP="00BB236E">
      <w:r>
        <w:tab/>
        <w:t>if (isset($_SESSION['username'])) {</w:t>
      </w:r>
    </w:p>
    <w:p w:rsidR="00BB236E" w:rsidRDefault="00BB236E" w:rsidP="00BB236E">
      <w:r>
        <w:tab/>
        <w:t>$userLoggedIn = $_SESSION['username'];</w:t>
      </w:r>
    </w:p>
    <w:p w:rsidR="00BB236E" w:rsidRDefault="00BB236E" w:rsidP="00BB236E">
      <w:r>
        <w:tab/>
        <w:t>$user_details_query = mysqli_query($con, "SELECT * FROM users WHERE username='$userLoggedIn'");</w:t>
      </w:r>
    </w:p>
    <w:p w:rsidR="00BB236E" w:rsidRDefault="00BB236E" w:rsidP="00BB236E">
      <w:r>
        <w:tab/>
        <w:t>$user = mysqli_fetch_array($user_details_query);</w:t>
      </w:r>
    </w:p>
    <w:p w:rsidR="00BB236E" w:rsidRDefault="00BB236E" w:rsidP="00BB236E">
      <w:r>
        <w:t>}</w:t>
      </w:r>
    </w:p>
    <w:p w:rsidR="00BB236E" w:rsidRDefault="00BB236E" w:rsidP="00BB236E">
      <w:r>
        <w:t>else {</w:t>
      </w:r>
    </w:p>
    <w:p w:rsidR="00BB236E" w:rsidRDefault="00BB236E" w:rsidP="00BB236E">
      <w:r>
        <w:tab/>
        <w:t>header("Location: index.php");</w:t>
      </w:r>
    </w:p>
    <w:p w:rsidR="00BB236E" w:rsidRDefault="00BB236E" w:rsidP="00BB236E">
      <w:r>
        <w:t>}</w:t>
      </w:r>
    </w:p>
    <w:p w:rsidR="00BB236E" w:rsidRDefault="00BB236E" w:rsidP="00BB236E">
      <w:r>
        <w:t>?&gt;</w:t>
      </w:r>
    </w:p>
    <w:p w:rsidR="00BB236E" w:rsidRDefault="00BB236E" w:rsidP="00BB236E">
      <w:r>
        <w:tab/>
        <w:t xml:space="preserve"> </w:t>
      </w:r>
    </w:p>
    <w:p w:rsidR="00BB236E" w:rsidRDefault="00BB236E" w:rsidP="00BB236E">
      <w:r>
        <w:t>&lt;!DOCTYPE html&gt;</w:t>
      </w:r>
    </w:p>
    <w:p w:rsidR="00BB236E" w:rsidRDefault="00BB236E" w:rsidP="00BB236E">
      <w:r>
        <w:t>&lt;html lang="en"&gt;</w:t>
      </w:r>
    </w:p>
    <w:p w:rsidR="00BB236E" w:rsidRDefault="00BB236E" w:rsidP="00BB236E"/>
    <w:p w:rsidR="00BB236E" w:rsidRDefault="00BB236E" w:rsidP="00BB236E">
      <w:r>
        <w:t>&lt;head&gt;</w:t>
      </w:r>
    </w:p>
    <w:p w:rsidR="00BB236E" w:rsidRDefault="00BB236E" w:rsidP="00BB236E">
      <w:r>
        <w:t xml:space="preserve">  &lt;meta charset="utf-8"&gt;</w:t>
      </w:r>
    </w:p>
    <w:p w:rsidR="00BB236E" w:rsidRDefault="00BB236E" w:rsidP="00BB236E">
      <w:r>
        <w:t xml:space="preserve">  &lt;meta http-equiv="X-UA-Compatible" content="IE=edge"&gt;</w:t>
      </w:r>
    </w:p>
    <w:p w:rsidR="00BB236E" w:rsidRDefault="00BB236E" w:rsidP="00BB236E">
      <w:r>
        <w:t xml:space="preserve">  &lt;meta name="viewport" content="width=device-width, initial-scale=1"&gt;</w:t>
      </w:r>
    </w:p>
    <w:p w:rsidR="00BB236E" w:rsidRDefault="00BB236E" w:rsidP="00BB236E">
      <w:r>
        <w:t xml:space="preserve">  &lt;title&gt;Quiz&lt;/title&gt;</w:t>
      </w:r>
    </w:p>
    <w:p w:rsidR="00BB236E" w:rsidRDefault="00BB236E" w:rsidP="00BB236E"/>
    <w:p w:rsidR="00BB236E" w:rsidRDefault="00BB236E" w:rsidP="00BB236E">
      <w:r>
        <w:t xml:space="preserve">  &lt;!-- Bootstrap --&gt;</w:t>
      </w:r>
    </w:p>
    <w:p w:rsidR="00BB236E" w:rsidRDefault="00BB236E" w:rsidP="00BB236E">
      <w:r>
        <w:lastRenderedPageBreak/>
        <w:t xml:space="preserve">  &lt;link href="assets/css/bootstrap.min.css" rel="stylesheet"&gt;</w:t>
      </w:r>
    </w:p>
    <w:p w:rsidR="00BB236E" w:rsidRDefault="00BB236E" w:rsidP="00BB236E">
      <w:r>
        <w:t xml:space="preserve">  &lt;link href="assets/css/bootstrap.min.css" rel="stylesheet"&gt;</w:t>
      </w:r>
    </w:p>
    <w:p w:rsidR="00BB236E" w:rsidRDefault="00BB236E" w:rsidP="00BB236E">
      <w:r>
        <w:t xml:space="preserve">  &lt;link rel="stylesheet" href="assets/css/font-awesome.min.css"&gt;</w:t>
      </w:r>
    </w:p>
    <w:p w:rsidR="00BB236E" w:rsidRDefault="00BB236E" w:rsidP="00BB236E">
      <w:r>
        <w:t xml:space="preserve">  &lt;link href="assets/css/animate.min.css" rel="stylesheet"&gt;</w:t>
      </w:r>
    </w:p>
    <w:p w:rsidR="00BB236E" w:rsidRDefault="00BB236E" w:rsidP="00BB236E">
      <w:r>
        <w:t xml:space="preserve">  &lt;link href="assets/css/animate.css" rel="stylesheet" /&gt;</w:t>
      </w:r>
    </w:p>
    <w:p w:rsidR="00BB236E" w:rsidRDefault="00BB236E" w:rsidP="00BB236E">
      <w:r>
        <w:t xml:space="preserve">  &lt;link href="assets/css/prettyPhoto.css" rel="stylesheet"&gt;</w:t>
      </w:r>
    </w:p>
    <w:p w:rsidR="00BB236E" w:rsidRDefault="00BB236E" w:rsidP="00BB236E">
      <w:r>
        <w:t xml:space="preserve">  &lt;link href="assets/css/style.css" rel="stylesheet"&gt;</w:t>
      </w:r>
    </w:p>
    <w:p w:rsidR="00BB236E" w:rsidRDefault="00BB236E" w:rsidP="00BB236E">
      <w:r>
        <w:tab/>
        <w:t>&lt;script src="https://ajax.googleapis.com/ajax/libs/jquery/3.3.1/jquery.min.js"&gt;&lt;/script&gt;</w:t>
      </w:r>
    </w:p>
    <w:p w:rsidR="00BB236E" w:rsidRDefault="00BB236E" w:rsidP="00BB236E">
      <w:r>
        <w:tab/>
        <w:t>&lt;script src="https://maxcdn.bootstrapcdn.com/bootstrap/4.0.0/js/bootstrap.min.js"&gt;&lt;/script&gt;</w:t>
      </w:r>
    </w:p>
    <w:p w:rsidR="00BB236E" w:rsidRDefault="00BB236E" w:rsidP="00BB236E">
      <w:r>
        <w:tab/>
        <w:t>&lt;script src="https://cdnjs.cloudflare.com/ajax/libs/popper.js/1.12.9/umd/popper.min.js"&gt;&lt;/script&gt;</w:t>
      </w:r>
    </w:p>
    <w:p w:rsidR="00BB236E" w:rsidRDefault="00BB236E" w:rsidP="00BB236E">
      <w:r>
        <w:t xml:space="preserve"> </w:t>
      </w:r>
    </w:p>
    <w:p w:rsidR="00BB236E" w:rsidRDefault="00BB236E" w:rsidP="00BB236E">
      <w:r>
        <w:t xml:space="preserve"> </w:t>
      </w:r>
    </w:p>
    <w:p w:rsidR="00BB236E" w:rsidRDefault="00BB236E" w:rsidP="00BB236E">
      <w:r>
        <w:t xml:space="preserve"> </w:t>
      </w:r>
      <w:r>
        <w:tab/>
        <w:t>&lt;link rel="apple-touch-icon-precomposed" sizes="114x114" href="assets/images/icons/icon.png" /&gt;</w:t>
      </w:r>
    </w:p>
    <w:p w:rsidR="00BB236E" w:rsidRDefault="00BB236E" w:rsidP="00BB236E">
      <w:r>
        <w:t xml:space="preserve"> </w:t>
      </w:r>
      <w:r>
        <w:tab/>
      </w:r>
    </w:p>
    <w:p w:rsidR="00BB236E" w:rsidRDefault="00BB236E" w:rsidP="00BB236E">
      <w:r>
        <w:t>&lt;/head&gt;</w:t>
      </w:r>
    </w:p>
    <w:p w:rsidR="00BB236E" w:rsidRDefault="00BB236E" w:rsidP="00BB236E"/>
    <w:p w:rsidR="00BB236E" w:rsidRDefault="00BB236E" w:rsidP="00BB236E">
      <w:r>
        <w:t>&lt;body&gt;</w:t>
      </w:r>
    </w:p>
    <w:p w:rsidR="00BB236E" w:rsidRDefault="00BB236E" w:rsidP="00BB236E">
      <w:r>
        <w:t>&lt;nav class="navbar navbar-default navbar-fixed-top"&gt;</w:t>
      </w:r>
    </w:p>
    <w:p w:rsidR="00BB236E" w:rsidRDefault="00BB236E" w:rsidP="00BB236E">
      <w:r>
        <w:t xml:space="preserve">    &lt;div class="container"&gt;</w:t>
      </w:r>
    </w:p>
    <w:p w:rsidR="00BB236E" w:rsidRDefault="00BB236E" w:rsidP="00BB236E">
      <w:r>
        <w:t xml:space="preserve">      &lt;div class="row"&gt;</w:t>
      </w:r>
    </w:p>
    <w:p w:rsidR="00BB236E" w:rsidRDefault="00BB236E" w:rsidP="00BB236E">
      <w:r>
        <w:t xml:space="preserve">        &lt;div class="site-logo"&gt;</w:t>
      </w:r>
    </w:p>
    <w:p w:rsidR="00BB236E" w:rsidRDefault="00BB236E" w:rsidP="00BB236E">
      <w:r>
        <w:t xml:space="preserve">          &lt;a href="main.php" class="brand"&gt;Bath College Maths &amp; English Tracker&lt;/a&gt;</w:t>
      </w:r>
    </w:p>
    <w:p w:rsidR="00BB236E" w:rsidRDefault="00BB236E" w:rsidP="00BB236E">
      <w:r>
        <w:t xml:space="preserve">        &lt;/div&gt;</w:t>
      </w:r>
    </w:p>
    <w:p w:rsidR="00BB236E" w:rsidRDefault="00BB236E" w:rsidP="00BB236E">
      <w:r>
        <w:t>&lt;!-- Title of website also used as button to link back to homepage --&gt;</w:t>
      </w:r>
    </w:p>
    <w:p w:rsidR="00BB236E" w:rsidRDefault="00BB236E" w:rsidP="00BB236E">
      <w:r>
        <w:t xml:space="preserve">          </w:t>
      </w:r>
    </w:p>
    <w:p w:rsidR="00BB236E" w:rsidRDefault="00BB236E" w:rsidP="00BB236E">
      <w:r>
        <w:lastRenderedPageBreak/>
        <w:t xml:space="preserve">        &lt;!-- Brand and toggle get grouped for better mobile display --&gt;</w:t>
      </w:r>
    </w:p>
    <w:p w:rsidR="00BB236E" w:rsidRDefault="00BB236E" w:rsidP="00BB236E">
      <w:r>
        <w:t xml:space="preserve">        &lt;div class="navbar-header"&gt;</w:t>
      </w:r>
    </w:p>
    <w:p w:rsidR="00BB236E" w:rsidRDefault="00BB236E" w:rsidP="00BB236E">
      <w:r>
        <w:t xml:space="preserve">          &lt;button type="button" class="navbar-toggle" data-toggle="collapse" data-target="#menu"&gt;</w:t>
      </w:r>
    </w:p>
    <w:p w:rsidR="00BB236E" w:rsidRDefault="00BB236E" w:rsidP="00BB236E">
      <w:r>
        <w:tab/>
      </w:r>
      <w:r>
        <w:tab/>
      </w:r>
      <w:r>
        <w:tab/>
      </w:r>
      <w:r>
        <w:tab/>
      </w:r>
      <w:r>
        <w:tab/>
      </w:r>
      <w:r>
        <w:tab/>
      </w:r>
      <w:r>
        <w:tab/>
        <w:t>&lt;i class="fa fa-bars"&gt;&lt;/i&gt;</w:t>
      </w:r>
    </w:p>
    <w:p w:rsidR="00BB236E" w:rsidRDefault="00BB236E" w:rsidP="00BB236E">
      <w:r>
        <w:tab/>
      </w:r>
      <w:r>
        <w:tab/>
      </w:r>
      <w:r>
        <w:tab/>
      </w:r>
      <w:r>
        <w:tab/>
      </w:r>
      <w:r>
        <w:tab/>
      </w:r>
      <w:r>
        <w:tab/>
        <w:t>&lt;/button&gt;</w:t>
      </w:r>
    </w:p>
    <w:p w:rsidR="00BB236E" w:rsidRDefault="00BB236E" w:rsidP="00BB236E">
      <w:r>
        <w:t xml:space="preserve">        &lt;/div&gt;</w:t>
      </w:r>
    </w:p>
    <w:p w:rsidR="00BB236E" w:rsidRDefault="00BB236E" w:rsidP="00BB236E">
      <w:r>
        <w:t xml:space="preserve">        &lt;!-- Collect the nav links, forms, and other content for toggling --&gt;</w:t>
      </w:r>
    </w:p>
    <w:p w:rsidR="00BB236E" w:rsidRDefault="00BB236E" w:rsidP="00BB236E">
      <w:r>
        <w:t xml:space="preserve">        &lt;div class="collapse navbar-collapse" id="menu"&gt;</w:t>
      </w:r>
    </w:p>
    <w:p w:rsidR="00BB236E" w:rsidRDefault="00BB236E" w:rsidP="00BB236E">
      <w:r>
        <w:t xml:space="preserve">          &lt;ul class="nav navbar-nav navbar-right"&gt;</w:t>
      </w:r>
    </w:p>
    <w:p w:rsidR="00BB236E" w:rsidRDefault="00BB236E" w:rsidP="00BB236E">
      <w:r>
        <w:t xml:space="preserve">            &lt;li&gt;&lt;a href="main.php"&gt;Quiz&lt;/a&gt;&lt;/li&gt;</w:t>
      </w:r>
    </w:p>
    <w:p w:rsidR="00BB236E" w:rsidRDefault="00BB236E" w:rsidP="00BB236E">
      <w:r>
        <w:t xml:space="preserve">            &lt;li&gt;&lt;a href="links.html"&gt;External Links&lt;/a&gt;&lt;/li&gt;</w:t>
      </w:r>
    </w:p>
    <w:p w:rsidR="00BB236E" w:rsidRDefault="00BB236E" w:rsidP="00BB236E">
      <w:r>
        <w:t xml:space="preserve">              &lt;li&gt;&lt;a href="about.html"&gt;About&lt;/a&gt;&lt;/li&gt;</w:t>
      </w:r>
    </w:p>
    <w:p w:rsidR="00BB236E" w:rsidRDefault="00BB236E" w:rsidP="00BB236E">
      <w:r>
        <w:t xml:space="preserve">            &lt;li&gt;&lt;a href="includes/handlers/logout.php"&gt;Log Out&lt;/a&gt;&lt;/li&gt;</w:t>
      </w:r>
    </w:p>
    <w:p w:rsidR="00BB236E" w:rsidRDefault="00BB236E" w:rsidP="00BB236E">
      <w:r>
        <w:t xml:space="preserve">          &lt;/ul&gt;</w:t>
      </w:r>
    </w:p>
    <w:p w:rsidR="00BB236E" w:rsidRDefault="00BB236E" w:rsidP="00BB236E">
      <w:r>
        <w:t xml:space="preserve">        &lt;/div&gt;</w:t>
      </w:r>
    </w:p>
    <w:p w:rsidR="00BB236E" w:rsidRDefault="00BB236E" w:rsidP="00BB236E">
      <w:r>
        <w:t xml:space="preserve">          &lt;!-- Setting destinations for nav buttons, if naming of buttons want to be changed do that above --&gt;</w:t>
      </w:r>
    </w:p>
    <w:p w:rsidR="00BB236E" w:rsidRDefault="00BB236E" w:rsidP="00BB236E">
      <w:r>
        <w:t xml:space="preserve">        &lt;!-- /.Navbar-collapse --&gt;</w:t>
      </w:r>
    </w:p>
    <w:p w:rsidR="00BB236E" w:rsidRDefault="00BB236E" w:rsidP="00BB236E">
      <w:r>
        <w:t xml:space="preserve">      &lt;/div&gt;</w:t>
      </w:r>
    </w:p>
    <w:p w:rsidR="00BB236E" w:rsidRDefault="00BB236E" w:rsidP="00BB236E">
      <w:r>
        <w:t xml:space="preserve">    &lt;/div&gt;</w:t>
      </w:r>
    </w:p>
    <w:p w:rsidR="00BB236E" w:rsidRDefault="00BB236E" w:rsidP="00BB236E">
      <w:r>
        <w:t xml:space="preserve">  &lt;/nav&gt;</w:t>
      </w:r>
    </w:p>
    <w:p w:rsidR="00BB236E" w:rsidRDefault="00BB236E" w:rsidP="00BB236E">
      <w:r>
        <w:t xml:space="preserve">  </w:t>
      </w:r>
    </w:p>
    <w:p w:rsidR="00BB236E" w:rsidRDefault="00BB236E" w:rsidP="00BB236E">
      <w:r>
        <w:t xml:space="preserve">  &lt;div class="container"&gt;</w:t>
      </w:r>
    </w:p>
    <w:p w:rsidR="00BB236E" w:rsidRDefault="00BB236E" w:rsidP="00BB236E"/>
    <w:p w:rsidR="00BB236E" w:rsidRDefault="00BB236E" w:rsidP="00BB236E"/>
    <w:p w:rsidR="00BB236E" w:rsidRDefault="00BB236E" w:rsidP="00BB236E">
      <w:r>
        <w:tab/>
        <w:t>&lt;br&gt;&lt;br&gt;</w:t>
      </w:r>
    </w:p>
    <w:p w:rsidR="00BB236E" w:rsidRDefault="00BB236E" w:rsidP="00BB236E">
      <w:r>
        <w:tab/>
        <w:t>&lt;br&gt;&lt;br&gt;</w:t>
      </w:r>
    </w:p>
    <w:p w:rsidR="00BB236E" w:rsidRDefault="00BB236E" w:rsidP="00BB236E">
      <w:r>
        <w:lastRenderedPageBreak/>
        <w:tab/>
        <w:t>&lt;br&gt;&lt;br&gt;</w:t>
      </w:r>
    </w:p>
    <w:p w:rsidR="00BB236E" w:rsidRDefault="00BB236E" w:rsidP="00BB236E">
      <w:r>
        <w:tab/>
      </w:r>
    </w:p>
    <w:p w:rsidR="00BB236E" w:rsidRDefault="00BB236E" w:rsidP="00BB236E">
      <w:r>
        <w:tab/>
        <w:t>&lt;h2 class="text-center text-success"&gt; Welcome &lt;?php echo $_SESSION['username']; ?&gt; &lt;/h2&gt; &lt;br&gt;</w:t>
      </w:r>
    </w:p>
    <w:p w:rsidR="00BB236E" w:rsidRDefault="00BB236E" w:rsidP="00BB236E"/>
    <w:p w:rsidR="00BB236E" w:rsidRDefault="00BB236E" w:rsidP="00BB236E">
      <w:r>
        <w:t>&lt;div&gt;</w:t>
      </w:r>
    </w:p>
    <w:p w:rsidR="00BB236E" w:rsidRDefault="00BB236E" w:rsidP="00BB236E">
      <w:r>
        <w:tab/>
        <w:t>&lt;div class="card" &gt;</w:t>
      </w:r>
    </w:p>
    <w:p w:rsidR="00BB236E" w:rsidRDefault="00BB236E" w:rsidP="00BB236E"/>
    <w:p w:rsidR="00BB236E" w:rsidRDefault="00BB236E" w:rsidP="00BB236E"/>
    <w:p w:rsidR="00BB236E" w:rsidRDefault="00BB236E" w:rsidP="00BB236E">
      <w:r>
        <w:tab/>
      </w:r>
      <w:r>
        <w:tab/>
        <w:t>&lt;h3 class="text-center card-header"&gt;  Welcome &lt;?php echo $_SESSION['username']; ?&gt;, to the Maths Quiz. Good luck! &lt;/h3&gt;</w:t>
      </w:r>
    </w:p>
    <w:p w:rsidR="00BB236E" w:rsidRDefault="00BB236E" w:rsidP="00BB236E"/>
    <w:p w:rsidR="00BB236E" w:rsidRDefault="00BB236E" w:rsidP="00BB236E">
      <w:r>
        <w:tab/>
        <w:t xml:space="preserve"> &lt;/div&gt;&lt;br&gt;</w:t>
      </w:r>
    </w:p>
    <w:p w:rsidR="00BB236E" w:rsidRDefault="00BB236E" w:rsidP="00BB236E"/>
    <w:p w:rsidR="00BB236E" w:rsidRDefault="00BB236E" w:rsidP="00BB236E">
      <w:r>
        <w:tab/>
        <w:t xml:space="preserve"> &lt;form action="check.php" method="post"&gt;</w:t>
      </w:r>
    </w:p>
    <w:p w:rsidR="00BB236E" w:rsidRDefault="00BB236E" w:rsidP="00BB236E"/>
    <w:p w:rsidR="00BB236E" w:rsidRDefault="00BB236E" w:rsidP="00BB236E">
      <w:r>
        <w:tab/>
        <w:t xml:space="preserve"> &lt;?php</w:t>
      </w:r>
    </w:p>
    <w:p w:rsidR="00BB236E" w:rsidRDefault="00BB236E" w:rsidP="00BB236E"/>
    <w:p w:rsidR="00BB236E" w:rsidRDefault="00BB236E" w:rsidP="00BB236E">
      <w:r>
        <w:tab/>
        <w:t xml:space="preserve"> for($i=1 ; $i &lt; 6 ; $i++){</w:t>
      </w:r>
    </w:p>
    <w:p w:rsidR="00BB236E" w:rsidRDefault="00BB236E" w:rsidP="00BB236E">
      <w:r>
        <w:tab/>
        <w:t xml:space="preserve"> $q = " select * from questions where qid = $i";</w:t>
      </w:r>
    </w:p>
    <w:p w:rsidR="00BB236E" w:rsidRDefault="00BB236E" w:rsidP="00BB236E">
      <w:r>
        <w:tab/>
        <w:t xml:space="preserve"> $query = mysqli_query($con, $q);</w:t>
      </w:r>
    </w:p>
    <w:p w:rsidR="00BB236E" w:rsidRDefault="00BB236E" w:rsidP="00BB236E"/>
    <w:p w:rsidR="00BB236E" w:rsidRDefault="00BB236E" w:rsidP="00BB236E">
      <w:r>
        <w:tab/>
        <w:t xml:space="preserve"> while ($rows = mysqli_fetch_array($query) ) {</w:t>
      </w:r>
    </w:p>
    <w:p w:rsidR="00BB236E" w:rsidRDefault="00BB236E" w:rsidP="00BB236E">
      <w:r>
        <w:tab/>
        <w:t xml:space="preserve"> </w:t>
      </w:r>
      <w:r>
        <w:tab/>
        <w:t>?&gt;</w:t>
      </w:r>
    </w:p>
    <w:p w:rsidR="00BB236E" w:rsidRDefault="00BB236E" w:rsidP="00BB236E">
      <w:r>
        <w:tab/>
        <w:t xml:space="preserve"> </w:t>
      </w:r>
      <w:r>
        <w:tab/>
      </w:r>
    </w:p>
    <w:p w:rsidR="00BB236E" w:rsidRDefault="00BB236E" w:rsidP="00BB236E">
      <w:r>
        <w:tab/>
        <w:t xml:space="preserve"> </w:t>
      </w:r>
      <w:r>
        <w:tab/>
        <w:t>&lt;div class="card"&gt;</w:t>
      </w:r>
    </w:p>
    <w:p w:rsidR="00BB236E" w:rsidRDefault="00BB236E" w:rsidP="00BB236E">
      <w:r>
        <w:tab/>
        <w:t xml:space="preserve"> </w:t>
      </w:r>
      <w:r>
        <w:tab/>
      </w:r>
      <w:r>
        <w:tab/>
        <w:t>&lt;h4 class="card-header"&gt; &lt;?php echo $rows['question']  ?&gt;  &lt;/h4&gt;</w:t>
      </w:r>
    </w:p>
    <w:p w:rsidR="00BB236E" w:rsidRDefault="00BB236E" w:rsidP="00BB236E"/>
    <w:p w:rsidR="00BB236E" w:rsidRDefault="00BB236E" w:rsidP="00BB236E"/>
    <w:p w:rsidR="00BB236E" w:rsidRDefault="00BB236E" w:rsidP="00BB236E">
      <w:r>
        <w:tab/>
        <w:t xml:space="preserve"> </w:t>
      </w:r>
      <w:r>
        <w:tab/>
      </w:r>
      <w:r>
        <w:tab/>
        <w:t>&lt;?php</w:t>
      </w:r>
    </w:p>
    <w:p w:rsidR="00BB236E" w:rsidRDefault="00BB236E" w:rsidP="00BB236E">
      <w:r>
        <w:tab/>
        <w:t xml:space="preserve"> </w:t>
      </w:r>
      <w:r>
        <w:tab/>
      </w:r>
      <w:r>
        <w:tab/>
      </w:r>
      <w:r>
        <w:tab/>
        <w:t xml:space="preserve"> $q = " select * from answers where answer_id = $i";</w:t>
      </w:r>
    </w:p>
    <w:p w:rsidR="00BB236E" w:rsidRDefault="00BB236E" w:rsidP="00BB236E">
      <w:r>
        <w:tab/>
      </w:r>
      <w:r>
        <w:tab/>
      </w:r>
      <w:r>
        <w:tab/>
      </w:r>
      <w:r>
        <w:tab/>
        <w:t xml:space="preserve"> $query = mysqli_query($con, $q);</w:t>
      </w:r>
    </w:p>
    <w:p w:rsidR="00BB236E" w:rsidRDefault="00BB236E" w:rsidP="00BB236E"/>
    <w:p w:rsidR="00BB236E" w:rsidRDefault="00BB236E" w:rsidP="00BB236E">
      <w:r>
        <w:tab/>
      </w:r>
      <w:r>
        <w:tab/>
      </w:r>
      <w:r>
        <w:tab/>
      </w:r>
      <w:r>
        <w:tab/>
        <w:t xml:space="preserve"> while ($rows = mysqli_fetch_array($query) ) {</w:t>
      </w:r>
    </w:p>
    <w:p w:rsidR="00BB236E" w:rsidRDefault="00BB236E" w:rsidP="00BB236E">
      <w:r>
        <w:tab/>
      </w:r>
      <w:r>
        <w:tab/>
      </w:r>
      <w:r>
        <w:tab/>
      </w:r>
      <w:r>
        <w:tab/>
        <w:t xml:space="preserve"> </w:t>
      </w:r>
      <w:r>
        <w:tab/>
        <w:t>?&gt;</w:t>
      </w:r>
    </w:p>
    <w:p w:rsidR="00BB236E" w:rsidRDefault="00BB236E" w:rsidP="00BB236E"/>
    <w:p w:rsidR="00BB236E" w:rsidRDefault="00BB236E" w:rsidP="00BB236E">
      <w:r>
        <w:tab/>
      </w:r>
      <w:r>
        <w:tab/>
      </w:r>
      <w:r>
        <w:tab/>
      </w:r>
      <w:r>
        <w:tab/>
        <w:t xml:space="preserve"> </w:t>
      </w:r>
      <w:r>
        <w:tab/>
        <w:t>&lt;div class="card-body"&gt;</w:t>
      </w:r>
    </w:p>
    <w:p w:rsidR="00BB236E" w:rsidRDefault="00BB236E" w:rsidP="00BB236E">
      <w:r>
        <w:tab/>
      </w:r>
      <w:r>
        <w:tab/>
      </w:r>
      <w:r>
        <w:tab/>
      </w:r>
      <w:r>
        <w:tab/>
        <w:t xml:space="preserve"> </w:t>
      </w:r>
      <w:r>
        <w:tab/>
      </w:r>
      <w:r>
        <w:tab/>
      </w:r>
    </w:p>
    <w:p w:rsidR="00BB236E" w:rsidRDefault="00BB236E" w:rsidP="00BB236E">
      <w:r>
        <w:tab/>
      </w:r>
      <w:r>
        <w:tab/>
      </w:r>
      <w:r>
        <w:tab/>
      </w:r>
      <w:r>
        <w:tab/>
        <w:t xml:space="preserve"> </w:t>
      </w:r>
      <w:r>
        <w:tab/>
      </w:r>
      <w:r>
        <w:tab/>
        <w:t xml:space="preserve">&lt;input type="radio" name="quizcheck[&lt;?php echo $rows['answer_id']; ?&gt;]" value="&lt;?php echo $rows['aid']; ?&gt;"&gt; </w:t>
      </w:r>
    </w:p>
    <w:p w:rsidR="00BB236E" w:rsidRDefault="00BB236E" w:rsidP="00BB236E">
      <w:r>
        <w:tab/>
      </w:r>
      <w:r>
        <w:tab/>
      </w:r>
      <w:r>
        <w:tab/>
      </w:r>
      <w:r>
        <w:tab/>
        <w:t xml:space="preserve"> </w:t>
      </w:r>
      <w:r>
        <w:tab/>
      </w:r>
      <w:r>
        <w:tab/>
        <w:t>&lt;?php echo $rows['answer']; ?&gt;</w:t>
      </w:r>
    </w:p>
    <w:p w:rsidR="00BB236E" w:rsidRDefault="00BB236E" w:rsidP="00BB236E"/>
    <w:p w:rsidR="00BB236E" w:rsidRDefault="00BB236E" w:rsidP="00BB236E">
      <w:r>
        <w:tab/>
      </w:r>
      <w:r>
        <w:tab/>
      </w:r>
      <w:r>
        <w:tab/>
      </w:r>
      <w:r>
        <w:tab/>
        <w:t xml:space="preserve"> </w:t>
      </w:r>
      <w:r>
        <w:tab/>
        <w:t>&lt;/div&gt;</w:t>
      </w:r>
    </w:p>
    <w:p w:rsidR="00BB236E" w:rsidRDefault="00BB236E" w:rsidP="00BB236E"/>
    <w:p w:rsidR="00BB236E" w:rsidRDefault="00BB236E" w:rsidP="00BB236E">
      <w:r>
        <w:t>&lt;?php</w:t>
      </w:r>
    </w:p>
    <w:p w:rsidR="00BB236E" w:rsidRDefault="00BB236E" w:rsidP="00BB236E">
      <w:r>
        <w:tab/>
        <w:t xml:space="preserve"> }</w:t>
      </w:r>
    </w:p>
    <w:p w:rsidR="00BB236E" w:rsidRDefault="00BB236E" w:rsidP="00BB236E">
      <w:r>
        <w:tab/>
        <w:t xml:space="preserve"> }</w:t>
      </w:r>
    </w:p>
    <w:p w:rsidR="00BB236E" w:rsidRDefault="00BB236E" w:rsidP="00BB236E">
      <w:r>
        <w:tab/>
        <w:t>}</w:t>
      </w:r>
    </w:p>
    <w:p w:rsidR="00BB236E" w:rsidRDefault="00BB236E" w:rsidP="00BB236E"/>
    <w:p w:rsidR="00BB236E" w:rsidRDefault="00BB236E" w:rsidP="00BB236E">
      <w:r>
        <w:tab/>
        <w:t xml:space="preserve"> ?&gt;</w:t>
      </w:r>
    </w:p>
    <w:p w:rsidR="00BB236E" w:rsidRDefault="00BB236E" w:rsidP="00BB236E"/>
    <w:p w:rsidR="00BB236E" w:rsidRDefault="00BB236E" w:rsidP="00BB236E"/>
    <w:p w:rsidR="00BB236E" w:rsidRDefault="00BB236E" w:rsidP="00BB236E">
      <w:r>
        <w:tab/>
        <w:t xml:space="preserve"> &lt;input type="submit" name="submit" value="Submit" class="btn btn-success m-auto d-block"&gt;</w:t>
      </w:r>
    </w:p>
    <w:p w:rsidR="00BB236E" w:rsidRDefault="00BB236E" w:rsidP="00BB236E">
      <w:r>
        <w:t>&lt;/div&gt;</w:t>
      </w:r>
    </w:p>
    <w:p w:rsidR="00BB236E" w:rsidRDefault="00BB236E" w:rsidP="00BB236E">
      <w:r>
        <w:t>&lt;/form&gt;</w:t>
      </w:r>
    </w:p>
    <w:p w:rsidR="00BB236E" w:rsidRDefault="00BB236E" w:rsidP="00BB236E">
      <w:r>
        <w:lastRenderedPageBreak/>
        <w:t>&lt;/div&gt;</w:t>
      </w:r>
    </w:p>
    <w:p w:rsidR="00BB236E" w:rsidRDefault="00BB236E" w:rsidP="00BB236E">
      <w:r>
        <w:t>&lt;/div&gt;&lt;br&gt;&lt;br&gt;</w:t>
      </w:r>
    </w:p>
    <w:p w:rsidR="00BB236E" w:rsidRDefault="00BB236E" w:rsidP="00BB236E"/>
    <w:p w:rsidR="00BB236E" w:rsidRDefault="00BB236E" w:rsidP="00BB236E">
      <w:r>
        <w:tab/>
        <w:t>&lt;div class="m-auto d-block"&gt;</w:t>
      </w:r>
    </w:p>
    <w:p w:rsidR="00BB236E" w:rsidRDefault="00BB236E" w:rsidP="00BB236E">
      <w:r>
        <w:tab/>
        <w:t>&lt;/div&gt;&lt;br&gt;</w:t>
      </w:r>
    </w:p>
    <w:p w:rsidR="00BB236E" w:rsidRDefault="00BB236E" w:rsidP="00BB236E"/>
    <w:p w:rsidR="00BB236E" w:rsidRDefault="00BB236E" w:rsidP="00BB236E">
      <w:r>
        <w:tab/>
        <w:t>&lt;div&gt;</w:t>
      </w:r>
    </w:p>
    <w:p w:rsidR="00BB236E" w:rsidRDefault="00BB236E" w:rsidP="00BB236E">
      <w:r>
        <w:tab/>
      </w:r>
      <w:r>
        <w:tab/>
      </w:r>
    </w:p>
    <w:p w:rsidR="00BB236E" w:rsidRDefault="00BB236E" w:rsidP="00BB236E">
      <w:r>
        <w:tab/>
        <w:t>&lt;/div&gt;</w:t>
      </w:r>
    </w:p>
    <w:p w:rsidR="00BB236E" w:rsidRDefault="00BB236E" w:rsidP="00BB236E"/>
    <w:p w:rsidR="00BB236E" w:rsidRDefault="00BB236E" w:rsidP="00BB236E"/>
    <w:p w:rsidR="00BB236E" w:rsidRDefault="00BB236E" w:rsidP="00BB236E"/>
    <w:p w:rsidR="00BB236E" w:rsidRDefault="00BB236E" w:rsidP="00BB236E">
      <w:r>
        <w:tab/>
      </w:r>
    </w:p>
    <w:p w:rsidR="00BB236E" w:rsidRDefault="00BB236E" w:rsidP="00BB236E"/>
    <w:p w:rsidR="00BB236E" w:rsidRDefault="00BB236E" w:rsidP="00BB236E">
      <w:r>
        <w:t>&lt;br&gt;&lt;br&gt;&lt;br&gt;&lt;br&gt;</w:t>
      </w:r>
    </w:p>
    <w:p w:rsidR="00BB236E" w:rsidRDefault="00BB236E" w:rsidP="00BB236E"/>
    <w:p w:rsidR="00BB236E" w:rsidRDefault="00BB236E" w:rsidP="00BB236E"/>
    <w:p w:rsidR="00BB236E" w:rsidRDefault="00BB236E" w:rsidP="00BB236E"/>
    <w:p w:rsidR="00BB236E" w:rsidRDefault="00BB236E" w:rsidP="00BB236E">
      <w:r>
        <w:t xml:space="preserve"> </w:t>
      </w:r>
    </w:p>
    <w:p w:rsidR="00BB236E" w:rsidRDefault="00BB236E" w:rsidP="00BB236E">
      <w:r>
        <w:t xml:space="preserve"> </w:t>
      </w:r>
    </w:p>
    <w:p w:rsidR="00BB236E" w:rsidRDefault="00BB236E" w:rsidP="00BB236E">
      <w:r>
        <w:t xml:space="preserve">  &lt;footer id="footer" class="midnight-blue"&gt;</w:t>
      </w:r>
    </w:p>
    <w:p w:rsidR="00BB236E" w:rsidRDefault="00BB236E" w:rsidP="00BB236E">
      <w:r>
        <w:t xml:space="preserve">      </w:t>
      </w:r>
    </w:p>
    <w:p w:rsidR="00BB236E" w:rsidRDefault="00BB236E" w:rsidP="00BB236E">
      <w:r>
        <w:t xml:space="preserve">    &lt;div class="container"&gt;</w:t>
      </w:r>
    </w:p>
    <w:p w:rsidR="00BB236E" w:rsidRDefault="00BB236E" w:rsidP="00BB236E">
      <w:r>
        <w:t xml:space="preserve">      &lt;div class="row"&gt;</w:t>
      </w:r>
    </w:p>
    <w:p w:rsidR="00BB236E" w:rsidRDefault="00BB236E" w:rsidP="00BB236E">
      <w:r>
        <w:t xml:space="preserve">        &lt;div class="col-md-6 col-md-offset-3"&gt;</w:t>
      </w:r>
    </w:p>
    <w:p w:rsidR="00BB236E" w:rsidRDefault="00BB236E" w:rsidP="00BB236E"/>
    <w:p w:rsidR="00BB236E" w:rsidRDefault="00BB236E" w:rsidP="00BB236E">
      <w:r>
        <w:lastRenderedPageBreak/>
        <w:t xml:space="preserve">            &lt;p&gt;Developed by Jared Taws &amp; Luke Parfrey Work-Based Research Project 2017/18&lt;/p&gt;</w:t>
      </w:r>
    </w:p>
    <w:p w:rsidR="00BB236E" w:rsidRDefault="00BB236E" w:rsidP="00BB236E">
      <w:r>
        <w:t xml:space="preserve">        &lt;/div&gt;</w:t>
      </w:r>
    </w:p>
    <w:p w:rsidR="00BB236E" w:rsidRDefault="00BB236E" w:rsidP="00BB236E"/>
    <w:p w:rsidR="00BB236E" w:rsidRDefault="00BB236E" w:rsidP="00BB236E">
      <w:r>
        <w:t xml:space="preserve">        &lt;div class="top-bar"&gt;</w:t>
      </w:r>
    </w:p>
    <w:p w:rsidR="00BB236E" w:rsidRDefault="00BB236E" w:rsidP="00BB236E">
      <w:r>
        <w:t xml:space="preserve">          &lt;div class="col-lg-12"&gt;</w:t>
      </w:r>
    </w:p>
    <w:p w:rsidR="00BB236E" w:rsidRDefault="00BB236E" w:rsidP="00BB236E">
      <w:r>
        <w:t xml:space="preserve">            &lt;div class="social"&gt;</w:t>
      </w:r>
    </w:p>
    <w:p w:rsidR="00BB236E" w:rsidRDefault="00BB236E" w:rsidP="00BB236E">
      <w:r>
        <w:t xml:space="preserve">              &lt;ul class="social-share"&gt;</w:t>
      </w:r>
    </w:p>
    <w:p w:rsidR="00BB236E" w:rsidRDefault="00BB236E" w:rsidP="00BB236E">
      <w:r>
        <w:t xml:space="preserve">                &lt;li&gt;&lt;a href="https://www.facebook.com/BathCollege/"&gt;&lt;i class="fa fa-facebook"&gt;&lt;/i&gt;&lt;/a&gt;&lt;/li&gt;</w:t>
      </w:r>
    </w:p>
    <w:p w:rsidR="00BB236E" w:rsidRDefault="00BB236E" w:rsidP="00BB236E">
      <w:r>
        <w:t xml:space="preserve">                &lt;li&gt;&lt;a href="https://twitter.com/BathCollege"&gt;&lt;i class="fa fa-twitter"&gt;&lt;/i&gt;&lt;/a&gt;&lt;/li&gt;</w:t>
      </w:r>
    </w:p>
    <w:p w:rsidR="00BB236E" w:rsidRDefault="00BB236E" w:rsidP="00BB236E">
      <w:r>
        <w:t xml:space="preserve">                &lt;li&gt;&lt;a href="https://www.instagram.com/bathcollege/?hl=en"&gt;&lt;i class="fa fa-instagram"&gt;&lt;/i&gt;&lt;/a&gt;&lt;/li&gt;</w:t>
      </w:r>
    </w:p>
    <w:p w:rsidR="00BB236E" w:rsidRDefault="00BB236E" w:rsidP="00BB236E">
      <w:r>
        <w:t xml:space="preserve">                  &lt;!-- Social media links to Bath College social media pages 'fa fa-' is in reference to externally stored images of social media icons that have been styled accordingly --&gt;</w:t>
      </w:r>
    </w:p>
    <w:p w:rsidR="00BB236E" w:rsidRDefault="00BB236E" w:rsidP="00BB236E">
      <w:r>
        <w:t>&lt;table style="width:100%"&gt;</w:t>
      </w:r>
    </w:p>
    <w:p w:rsidR="00BB236E" w:rsidRDefault="00BB236E" w:rsidP="00BB236E">
      <w:r>
        <w:t xml:space="preserve">  &lt;tr&gt;</w:t>
      </w:r>
    </w:p>
    <w:p w:rsidR="00BB236E" w:rsidRDefault="00BB236E" w:rsidP="00BB236E">
      <w:r>
        <w:t xml:space="preserve">    &lt;th&gt;First Name&lt;/th&gt;</w:t>
      </w:r>
    </w:p>
    <w:p w:rsidR="00BB236E" w:rsidRDefault="00BB236E" w:rsidP="00BB236E">
      <w:r>
        <w:t xml:space="preserve">    &lt;th&gt;Last Name&lt;/th&gt; </w:t>
      </w:r>
    </w:p>
    <w:p w:rsidR="00BB236E" w:rsidRDefault="00BB236E" w:rsidP="00BB236E">
      <w:r>
        <w:t xml:space="preserve">    &lt;th&gt;Email&lt;/th&gt;</w:t>
      </w:r>
    </w:p>
    <w:p w:rsidR="00BB236E" w:rsidRDefault="00BB236E" w:rsidP="00BB236E">
      <w:r>
        <w:t xml:space="preserve">      &lt;th&gt;Blog Links&lt;/th&gt;</w:t>
      </w:r>
    </w:p>
    <w:p w:rsidR="00BB236E" w:rsidRDefault="00BB236E" w:rsidP="00BB236E">
      <w:r>
        <w:t xml:space="preserve">  &lt;/tr&gt;</w:t>
      </w:r>
    </w:p>
    <w:p w:rsidR="00BB236E" w:rsidRDefault="00BB236E" w:rsidP="00BB236E">
      <w:r>
        <w:t xml:space="preserve">  &lt;tr&gt;</w:t>
      </w:r>
    </w:p>
    <w:p w:rsidR="00BB236E" w:rsidRDefault="00BB236E" w:rsidP="00BB236E">
      <w:r>
        <w:t xml:space="preserve">    &lt;td align="left" &gt;Luke&lt;/td&gt;</w:t>
      </w:r>
    </w:p>
    <w:p w:rsidR="00BB236E" w:rsidRDefault="00BB236E" w:rsidP="00BB236E">
      <w:r>
        <w:t xml:space="preserve">    &lt;td align="left" &gt;Parfrey&lt;/td&gt; </w:t>
      </w:r>
    </w:p>
    <w:p w:rsidR="00BB236E" w:rsidRDefault="00BB236E" w:rsidP="00BB236E">
      <w:r>
        <w:t xml:space="preserve">    &lt;td align="left" &gt;PAR13135837@student.citybathcoll.ac.uk&lt;/td&gt;</w:t>
      </w:r>
    </w:p>
    <w:p w:rsidR="00BB236E" w:rsidRDefault="00BB236E" w:rsidP="00BB236E">
      <w:r>
        <w:t xml:space="preserve">      &lt;td align="left" &gt;&lt;a href="https://lukeparfrey.tumblr.com/"&gt;Luke Parfrey tumblr&lt;/a&gt;&lt;/td&gt;</w:t>
      </w:r>
    </w:p>
    <w:p w:rsidR="00BB236E" w:rsidRDefault="00BB236E" w:rsidP="00BB236E">
      <w:r>
        <w:t xml:space="preserve">  &lt;/tr&gt;</w:t>
      </w:r>
    </w:p>
    <w:p w:rsidR="00BB236E" w:rsidRDefault="00BB236E" w:rsidP="00BB236E">
      <w:r>
        <w:t xml:space="preserve">  &lt;tr&gt;</w:t>
      </w:r>
    </w:p>
    <w:p w:rsidR="00BB236E" w:rsidRDefault="00BB236E" w:rsidP="00BB236E">
      <w:r>
        <w:lastRenderedPageBreak/>
        <w:t xml:space="preserve">    &lt;td align="left" &gt;Jared&lt;/td&gt;</w:t>
      </w:r>
    </w:p>
    <w:p w:rsidR="00BB236E" w:rsidRDefault="00BB236E" w:rsidP="00BB236E">
      <w:r>
        <w:t xml:space="preserve">    &lt;td align="left" &gt;Taws&lt;/td&gt; </w:t>
      </w:r>
    </w:p>
    <w:p w:rsidR="00BB236E" w:rsidRDefault="00BB236E" w:rsidP="00BB236E">
      <w:r>
        <w:t xml:space="preserve">    &lt;td align="left" &gt;TAW13137258@student.citybathcoll.ac.uk&lt;/td&gt;</w:t>
      </w:r>
    </w:p>
    <w:p w:rsidR="00BB236E" w:rsidRDefault="00BB236E" w:rsidP="00BB236E">
      <w:r>
        <w:t xml:space="preserve">      &lt;td align="left" &gt;&lt;a href="https://jaredtaws.tumblr.com/"&gt;Jared Taws tumblr&lt;/a&gt;&lt;/td&gt;</w:t>
      </w:r>
    </w:p>
    <w:p w:rsidR="00BB236E" w:rsidRDefault="00BB236E" w:rsidP="00BB236E">
      <w:r>
        <w:t xml:space="preserve">  &lt;/tr&gt;</w:t>
      </w:r>
    </w:p>
    <w:p w:rsidR="00BB236E" w:rsidRDefault="00BB236E" w:rsidP="00BB236E">
      <w:r>
        <w:t>&lt;/table&gt;</w:t>
      </w:r>
    </w:p>
    <w:p w:rsidR="00BB236E" w:rsidRDefault="00BB236E" w:rsidP="00BB236E">
      <w:r>
        <w:t xml:space="preserve">                  &lt;!-- All contents of the footer within this section --&gt;</w:t>
      </w:r>
    </w:p>
    <w:p w:rsidR="00BB236E" w:rsidRDefault="00BB236E" w:rsidP="00BB236E">
      <w:r>
        <w:t xml:space="preserve">              &lt;/ul&gt;</w:t>
      </w:r>
    </w:p>
    <w:p w:rsidR="00BB236E" w:rsidRDefault="00BB236E" w:rsidP="00BB236E">
      <w:r>
        <w:tab/>
      </w:r>
      <w:r>
        <w:tab/>
      </w:r>
      <w:r>
        <w:tab/>
        <w:t xml:space="preserve">   &lt;div class="credits"&gt;</w:t>
      </w:r>
    </w:p>
    <w:p w:rsidR="00BB236E" w:rsidRDefault="00BB236E" w:rsidP="00BB236E">
      <w:r>
        <w:t xml:space="preserve"> &amp;copy; Bootstrap OnePage Theme. All Rights Reserved. </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&lt;/footer&gt;</w:t>
      </w:r>
    </w:p>
    <w:p w:rsidR="00BB236E" w:rsidRDefault="00BB236E" w:rsidP="00BB236E">
      <w:r>
        <w:t xml:space="preserve">  &lt;!--/#footer--&gt;</w:t>
      </w:r>
    </w:p>
    <w:p w:rsidR="00BB236E" w:rsidRDefault="00BB236E" w:rsidP="00BB236E"/>
    <w:p w:rsidR="00BB236E" w:rsidRDefault="00BB236E" w:rsidP="00BB236E"/>
    <w:p w:rsidR="00BB236E" w:rsidRDefault="00BB236E" w:rsidP="00BB236E">
      <w:r>
        <w:t xml:space="preserve">  &lt;!-- jQuery (necessary for Bootstrap's JavaScript plugins) --&gt;</w:t>
      </w:r>
    </w:p>
    <w:p w:rsidR="00BB236E" w:rsidRDefault="00BB236E" w:rsidP="00BB236E">
      <w:r>
        <w:t xml:space="preserve">  &lt;script src="assets/js/jquery.js"&gt;&lt;/script&gt;</w:t>
      </w:r>
    </w:p>
    <w:p w:rsidR="00BB236E" w:rsidRDefault="00BB236E" w:rsidP="00BB236E">
      <w:r>
        <w:t xml:space="preserve">  &lt;!-- Include all compiled plugins (below), or include individual files as needed --&gt;</w:t>
      </w:r>
    </w:p>
    <w:p w:rsidR="00BB236E" w:rsidRDefault="00BB236E" w:rsidP="00BB236E">
      <w:r>
        <w:t xml:space="preserve">  &lt;script src="assets/js/bootstrap.min.js"&gt;&lt;/script&gt;</w:t>
      </w:r>
    </w:p>
    <w:p w:rsidR="00BB236E" w:rsidRDefault="00BB236E" w:rsidP="00BB236E">
      <w:r>
        <w:t xml:space="preserve">  &lt;script src="assets/js/jquery.prettyPhoto.js"&gt;&lt;/script&gt;</w:t>
      </w:r>
    </w:p>
    <w:p w:rsidR="00BB236E" w:rsidRDefault="00BB236E" w:rsidP="00BB236E">
      <w:r>
        <w:t xml:space="preserve">  &lt;script src="assets/js/jquery.isotope.min.js"&gt;&lt;/script&gt;</w:t>
      </w:r>
    </w:p>
    <w:p w:rsidR="00BB236E" w:rsidRDefault="00BB236E" w:rsidP="00BB236E">
      <w:r>
        <w:t xml:space="preserve">  &lt;script src="assets/js/wow.min.js"&gt;&lt;/script&gt;</w:t>
      </w:r>
    </w:p>
    <w:p w:rsidR="00BB236E" w:rsidRDefault="00BB236E" w:rsidP="00BB236E">
      <w:r>
        <w:lastRenderedPageBreak/>
        <w:t xml:space="preserve">  &lt;script src="assets/js/jquery.easing.min.js"&gt;&lt;/script&gt;</w:t>
      </w:r>
    </w:p>
    <w:p w:rsidR="00BB236E" w:rsidRDefault="00BB236E" w:rsidP="00BB236E">
      <w:r>
        <w:t xml:space="preserve">  &lt;script src="https://maps.googleapis.com/maps/api/js?key=AIzaSyD8HeI8o-c1NppZA-92oYlXakhDPYR7XMY"&gt;&lt;/script&gt;</w:t>
      </w:r>
    </w:p>
    <w:p w:rsidR="00BB236E" w:rsidRDefault="00BB236E" w:rsidP="00BB236E">
      <w:r>
        <w:t xml:space="preserve">  &lt;script src="assets/js/main.js"&gt;&lt;/script&gt;</w:t>
      </w:r>
    </w:p>
    <w:p w:rsidR="00BB236E" w:rsidRDefault="00BB236E" w:rsidP="00BB236E">
      <w:r>
        <w:t xml:space="preserve">  &lt;script src="assets/contactform/contactform.js"&gt;&lt;/script&gt;</w:t>
      </w:r>
    </w:p>
    <w:p w:rsidR="00BB236E" w:rsidRDefault="00BB236E" w:rsidP="00BB236E"/>
    <w:p w:rsidR="00BB236E" w:rsidRDefault="00BB236E" w:rsidP="00BB236E">
      <w:r>
        <w:t>&lt;/body&gt;</w:t>
      </w:r>
    </w:p>
    <w:p w:rsidR="00BB236E" w:rsidRDefault="00BB236E" w:rsidP="00BB236E"/>
    <w:p w:rsidR="00BB236E" w:rsidRDefault="00BB236E" w:rsidP="00BB236E">
      <w:r>
        <w:t>&lt;/html&gt;</w:t>
      </w:r>
    </w:p>
    <w:p w:rsidR="00BB236E" w:rsidRDefault="00BB236E" w:rsidP="00BB236E">
      <w:r>
        <w:t>&lt;?php</w:t>
      </w:r>
    </w:p>
    <w:p w:rsidR="00BB236E" w:rsidRDefault="00BB236E" w:rsidP="00BB236E">
      <w:r>
        <w:tab/>
        <w:t>require 'config/config.php';</w:t>
      </w:r>
    </w:p>
    <w:p w:rsidR="00BB236E" w:rsidRDefault="00BB236E" w:rsidP="00BB236E">
      <w:r>
        <w:t xml:space="preserve">    include("includes/classes/User.php");</w:t>
      </w:r>
    </w:p>
    <w:p w:rsidR="00BB236E" w:rsidRDefault="00BB236E" w:rsidP="00BB236E">
      <w:r>
        <w:tab/>
      </w:r>
    </w:p>
    <w:p w:rsidR="00BB236E" w:rsidRDefault="00BB236E" w:rsidP="00BB236E">
      <w:r>
        <w:tab/>
        <w:t>if (isset($_SESSION['username'])) {</w:t>
      </w:r>
    </w:p>
    <w:p w:rsidR="00BB236E" w:rsidRDefault="00BB236E" w:rsidP="00BB236E">
      <w:r>
        <w:tab/>
        <w:t>$userLoggedIn = $_SESSION['username'];</w:t>
      </w:r>
    </w:p>
    <w:p w:rsidR="00BB236E" w:rsidRDefault="00BB236E" w:rsidP="00BB236E">
      <w:r>
        <w:tab/>
        <w:t>$user_details_query = mysqli_query($con, "SELECT * FROM users WHERE username='$userLoggedIn'");</w:t>
      </w:r>
    </w:p>
    <w:p w:rsidR="00BB236E" w:rsidRDefault="00BB236E" w:rsidP="00BB236E">
      <w:r>
        <w:tab/>
        <w:t>$user = mysqli_fetch_array($user_details_query);</w:t>
      </w:r>
    </w:p>
    <w:p w:rsidR="00BB236E" w:rsidRDefault="00BB236E" w:rsidP="00BB236E">
      <w:r>
        <w:t>}</w:t>
      </w:r>
    </w:p>
    <w:p w:rsidR="00BB236E" w:rsidRDefault="00BB236E" w:rsidP="00BB236E">
      <w:r>
        <w:t>else {</w:t>
      </w:r>
    </w:p>
    <w:p w:rsidR="00BB236E" w:rsidRDefault="00BB236E" w:rsidP="00BB236E">
      <w:r>
        <w:tab/>
        <w:t>header("Location: index.php");</w:t>
      </w:r>
    </w:p>
    <w:p w:rsidR="00BB236E" w:rsidRDefault="00BB236E" w:rsidP="00BB236E">
      <w:r>
        <w:t>}</w:t>
      </w:r>
    </w:p>
    <w:p w:rsidR="00BB236E" w:rsidRDefault="00BB236E" w:rsidP="00BB236E">
      <w:r>
        <w:t>?&gt;</w:t>
      </w:r>
    </w:p>
    <w:p w:rsidR="00BB236E" w:rsidRDefault="00BB236E" w:rsidP="00BB236E">
      <w:r>
        <w:t>&lt;!DOCTYPE html&gt;</w:t>
      </w:r>
    </w:p>
    <w:p w:rsidR="00BB236E" w:rsidRDefault="00BB236E" w:rsidP="00BB236E">
      <w:r>
        <w:t>&lt;html lang="en"&gt;</w:t>
      </w:r>
    </w:p>
    <w:p w:rsidR="00BB236E" w:rsidRDefault="00BB236E" w:rsidP="00BB236E"/>
    <w:p w:rsidR="00BB236E" w:rsidRDefault="00BB236E" w:rsidP="00BB236E">
      <w:r>
        <w:t xml:space="preserve">    &lt;?php include("includes/fusioncharts.php"); ?&gt;</w:t>
      </w:r>
    </w:p>
    <w:p w:rsidR="00BB236E" w:rsidRDefault="00BB236E" w:rsidP="00BB236E">
      <w:r>
        <w:t xml:space="preserve">    </w:t>
      </w:r>
    </w:p>
    <w:p w:rsidR="00BB236E" w:rsidRDefault="00BB236E" w:rsidP="00BB236E">
      <w:r>
        <w:lastRenderedPageBreak/>
        <w:t>&lt;head&gt;</w:t>
      </w:r>
    </w:p>
    <w:p w:rsidR="00BB236E" w:rsidRDefault="00BB236E" w:rsidP="00BB236E">
      <w:r>
        <w:t xml:space="preserve">    &lt;title&gt;Bath College Maths &amp; English Tracker - Profile&lt;/title&gt;</w:t>
      </w:r>
    </w:p>
    <w:p w:rsidR="00BB236E" w:rsidRDefault="00BB236E" w:rsidP="00BB236E">
      <w:r>
        <w:t xml:space="preserve">  &lt;meta charset="utf-8"&gt;</w:t>
      </w:r>
    </w:p>
    <w:p w:rsidR="00BB236E" w:rsidRDefault="00BB236E" w:rsidP="00BB236E">
      <w:r>
        <w:t xml:space="preserve">  &lt;meta http-equiv="X-UA-Compatible" content="IE=edge"&gt;</w:t>
      </w:r>
    </w:p>
    <w:p w:rsidR="00BB236E" w:rsidRDefault="00BB236E" w:rsidP="00BB236E">
      <w:r>
        <w:t xml:space="preserve">  &lt;meta name="viewport" content="width=device-width, initial-scale=1"&gt;</w:t>
      </w:r>
    </w:p>
    <w:p w:rsidR="00BB236E" w:rsidRDefault="00BB236E" w:rsidP="00BB236E">
      <w:r>
        <w:t xml:space="preserve">  &lt;!-- The above 3 meta tags *must* come first in the head; any other head content must come *after* these tags --&gt;</w:t>
      </w:r>
    </w:p>
    <w:p w:rsidR="00BB236E" w:rsidRDefault="00BB236E" w:rsidP="00BB236E"/>
    <w:p w:rsidR="00BB236E" w:rsidRDefault="00BB236E" w:rsidP="00BB236E">
      <w:r>
        <w:t xml:space="preserve">  &lt;!-- Bootstrap --&gt;</w:t>
      </w:r>
    </w:p>
    <w:p w:rsidR="00BB236E" w:rsidRDefault="00BB236E" w:rsidP="00BB236E">
      <w:r>
        <w:t xml:space="preserve">  &lt;link href="assets/css/bootstrap.min.css" rel="stylesheet"&gt;</w:t>
      </w:r>
    </w:p>
    <w:p w:rsidR="00BB236E" w:rsidRDefault="00BB236E" w:rsidP="00BB236E">
      <w:r>
        <w:t xml:space="preserve">  &lt;link href="assets/css/bootstrap.min.css" rel="stylesheet"&gt;</w:t>
      </w:r>
    </w:p>
    <w:p w:rsidR="00BB236E" w:rsidRDefault="00BB236E" w:rsidP="00BB236E">
      <w:r>
        <w:t xml:space="preserve">  &lt;link rel="stylesheet" href="assets/css/font-awesome.min.css"&gt;</w:t>
      </w:r>
    </w:p>
    <w:p w:rsidR="00BB236E" w:rsidRDefault="00BB236E" w:rsidP="00BB236E">
      <w:r>
        <w:t xml:space="preserve">  &lt;link href="assets/css/animate.min.css" rel="stylesheet"&gt;</w:t>
      </w:r>
    </w:p>
    <w:p w:rsidR="00BB236E" w:rsidRDefault="00BB236E" w:rsidP="00BB236E">
      <w:r>
        <w:t xml:space="preserve">  &lt;link href="assets/css/animate.css" rel="stylesheet" /&gt;</w:t>
      </w:r>
    </w:p>
    <w:p w:rsidR="00BB236E" w:rsidRDefault="00BB236E" w:rsidP="00BB236E">
      <w:r>
        <w:t xml:space="preserve">  &lt;link href="assets/css/prettyPhoto.css" rel="stylesheet"&gt;</w:t>
      </w:r>
    </w:p>
    <w:p w:rsidR="00BB236E" w:rsidRDefault="00BB236E" w:rsidP="00BB236E">
      <w:r>
        <w:t xml:space="preserve">  &lt;link href="assets/css/style.css" rel="stylesheet"&gt;</w:t>
      </w:r>
    </w:p>
    <w:p w:rsidR="00BB236E" w:rsidRDefault="00BB236E" w:rsidP="00BB236E">
      <w:r>
        <w:t xml:space="preserve">  </w:t>
      </w:r>
    </w:p>
    <w:p w:rsidR="00BB236E" w:rsidRDefault="00BB236E" w:rsidP="00BB236E">
      <w:r>
        <w:t xml:space="preserve">  </w:t>
      </w:r>
      <w:r>
        <w:tab/>
        <w:t>&lt;link rel="apple-touch-icon-precomposed" sizes="114x114" href="assets/images/icons/icon.png" /&gt;</w:t>
      </w:r>
    </w:p>
    <w:p w:rsidR="00BB236E" w:rsidRDefault="00BB236E" w:rsidP="00BB236E">
      <w:r>
        <w:t xml:space="preserve">  &lt;!-- =======================================================</w:t>
      </w:r>
    </w:p>
    <w:p w:rsidR="00BB236E" w:rsidRDefault="00BB236E" w:rsidP="00BB236E">
      <w:r>
        <w:t xml:space="preserve">    Theme Name: OnePage</w:t>
      </w:r>
    </w:p>
    <w:p w:rsidR="00BB236E" w:rsidRDefault="00BB236E" w:rsidP="00BB236E">
      <w:r>
        <w:t xml:space="preserve">    Theme URL: https://bootstrapmade.com/onepage-multipurpose-bootstrap-template/</w:t>
      </w:r>
    </w:p>
    <w:p w:rsidR="00BB236E" w:rsidRDefault="00BB236E" w:rsidP="00BB236E">
      <w:r>
        <w:t xml:space="preserve">    Author: BootstrapMade</w:t>
      </w:r>
    </w:p>
    <w:p w:rsidR="00BB236E" w:rsidRDefault="00BB236E" w:rsidP="00BB236E">
      <w:r>
        <w:t xml:space="preserve">    Author URL: https://bootstrapmade.com</w:t>
      </w:r>
    </w:p>
    <w:p w:rsidR="00BB236E" w:rsidRDefault="00BB236E" w:rsidP="00BB236E">
      <w:r>
        <w:t xml:space="preserve">  ======================================================= --&gt;</w:t>
      </w:r>
    </w:p>
    <w:p w:rsidR="00BB236E" w:rsidRDefault="00BB236E" w:rsidP="00BB236E">
      <w:r>
        <w:t xml:space="preserve">    &lt;script src="assets/js/fusioncharts.js"&gt;&lt;/script&gt;</w:t>
      </w:r>
    </w:p>
    <w:p w:rsidR="00BB236E" w:rsidRDefault="00BB236E" w:rsidP="00BB236E">
      <w:r>
        <w:t>&lt;/head&gt;</w:t>
      </w:r>
    </w:p>
    <w:p w:rsidR="00BB236E" w:rsidRDefault="00BB236E" w:rsidP="00BB236E"/>
    <w:p w:rsidR="00BB236E" w:rsidRDefault="00BB236E" w:rsidP="00BB236E">
      <w:r>
        <w:lastRenderedPageBreak/>
        <w:t>&lt;body&gt;</w:t>
      </w:r>
    </w:p>
    <w:p w:rsidR="00BB236E" w:rsidRDefault="00BB236E" w:rsidP="00BB236E">
      <w:r>
        <w:t xml:space="preserve">  &lt;nav class="navbar navbar-default navbar-fixed-top"&gt;</w:t>
      </w:r>
    </w:p>
    <w:p w:rsidR="00BB236E" w:rsidRDefault="00BB236E" w:rsidP="00BB236E">
      <w:r>
        <w:t xml:space="preserve">    &lt;div class="container"&gt;</w:t>
      </w:r>
    </w:p>
    <w:p w:rsidR="00BB236E" w:rsidRDefault="00BB236E" w:rsidP="00BB236E">
      <w:r>
        <w:t xml:space="preserve">      &lt;div class="row"&gt;</w:t>
      </w:r>
    </w:p>
    <w:p w:rsidR="00BB236E" w:rsidRDefault="00BB236E" w:rsidP="00BB236E">
      <w:r>
        <w:t xml:space="preserve">        &lt;div class="site-logo"&gt;</w:t>
      </w:r>
    </w:p>
    <w:p w:rsidR="00BB236E" w:rsidRDefault="00BB236E" w:rsidP="00BB236E">
      <w:r>
        <w:t xml:space="preserve">          &lt;a href="main.php" class="brand"&gt;Bath College Maths &amp; English Tracker&lt;/a&gt;</w:t>
      </w:r>
    </w:p>
    <w:p w:rsidR="00BB236E" w:rsidRDefault="00BB236E" w:rsidP="00BB236E">
      <w:r>
        <w:t xml:space="preserve">        &lt;/div&gt;</w:t>
      </w:r>
    </w:p>
    <w:p w:rsidR="00BB236E" w:rsidRDefault="00BB236E" w:rsidP="00BB236E">
      <w:r>
        <w:t>&lt;!-- Title of website also used as button to link back to homepage --&gt;</w:t>
      </w:r>
    </w:p>
    <w:p w:rsidR="00BB236E" w:rsidRDefault="00BB236E" w:rsidP="00BB236E">
      <w:r>
        <w:t xml:space="preserve">          </w:t>
      </w:r>
    </w:p>
    <w:p w:rsidR="00BB236E" w:rsidRDefault="00BB236E" w:rsidP="00BB236E">
      <w:r>
        <w:t xml:space="preserve">        &lt;!-- Brand and toggle get grouped for better mobile display --&gt;</w:t>
      </w:r>
    </w:p>
    <w:p w:rsidR="00BB236E" w:rsidRDefault="00BB236E" w:rsidP="00BB236E">
      <w:r>
        <w:t xml:space="preserve">        &lt;div class="navbar-header"&gt;</w:t>
      </w:r>
    </w:p>
    <w:p w:rsidR="00BB236E" w:rsidRDefault="00BB236E" w:rsidP="00BB236E">
      <w:r>
        <w:t xml:space="preserve">          &lt;button type="button" class="navbar-toggle" data-toggle="collapse" data-target="#menu"&gt;</w:t>
      </w:r>
    </w:p>
    <w:p w:rsidR="00BB236E" w:rsidRDefault="00BB236E" w:rsidP="00BB236E">
      <w:r>
        <w:tab/>
      </w:r>
      <w:r>
        <w:tab/>
      </w:r>
      <w:r>
        <w:tab/>
      </w:r>
      <w:r>
        <w:tab/>
      </w:r>
      <w:r>
        <w:tab/>
      </w:r>
      <w:r>
        <w:tab/>
      </w:r>
      <w:r>
        <w:tab/>
        <w:t>&lt;i class="fa fa-bars"&gt;&lt;/i&gt;</w:t>
      </w:r>
    </w:p>
    <w:p w:rsidR="00BB236E" w:rsidRDefault="00BB236E" w:rsidP="00BB236E">
      <w:r>
        <w:tab/>
      </w:r>
      <w:r>
        <w:tab/>
      </w:r>
      <w:r>
        <w:tab/>
      </w:r>
      <w:r>
        <w:tab/>
      </w:r>
      <w:r>
        <w:tab/>
      </w:r>
      <w:r>
        <w:tab/>
        <w:t>&lt;/button&gt;</w:t>
      </w:r>
    </w:p>
    <w:p w:rsidR="00BB236E" w:rsidRDefault="00BB236E" w:rsidP="00BB236E">
      <w:r>
        <w:t xml:space="preserve">        &lt;/div&gt;</w:t>
      </w:r>
    </w:p>
    <w:p w:rsidR="00BB236E" w:rsidRDefault="00BB236E" w:rsidP="00BB236E">
      <w:r>
        <w:t xml:space="preserve">        &lt;!-- Collect the nav links, forms, and other content for toggling --&gt;</w:t>
      </w:r>
    </w:p>
    <w:p w:rsidR="00BB236E" w:rsidRDefault="00BB236E" w:rsidP="00BB236E">
      <w:r>
        <w:t xml:space="preserve">        &lt;div class="collapse navbar-collapse" id="menu"&gt;</w:t>
      </w:r>
    </w:p>
    <w:p w:rsidR="00BB236E" w:rsidRDefault="00BB236E" w:rsidP="00BB236E">
      <w:r>
        <w:t xml:space="preserve">          &lt;ul class="nav navbar-nav navbar-right"&gt;</w:t>
      </w:r>
    </w:p>
    <w:p w:rsidR="00BB236E" w:rsidRDefault="00BB236E" w:rsidP="00BB236E">
      <w:r>
        <w:t xml:space="preserve">            &lt;li&gt;&lt;a href="main.php"&gt;Quiz&lt;/a&gt;&lt;/li&gt;</w:t>
      </w:r>
    </w:p>
    <w:p w:rsidR="00BB236E" w:rsidRDefault="00BB236E" w:rsidP="00BB236E">
      <w:r>
        <w:t xml:space="preserve">            &lt;li&gt;&lt;a href="links.html"&gt;External Links&lt;/a&gt;&lt;/li&gt;</w:t>
      </w:r>
    </w:p>
    <w:p w:rsidR="00BB236E" w:rsidRDefault="00BB236E" w:rsidP="00BB236E">
      <w:r>
        <w:t xml:space="preserve">              &lt;li&gt;&lt;a href="about.html"&gt;About&lt;/a&gt;&lt;/li&gt;</w:t>
      </w:r>
    </w:p>
    <w:p w:rsidR="00BB236E" w:rsidRDefault="00BB236E" w:rsidP="00BB236E">
      <w:r>
        <w:t xml:space="preserve">            &lt;li&gt;&lt;a href="index.php"&gt;Log Out&lt;/a&gt;&lt;/li&gt;</w:t>
      </w:r>
    </w:p>
    <w:p w:rsidR="00BB236E" w:rsidRDefault="00BB236E" w:rsidP="00BB236E">
      <w:r>
        <w:t xml:space="preserve">          &lt;/ul&gt;</w:t>
      </w:r>
    </w:p>
    <w:p w:rsidR="00BB236E" w:rsidRDefault="00BB236E" w:rsidP="00BB236E">
      <w:r>
        <w:t xml:space="preserve">        &lt;/div&gt;</w:t>
      </w:r>
    </w:p>
    <w:p w:rsidR="00BB236E" w:rsidRDefault="00BB236E" w:rsidP="00BB236E">
      <w:r>
        <w:t xml:space="preserve">          &lt;!-- Setting destinations for nav buttons, if naming of buttons want to be changed do that above --&gt;</w:t>
      </w:r>
    </w:p>
    <w:p w:rsidR="00BB236E" w:rsidRDefault="00BB236E" w:rsidP="00BB236E">
      <w:r>
        <w:t xml:space="preserve">        &lt;!-- /.Navbar-collapse --&gt;</w:t>
      </w:r>
    </w:p>
    <w:p w:rsidR="00BB236E" w:rsidRDefault="00BB236E" w:rsidP="00BB236E">
      <w:r>
        <w:lastRenderedPageBreak/>
        <w:t xml:space="preserve">      &lt;/div&gt;</w:t>
      </w:r>
    </w:p>
    <w:p w:rsidR="00BB236E" w:rsidRDefault="00BB236E" w:rsidP="00BB236E">
      <w:r>
        <w:t xml:space="preserve">    &lt;/div&gt;</w:t>
      </w:r>
    </w:p>
    <w:p w:rsidR="00BB236E" w:rsidRDefault="00BB236E" w:rsidP="00BB236E">
      <w:r>
        <w:t xml:space="preserve">  &lt;/nav&gt;</w:t>
      </w:r>
    </w:p>
    <w:p w:rsidR="00BB236E" w:rsidRDefault="00BB236E" w:rsidP="00BB236E"/>
    <w:p w:rsidR="00BB236E" w:rsidRDefault="00BB236E" w:rsidP="00BB236E">
      <w:r>
        <w:t xml:space="preserve">  &lt;div id="home"&gt;</w:t>
      </w:r>
    </w:p>
    <w:p w:rsidR="00BB236E" w:rsidRDefault="00BB236E" w:rsidP="00BB236E">
      <w:r>
        <w:t xml:space="preserve">    &lt;div class="slider"&gt;</w:t>
      </w:r>
    </w:p>
    <w:p w:rsidR="00BB236E" w:rsidRDefault="00BB236E" w:rsidP="00BB236E">
      <w:r>
        <w:t xml:space="preserve">      &lt;div id="about-slider"&gt;</w:t>
      </w:r>
    </w:p>
    <w:p w:rsidR="00BB236E" w:rsidRDefault="00BB236E" w:rsidP="00BB236E"/>
    <w:p w:rsidR="00BB236E" w:rsidRDefault="00BB236E" w:rsidP="00BB236E"/>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&lt;section id="about"&gt;</w:t>
      </w:r>
    </w:p>
    <w:p w:rsidR="00BB236E" w:rsidRDefault="00BB236E" w:rsidP="00BB236E">
      <w:r>
        <w:t xml:space="preserve">    &lt;div class="container"&gt;</w:t>
      </w:r>
    </w:p>
    <w:p w:rsidR="00BB236E" w:rsidRDefault="00BB236E" w:rsidP="00BB236E">
      <w:r>
        <w:t xml:space="preserve">      &lt;div class="center"&gt;</w:t>
      </w:r>
    </w:p>
    <w:p w:rsidR="00BB236E" w:rsidRDefault="00BB236E" w:rsidP="00BB236E">
      <w:r>
        <w:t xml:space="preserve">        &lt;div class="col-md-6 col-md-offset-3"&gt;</w:t>
      </w:r>
    </w:p>
    <w:p w:rsidR="00BB236E" w:rsidRDefault="00BB236E" w:rsidP="00BB236E">
      <w:r>
        <w:t xml:space="preserve">            &lt;br&gt;</w:t>
      </w:r>
    </w:p>
    <w:p w:rsidR="00BB236E" w:rsidRDefault="00BB236E" w:rsidP="00BB236E">
      <w:r>
        <w:t xml:space="preserve">          &lt;h2&gt;Your Recent Quiz Results&lt;/h2&gt;</w:t>
      </w:r>
    </w:p>
    <w:p w:rsidR="00BB236E" w:rsidRDefault="00BB236E" w:rsidP="00BB236E">
      <w:r>
        <w:t xml:space="preserve">          &lt;hr&gt;</w:t>
      </w:r>
    </w:p>
    <w:p w:rsidR="00BB236E" w:rsidRDefault="00BB236E" w:rsidP="00BB236E">
      <w:r>
        <w:t>&lt;?php</w:t>
      </w:r>
    </w:p>
    <w:p w:rsidR="00BB236E" w:rsidRDefault="00BB236E" w:rsidP="00BB236E">
      <w:r>
        <w:t xml:space="preserve">         $strQuery = "SELECT username, answerscorrect FROM users ORDER BY answerscorrect DESC LIMIT 10";</w:t>
      </w:r>
    </w:p>
    <w:p w:rsidR="00BB236E" w:rsidRDefault="00BB236E" w:rsidP="00BB236E"/>
    <w:p w:rsidR="00BB236E" w:rsidRDefault="00BB236E" w:rsidP="00BB236E">
      <w:r>
        <w:t xml:space="preserve">         // Execute the query, or else return the error message.</w:t>
      </w:r>
    </w:p>
    <w:p w:rsidR="00BB236E" w:rsidRDefault="00BB236E" w:rsidP="00BB236E">
      <w:r>
        <w:t xml:space="preserve">         $result = $dbhandle-&gt;query($strQuery) or exit("Error code ({$dbhandle-&gt;errno}): {$dbhandle-&gt;error}");</w:t>
      </w:r>
    </w:p>
    <w:p w:rsidR="00BB236E" w:rsidRDefault="00BB236E" w:rsidP="00BB236E"/>
    <w:p w:rsidR="00BB236E" w:rsidRDefault="00BB236E" w:rsidP="00BB236E">
      <w:r>
        <w:t xml:space="preserve">         // If the query returns a valid response, prepare the JSON string</w:t>
      </w:r>
    </w:p>
    <w:p w:rsidR="00BB236E" w:rsidRDefault="00BB236E" w:rsidP="00BB236E">
      <w:r>
        <w:lastRenderedPageBreak/>
        <w:t xml:space="preserve">         if ($result) {</w:t>
      </w:r>
    </w:p>
    <w:p w:rsidR="00BB236E" w:rsidRDefault="00BB236E" w:rsidP="00BB236E">
      <w:r>
        <w:t xml:space="preserve">            // The `$arrData` array holds the chart attributes and data</w:t>
      </w:r>
    </w:p>
    <w:p w:rsidR="00BB236E" w:rsidRDefault="00BB236E" w:rsidP="00BB236E">
      <w:r>
        <w:t xml:space="preserve">            $arrData = array(</w:t>
      </w:r>
    </w:p>
    <w:p w:rsidR="00BB236E" w:rsidRDefault="00BB236E" w:rsidP="00BB236E">
      <w:r>
        <w:t xml:space="preserve">                "chart" =&gt; array(</w:t>
      </w:r>
    </w:p>
    <w:p w:rsidR="00BB236E" w:rsidRDefault="00BB236E" w:rsidP="00BB236E">
      <w:r>
        <w:t xml:space="preserve">                  "caption" =&gt; "Maths Quiz Scores",</w:t>
      </w:r>
    </w:p>
    <w:p w:rsidR="00BB236E" w:rsidRDefault="00BB236E" w:rsidP="00BB236E">
      <w:r>
        <w:t xml:space="preserve">                  "showValues" =&gt; "0",</w:t>
      </w:r>
    </w:p>
    <w:p w:rsidR="00BB236E" w:rsidRDefault="00BB236E" w:rsidP="00BB236E">
      <w:r>
        <w:t xml:space="preserve">                  "theme" =&gt; "zune"</w:t>
      </w:r>
    </w:p>
    <w:p w:rsidR="00BB236E" w:rsidRDefault="00BB236E" w:rsidP="00BB236E">
      <w:r>
        <w:t xml:space="preserve">                  )</w:t>
      </w:r>
    </w:p>
    <w:p w:rsidR="00BB236E" w:rsidRDefault="00BB236E" w:rsidP="00BB236E">
      <w:r>
        <w:t xml:space="preserve">               );</w:t>
      </w:r>
    </w:p>
    <w:p w:rsidR="00BB236E" w:rsidRDefault="00BB236E" w:rsidP="00BB236E"/>
    <w:p w:rsidR="00BB236E" w:rsidRDefault="00BB236E" w:rsidP="00BB236E">
      <w:r>
        <w:t xml:space="preserve">            $arrData["data"] = array();</w:t>
      </w:r>
    </w:p>
    <w:p w:rsidR="00BB236E" w:rsidRDefault="00BB236E" w:rsidP="00BB236E"/>
    <w:p w:rsidR="00BB236E" w:rsidRDefault="00BB236E" w:rsidP="00BB236E">
      <w:r>
        <w:t xml:space="preserve">    // Push the data into the array</w:t>
      </w:r>
    </w:p>
    <w:p w:rsidR="00BB236E" w:rsidRDefault="00BB236E" w:rsidP="00BB236E">
      <w:r>
        <w:t xml:space="preserve">            while($row = mysqli_fetch_array($result)) {</w:t>
      </w:r>
    </w:p>
    <w:p w:rsidR="00BB236E" w:rsidRDefault="00BB236E" w:rsidP="00BB236E">
      <w:r>
        <w:t xml:space="preserve">               array_push($arrData["data"], array(</w:t>
      </w:r>
    </w:p>
    <w:p w:rsidR="00BB236E" w:rsidRDefault="00BB236E" w:rsidP="00BB236E">
      <w:r>
        <w:t xml:space="preserve">                  "label" =&gt; $row["username"],</w:t>
      </w:r>
    </w:p>
    <w:p w:rsidR="00BB236E" w:rsidRDefault="00BB236E" w:rsidP="00BB236E">
      <w:r>
        <w:t xml:space="preserve">                  "value" =&gt; $row["answerscorrect"]</w:t>
      </w:r>
    </w:p>
    <w:p w:rsidR="00BB236E" w:rsidRDefault="00BB236E" w:rsidP="00BB236E">
      <w:r>
        <w:t xml:space="preserve">                  )</w:t>
      </w:r>
    </w:p>
    <w:p w:rsidR="00BB236E" w:rsidRDefault="00BB236E" w:rsidP="00BB236E">
      <w:r>
        <w:t xml:space="preserve">               );</w:t>
      </w:r>
    </w:p>
    <w:p w:rsidR="00BB236E" w:rsidRDefault="00BB236E" w:rsidP="00BB236E">
      <w:r>
        <w:t xml:space="preserve">            }</w:t>
      </w:r>
    </w:p>
    <w:p w:rsidR="00BB236E" w:rsidRDefault="00BB236E" w:rsidP="00BB236E"/>
    <w:p w:rsidR="00BB236E" w:rsidRDefault="00BB236E" w:rsidP="00BB236E">
      <w:r>
        <w:t xml:space="preserve">            /*JSON Encode the data to retrieve the string containing the JSON representation of the data in the array. */</w:t>
      </w:r>
    </w:p>
    <w:p w:rsidR="00BB236E" w:rsidRDefault="00BB236E" w:rsidP="00BB236E"/>
    <w:p w:rsidR="00BB236E" w:rsidRDefault="00BB236E" w:rsidP="00BB236E">
      <w:r>
        <w:t xml:space="preserve">            $jsonEncodedData = json_encode($arrData);</w:t>
      </w:r>
    </w:p>
    <w:p w:rsidR="00BB236E" w:rsidRDefault="00BB236E" w:rsidP="00BB236E"/>
    <w:p w:rsidR="00BB236E" w:rsidRDefault="00BB236E" w:rsidP="00BB236E">
      <w:r>
        <w:t xml:space="preserve">    /*Create an object for the column chart using the FusionCharts PHP class constructor. Syntax for the constructor is ` FusionCharts("type of chart", "unique chart id", width of the chart, height </w:t>
      </w:r>
      <w:r>
        <w:lastRenderedPageBreak/>
        <w:t>of the chart, "div id to render the chart", "data format", "data source")`. Because we are using JSON data to render the chart, the data format will be `json`. The variable `$jsonEncodeData` holds all the JSON data for the chart, and will be passed as the value for the data source parameter of the constructor.*/</w:t>
      </w:r>
    </w:p>
    <w:p w:rsidR="00BB236E" w:rsidRDefault="00BB236E" w:rsidP="00BB236E"/>
    <w:p w:rsidR="00BB236E" w:rsidRDefault="00BB236E" w:rsidP="00BB236E">
      <w:r>
        <w:t xml:space="preserve">            $columnChart = new FusionCharts("column2D", "chartID" , 600, 300, "chart-1", "json", $jsonEncodedData);</w:t>
      </w:r>
    </w:p>
    <w:p w:rsidR="00BB236E" w:rsidRDefault="00BB236E" w:rsidP="00BB236E"/>
    <w:p w:rsidR="00BB236E" w:rsidRDefault="00BB236E" w:rsidP="00BB236E">
      <w:r>
        <w:t xml:space="preserve">            // Render the chart</w:t>
      </w:r>
    </w:p>
    <w:p w:rsidR="00BB236E" w:rsidRDefault="00BB236E" w:rsidP="00BB236E">
      <w:r>
        <w:t xml:space="preserve">            $columnChart-&gt;render();</w:t>
      </w:r>
    </w:p>
    <w:p w:rsidR="00BB236E" w:rsidRDefault="00BB236E" w:rsidP="00BB236E"/>
    <w:p w:rsidR="00BB236E" w:rsidRDefault="00BB236E" w:rsidP="00BB236E">
      <w:r>
        <w:t xml:space="preserve">            // Close the database connection</w:t>
      </w:r>
    </w:p>
    <w:p w:rsidR="00BB236E" w:rsidRDefault="00BB236E" w:rsidP="00BB236E">
      <w:r>
        <w:t xml:space="preserve">            $dbhandle-&gt;close();</w:t>
      </w:r>
    </w:p>
    <w:p w:rsidR="00BB236E" w:rsidRDefault="00BB236E" w:rsidP="00BB236E">
      <w:r>
        <w:t xml:space="preserve">         }</w:t>
      </w:r>
    </w:p>
    <w:p w:rsidR="00BB236E" w:rsidRDefault="00BB236E" w:rsidP="00BB236E">
      <w:r>
        <w:t xml:space="preserve">            &lt;div id="chart-1"&gt;&lt;!-- Fusion Charts will render here--&gt;&lt;/div&gt;</w:t>
      </w:r>
    </w:p>
    <w:p w:rsidR="00BB236E" w:rsidRDefault="00BB236E" w:rsidP="00BB236E">
      <w:r>
        <w:t xml:space="preserve">        </w:t>
      </w:r>
    </w:p>
    <w:p w:rsidR="00BB236E" w:rsidRDefault="00BB236E" w:rsidP="00BB236E">
      <w:r>
        <w:t xml:space="preserve">            ?&gt;      </w:t>
      </w:r>
    </w:p>
    <w:p w:rsidR="00BB236E" w:rsidRDefault="00BB236E" w:rsidP="00BB236E">
      <w:r>
        <w:t xml:space="preserve">            </w:t>
      </w:r>
    </w:p>
    <w:p w:rsidR="00BB236E" w:rsidRDefault="00BB236E" w:rsidP="00BB236E">
      <w:r>
        <w:t xml:space="preserve">          &lt;p class="lead"&gt;&lt;/p&gt;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&lt;!-- Contents of 'About' section --&gt;</w:t>
      </w:r>
    </w:p>
    <w:p w:rsidR="00BB236E" w:rsidRDefault="00BB236E" w:rsidP="00BB236E">
      <w:r>
        <w:t xml:space="preserve">      </w:t>
      </w:r>
    </w:p>
    <w:p w:rsidR="00BB236E" w:rsidRDefault="00BB236E" w:rsidP="00BB236E">
      <w:r>
        <w:t xml:space="preserve">    &lt;div class="container"&gt;</w:t>
      </w:r>
    </w:p>
    <w:p w:rsidR="00BB236E" w:rsidRDefault="00BB236E" w:rsidP="00BB236E"/>
    <w:p w:rsidR="00BB236E" w:rsidRDefault="00BB236E" w:rsidP="00BB236E">
      <w:r>
        <w:t xml:space="preserve">      &lt;/div&gt;</w:t>
      </w:r>
    </w:p>
    <w:p w:rsidR="00BB236E" w:rsidRDefault="00BB236E" w:rsidP="00BB236E">
      <w:r>
        <w:t xml:space="preserve">    &lt;!--/.container--&gt;</w:t>
      </w:r>
    </w:p>
    <w:p w:rsidR="00BB236E" w:rsidRDefault="00BB236E" w:rsidP="00BB236E">
      <w:r>
        <w:t xml:space="preserve">  &lt;/section&gt;</w:t>
      </w:r>
    </w:p>
    <w:p w:rsidR="00BB236E" w:rsidRDefault="00BB236E" w:rsidP="00BB236E"/>
    <w:p w:rsidR="00BB236E" w:rsidRDefault="00BB236E" w:rsidP="00BB236E"/>
    <w:p w:rsidR="00BB236E" w:rsidRDefault="00BB236E" w:rsidP="00BB236E"/>
    <w:p w:rsidR="00BB236E" w:rsidRDefault="00BB236E" w:rsidP="00BB236E"/>
    <w:p w:rsidR="00BB236E" w:rsidRDefault="00BB236E" w:rsidP="00BB236E">
      <w:r>
        <w:t xml:space="preserve">  &lt;footer id="footer" class="midnight-blue"&gt;</w:t>
      </w:r>
    </w:p>
    <w:p w:rsidR="00BB236E" w:rsidRDefault="00BB236E" w:rsidP="00BB236E">
      <w:r>
        <w:t xml:space="preserve">    &lt;div class="container"&gt;</w:t>
      </w:r>
    </w:p>
    <w:p w:rsidR="00BB236E" w:rsidRDefault="00BB236E" w:rsidP="00BB236E">
      <w:r>
        <w:t xml:space="preserve">      &lt;div class="row"&gt;</w:t>
      </w:r>
    </w:p>
    <w:p w:rsidR="00BB236E" w:rsidRDefault="00BB236E" w:rsidP="00BB236E">
      <w:r>
        <w:t xml:space="preserve">        &lt;div class="col-md-6 col-md-offset-3"&gt;</w:t>
      </w:r>
    </w:p>
    <w:p w:rsidR="00BB236E" w:rsidRDefault="00BB236E" w:rsidP="00BB236E">
      <w:r>
        <w:t xml:space="preserve">          &lt;div class="text-center"&gt;</w:t>
      </w:r>
    </w:p>
    <w:p w:rsidR="00BB236E" w:rsidRDefault="00BB236E" w:rsidP="00BB236E">
      <w:r>
        <w:t xml:space="preserve">            &lt;a href="#home" class="scrollup"&gt;&lt;i class="fa fa-angle-up fa-3x"&gt;&lt;/i&gt;&lt;/a&gt;</w:t>
      </w:r>
    </w:p>
    <w:p w:rsidR="00BB236E" w:rsidRDefault="00BB236E" w:rsidP="00BB236E">
      <w:r>
        <w:t xml:space="preserve">          &lt;/div&gt;</w:t>
      </w:r>
    </w:p>
    <w:p w:rsidR="00BB236E" w:rsidRDefault="00BB236E" w:rsidP="00BB236E">
      <w:r>
        <w:t xml:space="preserve">            &lt;p&gt;Developed by Jared Taws &amp; Luke Parfrey Work-Based Research Project 2017/18&lt;/p&gt;</w:t>
      </w:r>
    </w:p>
    <w:p w:rsidR="00BB236E" w:rsidRDefault="00BB236E" w:rsidP="00BB236E">
      <w:r>
        <w:t xml:space="preserve">          &amp;copy; OnePage Theme. All Rights Reserved.</w:t>
      </w:r>
    </w:p>
    <w:p w:rsidR="00BB236E" w:rsidRDefault="00BB236E" w:rsidP="00BB236E">
      <w:r>
        <w:t xml:space="preserve">          &lt;div class="credits"&gt;</w:t>
      </w:r>
    </w:p>
    <w:p w:rsidR="00BB236E" w:rsidRDefault="00BB236E" w:rsidP="00BB236E">
      <w:r>
        <w:t xml:space="preserve">            &lt;!--</w:t>
      </w:r>
    </w:p>
    <w:p w:rsidR="00BB236E" w:rsidRDefault="00BB236E" w:rsidP="00BB236E">
      <w:r>
        <w:t xml:space="preserve">              All the links in the footer should remain intact.</w:t>
      </w:r>
    </w:p>
    <w:p w:rsidR="00BB236E" w:rsidRDefault="00BB236E" w:rsidP="00BB236E">
      <w:r>
        <w:t xml:space="preserve">              You can delete the links only if you purchased the pro version.</w:t>
      </w:r>
    </w:p>
    <w:p w:rsidR="00BB236E" w:rsidRDefault="00BB236E" w:rsidP="00BB236E">
      <w:r>
        <w:t xml:space="preserve">              Licensing information: https://bootstrapmade.com/license/</w:t>
      </w:r>
    </w:p>
    <w:p w:rsidR="00BB236E" w:rsidRDefault="00BB236E" w:rsidP="00BB236E">
      <w:r>
        <w:t xml:space="preserve">              Purchase the pro version with working PHP/AJAX contact form: https://bootstrapmade.com/buy/?theme=OnePage</w:t>
      </w:r>
    </w:p>
    <w:p w:rsidR="00BB236E" w:rsidRDefault="00BB236E" w:rsidP="00BB236E">
      <w:r>
        <w:t xml:space="preserve">            --&gt;</w:t>
      </w:r>
    </w:p>
    <w:p w:rsidR="00BB236E" w:rsidRDefault="00BB236E" w:rsidP="00BB236E">
      <w:r>
        <w:t xml:space="preserve">            &lt;a href="https://bootstrapmade.com/"&gt;Bootstrap Templates&lt;/a&gt; by &lt;a href="https://bootstrapmade.com/"&gt;BootstrapMade&lt;/a&gt;</w:t>
      </w:r>
    </w:p>
    <w:p w:rsidR="00BB236E" w:rsidRDefault="00BB236E" w:rsidP="00BB236E">
      <w:r>
        <w:t xml:space="preserve">          &lt;/div&gt;</w:t>
      </w:r>
    </w:p>
    <w:p w:rsidR="00BB236E" w:rsidRDefault="00BB236E" w:rsidP="00BB236E">
      <w:r>
        <w:t xml:space="preserve">        &lt;/div&gt;</w:t>
      </w:r>
    </w:p>
    <w:p w:rsidR="00BB236E" w:rsidRDefault="00BB236E" w:rsidP="00BB236E"/>
    <w:p w:rsidR="00BB236E" w:rsidRDefault="00BB236E" w:rsidP="00BB236E">
      <w:r>
        <w:t xml:space="preserve">        &lt;div class="top-bar"&gt;</w:t>
      </w:r>
    </w:p>
    <w:p w:rsidR="00BB236E" w:rsidRDefault="00BB236E" w:rsidP="00BB236E">
      <w:r>
        <w:lastRenderedPageBreak/>
        <w:t xml:space="preserve">          &lt;div class="col-lg-12"&gt;</w:t>
      </w:r>
    </w:p>
    <w:p w:rsidR="00BB236E" w:rsidRDefault="00BB236E" w:rsidP="00BB236E">
      <w:r>
        <w:t xml:space="preserve">            &lt;div class="social"&gt;</w:t>
      </w:r>
    </w:p>
    <w:p w:rsidR="00BB236E" w:rsidRDefault="00BB236E" w:rsidP="00BB236E">
      <w:r>
        <w:t xml:space="preserve">              &lt;ul class="social-share"&gt;</w:t>
      </w:r>
    </w:p>
    <w:p w:rsidR="00BB236E" w:rsidRDefault="00BB236E" w:rsidP="00BB236E">
      <w:r>
        <w:t xml:space="preserve">                &lt;li&gt;&lt;a href="https://www.facebook.com/BathCollege/"&gt;&lt;i class="fa fa-facebook"&gt;&lt;/i&gt;&lt;/a&gt;&lt;/li&gt;</w:t>
      </w:r>
    </w:p>
    <w:p w:rsidR="00BB236E" w:rsidRDefault="00BB236E" w:rsidP="00BB236E">
      <w:r>
        <w:t xml:space="preserve">                &lt;li&gt;&lt;a href="https://twitter.com/BathCollege"&gt;&lt;i class="fa fa-twitter"&gt;&lt;/i&gt;&lt;/a&gt;&lt;/li&gt;</w:t>
      </w:r>
    </w:p>
    <w:p w:rsidR="00BB236E" w:rsidRDefault="00BB236E" w:rsidP="00BB236E">
      <w:r>
        <w:t xml:space="preserve">                &lt;li&gt;&lt;a href="https://www.instagram.com/bathcollege/?hl=en"&gt;&lt;i class="fa fa-instagram"&gt;&lt;/i&gt;&lt;/a&gt;&lt;/li&gt;</w:t>
      </w:r>
    </w:p>
    <w:p w:rsidR="00BB236E" w:rsidRDefault="00BB236E" w:rsidP="00BB236E">
      <w:r>
        <w:t xml:space="preserve">                  &lt;!-- Social media links to Bath College social media pages 'fa fa-' is in reference to externally stored images of social media icons that have been styled accordingly --&gt;</w:t>
      </w:r>
    </w:p>
    <w:p w:rsidR="00BB236E" w:rsidRDefault="00BB236E" w:rsidP="00BB236E">
      <w:r>
        <w:t>&lt;table style="width:100%"&gt;</w:t>
      </w:r>
    </w:p>
    <w:p w:rsidR="00BB236E" w:rsidRDefault="00BB236E" w:rsidP="00BB236E">
      <w:r>
        <w:t xml:space="preserve">  &lt;tr&gt;</w:t>
      </w:r>
    </w:p>
    <w:p w:rsidR="00BB236E" w:rsidRDefault="00BB236E" w:rsidP="00BB236E">
      <w:r>
        <w:t xml:space="preserve">    &lt;th&gt;Firstname&lt;/th&gt;</w:t>
      </w:r>
    </w:p>
    <w:p w:rsidR="00BB236E" w:rsidRDefault="00BB236E" w:rsidP="00BB236E">
      <w:r>
        <w:t xml:space="preserve">    &lt;th&gt;Lastname&lt;/th&gt; </w:t>
      </w:r>
    </w:p>
    <w:p w:rsidR="00BB236E" w:rsidRDefault="00BB236E" w:rsidP="00BB236E">
      <w:r>
        <w:t xml:space="preserve">    &lt;th&gt;Email&lt;/th&gt;</w:t>
      </w:r>
    </w:p>
    <w:p w:rsidR="00BB236E" w:rsidRDefault="00BB236E" w:rsidP="00BB236E">
      <w:r>
        <w:t xml:space="preserve">      &lt;th&gt;Blog Links&lt;/th&gt;</w:t>
      </w:r>
    </w:p>
    <w:p w:rsidR="00BB236E" w:rsidRDefault="00BB236E" w:rsidP="00BB236E">
      <w:r>
        <w:t xml:space="preserve">  &lt;/tr&gt;</w:t>
      </w:r>
    </w:p>
    <w:p w:rsidR="00BB236E" w:rsidRDefault="00BB236E" w:rsidP="00BB236E">
      <w:r>
        <w:t xml:space="preserve">  &lt;tr&gt;</w:t>
      </w:r>
    </w:p>
    <w:p w:rsidR="00BB236E" w:rsidRDefault="00BB236E" w:rsidP="00BB236E">
      <w:r>
        <w:t xml:space="preserve">    &lt;td align="left" &gt;Luke&lt;/td&gt;</w:t>
      </w:r>
    </w:p>
    <w:p w:rsidR="00BB236E" w:rsidRDefault="00BB236E" w:rsidP="00BB236E">
      <w:r>
        <w:t xml:space="preserve">    &lt;td align="left" &gt;Parfrey&lt;/td&gt; </w:t>
      </w:r>
    </w:p>
    <w:p w:rsidR="00BB236E" w:rsidRDefault="00BB236E" w:rsidP="00BB236E">
      <w:r>
        <w:t xml:space="preserve">    &lt;td align="left" &gt;PAR13135837@student.citybathcoll.ac.uk&lt;/td&gt;</w:t>
      </w:r>
    </w:p>
    <w:p w:rsidR="00BB236E" w:rsidRDefault="00BB236E" w:rsidP="00BB236E">
      <w:r>
        <w:t xml:space="preserve">      &lt;td align="left" &gt;https://lukeparfrey.tumblr.com/&lt;/td&gt;</w:t>
      </w:r>
    </w:p>
    <w:p w:rsidR="00BB236E" w:rsidRDefault="00BB236E" w:rsidP="00BB236E">
      <w:r>
        <w:t xml:space="preserve">  &lt;/tr&gt;</w:t>
      </w:r>
    </w:p>
    <w:p w:rsidR="00BB236E" w:rsidRDefault="00BB236E" w:rsidP="00BB236E">
      <w:r>
        <w:t xml:space="preserve">  &lt;tr&gt;</w:t>
      </w:r>
    </w:p>
    <w:p w:rsidR="00BB236E" w:rsidRDefault="00BB236E" w:rsidP="00BB236E">
      <w:r>
        <w:t xml:space="preserve">    &lt;td align="left" &gt;Jared&lt;/td&gt;</w:t>
      </w:r>
    </w:p>
    <w:p w:rsidR="00BB236E" w:rsidRDefault="00BB236E" w:rsidP="00BB236E">
      <w:r>
        <w:t xml:space="preserve">    &lt;td align="left" &gt;Taws&lt;/td&gt; </w:t>
      </w:r>
    </w:p>
    <w:p w:rsidR="00BB236E" w:rsidRDefault="00BB236E" w:rsidP="00BB236E">
      <w:r>
        <w:t xml:space="preserve">    &lt;td align="left" &gt;TAW13137258@student.citybathcoll.ac.uk&lt;/td&gt;</w:t>
      </w:r>
    </w:p>
    <w:p w:rsidR="00BB236E" w:rsidRDefault="00BB236E" w:rsidP="00BB236E">
      <w:r>
        <w:t xml:space="preserve">      &lt;td align="left" &gt;https://jaredtaws.tumblr.com/&lt;/td&gt;</w:t>
      </w:r>
    </w:p>
    <w:p w:rsidR="00BB236E" w:rsidRDefault="00BB236E" w:rsidP="00BB236E">
      <w:r>
        <w:lastRenderedPageBreak/>
        <w:t xml:space="preserve">  &lt;/tr&gt;</w:t>
      </w:r>
    </w:p>
    <w:p w:rsidR="00BB236E" w:rsidRDefault="00BB236E" w:rsidP="00BB236E">
      <w:r>
        <w:t>&lt;/table&gt;</w:t>
      </w:r>
    </w:p>
    <w:p w:rsidR="00BB236E" w:rsidRDefault="00BB236E" w:rsidP="00BB236E">
      <w:r>
        <w:t xml:space="preserve">                  &lt;!-- All contents of the footer within this section --&gt;</w:t>
      </w:r>
    </w:p>
    <w:p w:rsidR="00BB236E" w:rsidRDefault="00BB236E" w:rsidP="00BB236E">
      <w:r>
        <w:t xml:space="preserve">              &lt;/ul&gt;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&lt;/footer&gt;</w:t>
      </w:r>
    </w:p>
    <w:p w:rsidR="00BB236E" w:rsidRDefault="00BB236E" w:rsidP="00BB236E">
      <w:r>
        <w:t xml:space="preserve">  &lt;!--/#footer--&gt;</w:t>
      </w:r>
    </w:p>
    <w:p w:rsidR="00BB236E" w:rsidRDefault="00BB236E" w:rsidP="00BB236E"/>
    <w:p w:rsidR="00BB236E" w:rsidRDefault="00BB236E" w:rsidP="00BB236E"/>
    <w:p w:rsidR="00BB236E" w:rsidRDefault="00BB236E" w:rsidP="00BB236E">
      <w:r>
        <w:t xml:space="preserve">  &lt;!-- jQuery (necessary for Bootstrap's JavaScript plugins) --&gt;</w:t>
      </w:r>
    </w:p>
    <w:p w:rsidR="00BB236E" w:rsidRDefault="00BB236E" w:rsidP="00BB236E">
      <w:r>
        <w:t xml:space="preserve">  &lt;script src="assets/js/jquery.js"&gt;&lt;/script&gt;</w:t>
      </w:r>
    </w:p>
    <w:p w:rsidR="00BB236E" w:rsidRDefault="00BB236E" w:rsidP="00BB236E">
      <w:r>
        <w:t xml:space="preserve">  &lt;!-- Include all compiled plugins (below), or include individual files as needed --&gt;</w:t>
      </w:r>
    </w:p>
    <w:p w:rsidR="00BB236E" w:rsidRDefault="00BB236E" w:rsidP="00BB236E">
      <w:r>
        <w:t xml:space="preserve">  &lt;script src="assets/js/bootstrap.min.js"&gt;&lt;/script&gt;</w:t>
      </w:r>
    </w:p>
    <w:p w:rsidR="00BB236E" w:rsidRDefault="00BB236E" w:rsidP="00BB236E">
      <w:r>
        <w:t xml:space="preserve">  &lt;script src="assets/js/jquery.prettyPhoto.js"&gt;&lt;/script&gt;</w:t>
      </w:r>
    </w:p>
    <w:p w:rsidR="00BB236E" w:rsidRDefault="00BB236E" w:rsidP="00BB236E">
      <w:r>
        <w:t xml:space="preserve">  &lt;script src="assets/js/jquery.isotope.min.js"&gt;&lt;/script&gt;</w:t>
      </w:r>
    </w:p>
    <w:p w:rsidR="00BB236E" w:rsidRDefault="00BB236E" w:rsidP="00BB236E">
      <w:r>
        <w:t xml:space="preserve">  &lt;script src="assets/js/wow.min.js"&gt;&lt;/script&gt;</w:t>
      </w:r>
    </w:p>
    <w:p w:rsidR="00BB236E" w:rsidRDefault="00BB236E" w:rsidP="00BB236E">
      <w:r>
        <w:t xml:space="preserve">  &lt;script src="assets/js/jquery.easing.min.js"&gt;&lt;/script&gt;</w:t>
      </w:r>
    </w:p>
    <w:p w:rsidR="00BB236E" w:rsidRDefault="00BB236E" w:rsidP="00BB236E">
      <w:r>
        <w:t xml:space="preserve">  &lt;script src="https://maps.googleapis.com/maps/api/js?key=AIzaSyD8HeI8o-c1NppZA-92oYlXakhDPYR7XMY"&gt;&lt;/script&gt;</w:t>
      </w:r>
    </w:p>
    <w:p w:rsidR="00BB236E" w:rsidRDefault="00BB236E" w:rsidP="00BB236E">
      <w:r>
        <w:t xml:space="preserve">  &lt;script src="assets/js/main.js"&gt;&lt;/script&gt;</w:t>
      </w:r>
    </w:p>
    <w:p w:rsidR="00BB236E" w:rsidRDefault="00BB236E" w:rsidP="00BB236E">
      <w:r>
        <w:t xml:space="preserve">  &lt;script src="assets/contactform/contactform.js"&gt;&lt;/script&gt;</w:t>
      </w:r>
    </w:p>
    <w:p w:rsidR="00BB236E" w:rsidRDefault="00BB236E" w:rsidP="00BB236E"/>
    <w:p w:rsidR="00BB236E" w:rsidRDefault="00BB236E" w:rsidP="00BB236E">
      <w:r>
        <w:t>&lt;/body&gt;</w:t>
      </w:r>
    </w:p>
    <w:p w:rsidR="00BB236E" w:rsidRDefault="00BB236E" w:rsidP="00BB236E"/>
    <w:p w:rsidR="00BB236E" w:rsidRDefault="00BB236E" w:rsidP="00BB236E">
      <w:r>
        <w:t>&lt;/html&gt;</w:t>
      </w:r>
    </w:p>
    <w:p w:rsidR="00BB236E" w:rsidRDefault="00BB236E" w:rsidP="00BB236E">
      <w:r>
        <w:t>&lt;?php</w:t>
      </w:r>
    </w:p>
    <w:p w:rsidR="00BB236E" w:rsidRDefault="00BB236E" w:rsidP="00BB236E">
      <w:r>
        <w:tab/>
        <w:t>require 'config/config.php';</w:t>
      </w:r>
    </w:p>
    <w:p w:rsidR="00BB236E" w:rsidRDefault="00BB236E" w:rsidP="00BB236E">
      <w:r>
        <w:t xml:space="preserve">    include("includes/classes/User.php");</w:t>
      </w:r>
    </w:p>
    <w:p w:rsidR="00BB236E" w:rsidRDefault="00BB236E" w:rsidP="00BB236E">
      <w:r>
        <w:tab/>
      </w:r>
    </w:p>
    <w:p w:rsidR="00BB236E" w:rsidRDefault="00BB236E" w:rsidP="00BB236E">
      <w:r>
        <w:tab/>
        <w:t>if (isset($_SESSION['username'])) {</w:t>
      </w:r>
    </w:p>
    <w:p w:rsidR="00BB236E" w:rsidRDefault="00BB236E" w:rsidP="00BB236E">
      <w:r>
        <w:tab/>
        <w:t>$userLoggedIn = $_SESSION['username'];</w:t>
      </w:r>
    </w:p>
    <w:p w:rsidR="00BB236E" w:rsidRDefault="00BB236E" w:rsidP="00BB236E">
      <w:r>
        <w:tab/>
        <w:t>$user_details_query = mysqli_query($con, "SELECT * FROM users WHERE username='$userLoggedIn'");</w:t>
      </w:r>
    </w:p>
    <w:p w:rsidR="00BB236E" w:rsidRDefault="00BB236E" w:rsidP="00BB236E">
      <w:r>
        <w:tab/>
        <w:t>$user = mysqli_fetch_array($user_details_query);</w:t>
      </w:r>
    </w:p>
    <w:p w:rsidR="00BB236E" w:rsidRDefault="00BB236E" w:rsidP="00BB236E">
      <w:r>
        <w:t>}</w:t>
      </w:r>
    </w:p>
    <w:p w:rsidR="00BB236E" w:rsidRDefault="00BB236E" w:rsidP="00BB236E">
      <w:r>
        <w:t>else {</w:t>
      </w:r>
    </w:p>
    <w:p w:rsidR="00BB236E" w:rsidRDefault="00BB236E" w:rsidP="00BB236E">
      <w:r>
        <w:tab/>
        <w:t>header("Location: index.php");</w:t>
      </w:r>
    </w:p>
    <w:p w:rsidR="00BB236E" w:rsidRDefault="00BB236E" w:rsidP="00BB236E">
      <w:r>
        <w:t>}</w:t>
      </w:r>
    </w:p>
    <w:p w:rsidR="00BB236E" w:rsidRDefault="00BB236E" w:rsidP="00BB236E">
      <w:r>
        <w:t>?&gt;</w:t>
      </w:r>
    </w:p>
    <w:p w:rsidR="00BB236E" w:rsidRDefault="00BB236E" w:rsidP="00BB236E">
      <w:r>
        <w:tab/>
        <w:t xml:space="preserve"> </w:t>
      </w:r>
    </w:p>
    <w:p w:rsidR="00BB236E" w:rsidRDefault="00BB236E" w:rsidP="00BB236E">
      <w:r>
        <w:t>&lt;!DOCTYPE html&gt;</w:t>
      </w:r>
    </w:p>
    <w:p w:rsidR="00BB236E" w:rsidRDefault="00BB236E" w:rsidP="00BB236E">
      <w:r>
        <w:t>&lt;html lang="en"&gt;</w:t>
      </w:r>
    </w:p>
    <w:p w:rsidR="00BB236E" w:rsidRDefault="00BB236E" w:rsidP="00BB236E"/>
    <w:p w:rsidR="00BB236E" w:rsidRDefault="00BB236E" w:rsidP="00BB236E">
      <w:r>
        <w:t>&lt;head&gt;</w:t>
      </w:r>
    </w:p>
    <w:p w:rsidR="00BB236E" w:rsidRDefault="00BB236E" w:rsidP="00BB236E">
      <w:r>
        <w:t xml:space="preserve">  &lt;title&gt;Bath College Maths &amp; English Tracker&lt;/title&gt;</w:t>
      </w:r>
    </w:p>
    <w:p w:rsidR="00BB236E" w:rsidRDefault="00BB236E" w:rsidP="00BB236E">
      <w:r>
        <w:t xml:space="preserve">  &lt;meta charset="utf-8"&gt;</w:t>
      </w:r>
    </w:p>
    <w:p w:rsidR="00BB236E" w:rsidRDefault="00BB236E" w:rsidP="00BB236E">
      <w:r>
        <w:t xml:space="preserve">  &lt;meta http-equiv="X-UA-Compatible" content="IE=edge"&gt;</w:t>
      </w:r>
    </w:p>
    <w:p w:rsidR="00BB236E" w:rsidRDefault="00BB236E" w:rsidP="00BB236E">
      <w:r>
        <w:t xml:space="preserve">  &lt;meta name="viewport" content="width=device-width, initial-scale=1"&gt;</w:t>
      </w:r>
    </w:p>
    <w:p w:rsidR="00BB236E" w:rsidRDefault="00BB236E" w:rsidP="00BB236E">
      <w:r>
        <w:t xml:space="preserve">  &lt;!-- The above 3 meta tags *must* come first in the head; any other head content must come *after* these tags --&gt;</w:t>
      </w:r>
    </w:p>
    <w:p w:rsidR="00BB236E" w:rsidRDefault="00BB236E" w:rsidP="00BB236E"/>
    <w:p w:rsidR="00BB236E" w:rsidRDefault="00BB236E" w:rsidP="00BB236E">
      <w:r>
        <w:lastRenderedPageBreak/>
        <w:t xml:space="preserve">  &lt;!-- Bootstrap --&gt;</w:t>
      </w:r>
    </w:p>
    <w:p w:rsidR="00BB236E" w:rsidRDefault="00BB236E" w:rsidP="00BB236E">
      <w:r>
        <w:t xml:space="preserve">  &lt;link href="assets/css/bootstrap.min.css" rel="stylesheet"&gt;</w:t>
      </w:r>
    </w:p>
    <w:p w:rsidR="00BB236E" w:rsidRDefault="00BB236E" w:rsidP="00BB236E">
      <w:r>
        <w:t xml:space="preserve">  &lt;link href="assets/css/bootstrap.min.css" rel="stylesheet"&gt;</w:t>
      </w:r>
    </w:p>
    <w:p w:rsidR="00BB236E" w:rsidRDefault="00BB236E" w:rsidP="00BB236E">
      <w:r>
        <w:t xml:space="preserve">  &lt;link rel="stylesheet" href="assets/css/font-awesome.min.css"&gt;</w:t>
      </w:r>
    </w:p>
    <w:p w:rsidR="00BB236E" w:rsidRDefault="00BB236E" w:rsidP="00BB236E">
      <w:r>
        <w:t xml:space="preserve">  &lt;link href="assets/css/animate.min.css" rel="stylesheet"&gt;</w:t>
      </w:r>
    </w:p>
    <w:p w:rsidR="00BB236E" w:rsidRDefault="00BB236E" w:rsidP="00BB236E">
      <w:r>
        <w:t xml:space="preserve">  &lt;link href="assets/css/animate.css" rel="stylesheet" /&gt;</w:t>
      </w:r>
    </w:p>
    <w:p w:rsidR="00BB236E" w:rsidRDefault="00BB236E" w:rsidP="00BB236E">
      <w:r>
        <w:t xml:space="preserve">  &lt;link href="assets/css/prettyPhoto.css" rel="stylesheet"&gt;</w:t>
      </w:r>
    </w:p>
    <w:p w:rsidR="00BB236E" w:rsidRDefault="00BB236E" w:rsidP="00BB236E">
      <w:r>
        <w:t xml:space="preserve">  &lt;link href="assets/css/style.css" rel="stylesheet"&gt;</w:t>
      </w:r>
    </w:p>
    <w:p w:rsidR="00BB236E" w:rsidRDefault="00BB236E" w:rsidP="00BB236E">
      <w:r>
        <w:t xml:space="preserve"> </w:t>
      </w:r>
    </w:p>
    <w:p w:rsidR="00BB236E" w:rsidRDefault="00BB236E" w:rsidP="00BB236E">
      <w:r>
        <w:t xml:space="preserve"> </w:t>
      </w:r>
      <w:r>
        <w:tab/>
        <w:t>&lt;link rel="apple-touch-icon-precomposed" sizes="114x114" href="assets/images/icons/icon.png" /&gt;</w:t>
      </w:r>
    </w:p>
    <w:p w:rsidR="00BB236E" w:rsidRDefault="00BB236E" w:rsidP="00BB236E">
      <w:r>
        <w:t xml:space="preserve"> </w:t>
      </w:r>
    </w:p>
    <w:p w:rsidR="00BB236E" w:rsidRDefault="00BB236E" w:rsidP="00BB236E">
      <w:r>
        <w:t>&lt;/head&gt;</w:t>
      </w:r>
    </w:p>
    <w:p w:rsidR="00BB236E" w:rsidRDefault="00BB236E" w:rsidP="00BB236E"/>
    <w:p w:rsidR="00BB236E" w:rsidRDefault="00BB236E" w:rsidP="00BB236E">
      <w:r>
        <w:t>&lt;body&gt;</w:t>
      </w:r>
    </w:p>
    <w:p w:rsidR="00BB236E" w:rsidRDefault="00BB236E" w:rsidP="00BB236E">
      <w:r>
        <w:t xml:space="preserve">  &lt;nav class="navbar navbar-default navbar-fixed-top"&gt;</w:t>
      </w:r>
    </w:p>
    <w:p w:rsidR="00BB236E" w:rsidRDefault="00BB236E" w:rsidP="00BB236E">
      <w:r>
        <w:t xml:space="preserve">    &lt;div class="container"&gt;</w:t>
      </w:r>
    </w:p>
    <w:p w:rsidR="00BB236E" w:rsidRDefault="00BB236E" w:rsidP="00BB236E">
      <w:r>
        <w:t xml:space="preserve">      &lt;div class="row"&gt;</w:t>
      </w:r>
    </w:p>
    <w:p w:rsidR="00BB236E" w:rsidRDefault="00BB236E" w:rsidP="00BB236E">
      <w:r>
        <w:t xml:space="preserve">        &lt;div class="site-logo"&gt;</w:t>
      </w:r>
    </w:p>
    <w:p w:rsidR="00BB236E" w:rsidRDefault="00BB236E" w:rsidP="00BB236E">
      <w:r>
        <w:t xml:space="preserve">          &lt;a href="main.php" class="brand"&gt;Maths &amp; English Tracker&lt;/a&gt;</w:t>
      </w:r>
    </w:p>
    <w:p w:rsidR="00BB236E" w:rsidRDefault="00BB236E" w:rsidP="00BB236E">
      <w:r>
        <w:t xml:space="preserve">        &lt;/div&gt;</w:t>
      </w:r>
    </w:p>
    <w:p w:rsidR="00BB236E" w:rsidRDefault="00BB236E" w:rsidP="00BB236E">
      <w:r>
        <w:t>&lt;!-- Title of website also used as button to link back to homepage --&gt;</w:t>
      </w:r>
    </w:p>
    <w:p w:rsidR="00BB236E" w:rsidRDefault="00BB236E" w:rsidP="00BB236E">
      <w:r>
        <w:t xml:space="preserve">          </w:t>
      </w:r>
    </w:p>
    <w:p w:rsidR="00BB236E" w:rsidRDefault="00BB236E" w:rsidP="00BB236E">
      <w:r>
        <w:t xml:space="preserve">        &lt;!-- Brand and toggle get grouped for better mobile display --&gt;</w:t>
      </w:r>
    </w:p>
    <w:p w:rsidR="00BB236E" w:rsidRDefault="00BB236E" w:rsidP="00BB236E">
      <w:r>
        <w:t xml:space="preserve">        &lt;div class="navbar-header"&gt;</w:t>
      </w:r>
    </w:p>
    <w:p w:rsidR="00BB236E" w:rsidRDefault="00BB236E" w:rsidP="00BB236E">
      <w:r>
        <w:t xml:space="preserve">          &lt;button type="button" class="navbar-toggle" data-toggle="collapse" data-target="#menu"&gt;</w:t>
      </w:r>
    </w:p>
    <w:p w:rsidR="00BB236E" w:rsidRDefault="00BB236E" w:rsidP="00BB236E">
      <w:r>
        <w:tab/>
      </w:r>
      <w:r>
        <w:tab/>
      </w:r>
      <w:r>
        <w:tab/>
      </w:r>
      <w:r>
        <w:tab/>
      </w:r>
      <w:r>
        <w:tab/>
      </w:r>
      <w:r>
        <w:tab/>
      </w:r>
      <w:r>
        <w:tab/>
        <w:t>&lt;i class="fa fa-bars"&gt;&lt;/i&gt;</w:t>
      </w:r>
    </w:p>
    <w:p w:rsidR="00BB236E" w:rsidRDefault="00BB236E" w:rsidP="00BB236E">
      <w:r>
        <w:lastRenderedPageBreak/>
        <w:tab/>
      </w:r>
      <w:r>
        <w:tab/>
      </w:r>
      <w:r>
        <w:tab/>
      </w:r>
      <w:r>
        <w:tab/>
      </w:r>
      <w:r>
        <w:tab/>
      </w:r>
      <w:r>
        <w:tab/>
        <w:t>&lt;/button&gt;</w:t>
      </w:r>
    </w:p>
    <w:p w:rsidR="00BB236E" w:rsidRDefault="00BB236E" w:rsidP="00BB236E">
      <w:r>
        <w:t xml:space="preserve">        &lt;/div&gt;</w:t>
      </w:r>
    </w:p>
    <w:p w:rsidR="00BB236E" w:rsidRDefault="00BB236E" w:rsidP="00BB236E">
      <w:r>
        <w:t xml:space="preserve">        &lt;!-- Collect the nav links, forms, and other content for toggling --&gt;</w:t>
      </w:r>
    </w:p>
    <w:p w:rsidR="00BB236E" w:rsidRDefault="00BB236E" w:rsidP="00BB236E">
      <w:r>
        <w:t xml:space="preserve">        &lt;div class="collapse navbar-collapse" id="menu"&gt;</w:t>
      </w:r>
    </w:p>
    <w:p w:rsidR="00BB236E" w:rsidRDefault="00BB236E" w:rsidP="00BB236E">
      <w:r>
        <w:t xml:space="preserve">          &lt;ul class="nav navbar-nav navbar-right"&gt;</w:t>
      </w:r>
    </w:p>
    <w:p w:rsidR="00BB236E" w:rsidRDefault="00BB236E" w:rsidP="00BB236E">
      <w:r>
        <w:t xml:space="preserve">            &lt;li&gt;&lt;a href="main.php"&gt;Quiz&lt;/a&gt;&lt;/li&gt;</w:t>
      </w:r>
    </w:p>
    <w:p w:rsidR="00BB236E" w:rsidRDefault="00BB236E" w:rsidP="00BB236E">
      <w:r>
        <w:t xml:space="preserve">            &lt;li&gt;&lt;a href="links.html"&gt;External Links&lt;/a&gt;&lt;/li&gt;</w:t>
      </w:r>
    </w:p>
    <w:p w:rsidR="00BB236E" w:rsidRDefault="00BB236E" w:rsidP="00BB236E">
      <w:r>
        <w:t xml:space="preserve">              &lt;li&gt;&lt;a href="about.html"&gt;About&lt;/a&gt;&lt;/li&gt;</w:t>
      </w:r>
    </w:p>
    <w:p w:rsidR="00BB236E" w:rsidRDefault="00BB236E" w:rsidP="00BB236E">
      <w:r>
        <w:t xml:space="preserve">            &lt;li&gt;&lt;a href="includes/handlers/logout.php"&gt;Log Out&lt;/a&gt;&lt;/li&gt;</w:t>
      </w:r>
    </w:p>
    <w:p w:rsidR="00BB236E" w:rsidRDefault="00BB236E" w:rsidP="00BB236E">
      <w:r>
        <w:t xml:space="preserve">          &lt;/ul&gt;</w:t>
      </w:r>
    </w:p>
    <w:p w:rsidR="00BB236E" w:rsidRDefault="00BB236E" w:rsidP="00BB236E">
      <w:r>
        <w:t xml:space="preserve">        &lt;/div&gt;</w:t>
      </w:r>
    </w:p>
    <w:p w:rsidR="00BB236E" w:rsidRDefault="00BB236E" w:rsidP="00BB236E">
      <w:r>
        <w:t xml:space="preserve">          &lt;!-- Setting destinations for nav buttons, if naming of buttons want to be changed do that above --&gt;</w:t>
      </w:r>
    </w:p>
    <w:p w:rsidR="00BB236E" w:rsidRDefault="00BB236E" w:rsidP="00BB236E">
      <w:r>
        <w:t xml:space="preserve">        &lt;!-- /.Navbar-collapse --&gt;</w:t>
      </w:r>
    </w:p>
    <w:p w:rsidR="00BB236E" w:rsidRDefault="00BB236E" w:rsidP="00BB236E">
      <w:r>
        <w:t xml:space="preserve">      &lt;/div&gt;</w:t>
      </w:r>
    </w:p>
    <w:p w:rsidR="00BB236E" w:rsidRDefault="00BB236E" w:rsidP="00BB236E">
      <w:r>
        <w:t xml:space="preserve">    &lt;/div&gt;</w:t>
      </w:r>
    </w:p>
    <w:p w:rsidR="00BB236E" w:rsidRDefault="00BB236E" w:rsidP="00BB236E">
      <w:r>
        <w:t xml:space="preserve">  &lt;/nav&gt;</w:t>
      </w:r>
    </w:p>
    <w:p w:rsidR="00BB236E" w:rsidRDefault="00BB236E" w:rsidP="00BB236E">
      <w:r>
        <w:t xml:space="preserve">  &lt;section id="about"&gt;</w:t>
      </w:r>
    </w:p>
    <w:p w:rsidR="00BB236E" w:rsidRDefault="00BB236E" w:rsidP="00BB236E">
      <w:r>
        <w:t xml:space="preserve">    &lt;div class="container"&gt;</w:t>
      </w:r>
    </w:p>
    <w:p w:rsidR="00BB236E" w:rsidRDefault="00BB236E" w:rsidP="00BB236E">
      <w:r>
        <w:t xml:space="preserve">      &lt;div class="center"&gt;</w:t>
      </w:r>
    </w:p>
    <w:p w:rsidR="00BB236E" w:rsidRDefault="00BB236E" w:rsidP="00BB236E">
      <w:r>
        <w:t xml:space="preserve">        &lt;div class="col-md-6 col-md-offset-3"&gt;</w:t>
      </w:r>
    </w:p>
    <w:p w:rsidR="00BB236E" w:rsidRDefault="00BB236E" w:rsidP="00BB236E">
      <w:r>
        <w:t xml:space="preserve">          &lt;h2&gt;Student Results Page&lt;/h2&gt;</w:t>
      </w:r>
    </w:p>
    <w:p w:rsidR="00BB236E" w:rsidRDefault="00BB236E" w:rsidP="00BB236E">
      <w:r>
        <w:t xml:space="preserve">          </w:t>
      </w:r>
    </w:p>
    <w:p w:rsidR="00BB236E" w:rsidRDefault="00BB236E" w:rsidP="00BB236E"/>
    <w:p w:rsidR="00BB236E" w:rsidRDefault="00BB236E" w:rsidP="00BB236E"/>
    <w:p w:rsidR="00BB236E" w:rsidRDefault="00BB236E" w:rsidP="00BB236E">
      <w:r>
        <w:t xml:space="preserve">          &lt;p class="lead"&gt;&lt;/p&gt;</w:t>
      </w:r>
    </w:p>
    <w:p w:rsidR="00BB236E" w:rsidRDefault="00BB236E" w:rsidP="00BB236E">
      <w:r>
        <w:t xml:space="preserve">        &lt;/div&gt;</w:t>
      </w:r>
    </w:p>
    <w:p w:rsidR="00BB236E" w:rsidRDefault="00BB236E" w:rsidP="00BB236E">
      <w:r>
        <w:lastRenderedPageBreak/>
        <w:t xml:space="preserve">      &lt;/div&gt;</w:t>
      </w:r>
    </w:p>
    <w:p w:rsidR="00BB236E" w:rsidRDefault="00BB236E" w:rsidP="00BB236E">
      <w:r>
        <w:t>&lt;!-- Contents of 'About' section --&gt;</w:t>
      </w:r>
    </w:p>
    <w:p w:rsidR="00BB236E" w:rsidRDefault="00BB236E" w:rsidP="00BB236E">
      <w:r>
        <w:t xml:space="preserve">      </w:t>
      </w:r>
    </w:p>
    <w:p w:rsidR="00BB236E" w:rsidRDefault="00BB236E" w:rsidP="00BB236E">
      <w:r>
        <w:t xml:space="preserve">    &lt;div class="container"&gt;</w:t>
      </w:r>
    </w:p>
    <w:p w:rsidR="00BB236E" w:rsidRDefault="00BB236E" w:rsidP="00BB236E"/>
    <w:p w:rsidR="00BB236E" w:rsidRDefault="00BB236E" w:rsidP="00BB236E">
      <w:r>
        <w:t xml:space="preserve">      &lt;/div&gt;</w:t>
      </w:r>
    </w:p>
    <w:p w:rsidR="00BB236E" w:rsidRDefault="00BB236E" w:rsidP="00BB236E">
      <w:r>
        <w:t xml:space="preserve">    &lt;!--/.container--&gt;</w:t>
      </w:r>
    </w:p>
    <w:p w:rsidR="00BB236E" w:rsidRDefault="00BB236E" w:rsidP="00BB236E">
      <w:r>
        <w:t xml:space="preserve">  &lt;/section&gt;</w:t>
      </w:r>
    </w:p>
    <w:p w:rsidR="00BB236E" w:rsidRDefault="00BB236E" w:rsidP="00BB236E"/>
    <w:p w:rsidR="00BB236E" w:rsidRDefault="00BB236E" w:rsidP="00BB236E"/>
    <w:p w:rsidR="00BB236E" w:rsidRDefault="00BB236E" w:rsidP="00BB236E">
      <w:r>
        <w:t xml:space="preserve">  &lt;footer id="footer" class="midnight-blue"&gt;</w:t>
      </w:r>
    </w:p>
    <w:p w:rsidR="00BB236E" w:rsidRDefault="00BB236E" w:rsidP="00BB236E">
      <w:r>
        <w:t xml:space="preserve">    &lt;div class="container"&gt;</w:t>
      </w:r>
    </w:p>
    <w:p w:rsidR="00BB236E" w:rsidRDefault="00BB236E" w:rsidP="00BB236E">
      <w:r>
        <w:t xml:space="preserve">      &lt;div class="row"&gt;</w:t>
      </w:r>
    </w:p>
    <w:p w:rsidR="00BB236E" w:rsidRDefault="00BB236E" w:rsidP="00BB236E">
      <w:r>
        <w:t xml:space="preserve">        &lt;div class="col-md-6 col-md-offset-3"&gt;</w:t>
      </w:r>
    </w:p>
    <w:p w:rsidR="00BB236E" w:rsidRDefault="00BB236E" w:rsidP="00BB236E">
      <w:r>
        <w:t xml:space="preserve">          &lt;div class="text-center"&gt;</w:t>
      </w:r>
    </w:p>
    <w:p w:rsidR="00BB236E" w:rsidRDefault="00BB236E" w:rsidP="00BB236E">
      <w:r>
        <w:t xml:space="preserve">            &lt;a href="#home" class="scrollup"&gt;&lt;i class="fa fa-angle-up fa-3x"&gt;&lt;/i&gt;&lt;/a&gt;</w:t>
      </w:r>
    </w:p>
    <w:p w:rsidR="00BB236E" w:rsidRDefault="00BB236E" w:rsidP="00BB236E">
      <w:r>
        <w:t xml:space="preserve">          &lt;/div&gt;</w:t>
      </w:r>
    </w:p>
    <w:p w:rsidR="00BB236E" w:rsidRDefault="00BB236E" w:rsidP="00BB236E">
      <w:r>
        <w:t xml:space="preserve">            &lt;p&gt;Developed by Jared Taws &amp; Luke Parfrey Work-Based Research Project 2017/18&lt;/p&gt;</w:t>
      </w:r>
    </w:p>
    <w:p w:rsidR="00BB236E" w:rsidRDefault="00BB236E" w:rsidP="00BB236E">
      <w:r>
        <w:t xml:space="preserve">          &amp;copy; OnePage Theme. All Rights Reserved.</w:t>
      </w:r>
    </w:p>
    <w:p w:rsidR="00BB236E" w:rsidRDefault="00BB236E" w:rsidP="00BB236E">
      <w:r>
        <w:t xml:space="preserve">          &lt;div class="credits"&gt;</w:t>
      </w:r>
    </w:p>
    <w:p w:rsidR="00BB236E" w:rsidRDefault="00BB236E" w:rsidP="00BB236E">
      <w:r>
        <w:t xml:space="preserve">            &lt;!--</w:t>
      </w:r>
    </w:p>
    <w:p w:rsidR="00BB236E" w:rsidRDefault="00BB236E" w:rsidP="00BB236E">
      <w:r>
        <w:t xml:space="preserve">              All the links in the footer should remain intact.</w:t>
      </w:r>
    </w:p>
    <w:p w:rsidR="00BB236E" w:rsidRDefault="00BB236E" w:rsidP="00BB236E">
      <w:r>
        <w:t xml:space="preserve">              You can delete the links only if you purchased the pro version.</w:t>
      </w:r>
    </w:p>
    <w:p w:rsidR="00BB236E" w:rsidRDefault="00BB236E" w:rsidP="00BB236E">
      <w:r>
        <w:t xml:space="preserve">              Licensing information: https://bootstrapmade.com/license/</w:t>
      </w:r>
    </w:p>
    <w:p w:rsidR="00BB236E" w:rsidRDefault="00BB236E" w:rsidP="00BB236E">
      <w:r>
        <w:t xml:space="preserve">              Purchase the pro version with working PHP/AJAX contact form: https://bootstrapmade.com/buy/?theme=OnePage</w:t>
      </w:r>
    </w:p>
    <w:p w:rsidR="00BB236E" w:rsidRDefault="00BB236E" w:rsidP="00BB236E">
      <w:r>
        <w:t xml:space="preserve">            --&gt;</w:t>
      </w:r>
    </w:p>
    <w:p w:rsidR="00BB236E" w:rsidRDefault="00BB236E" w:rsidP="00BB236E">
      <w:r>
        <w:lastRenderedPageBreak/>
        <w:t xml:space="preserve">            &lt;a href="https://bootstrapmade.com/"&gt;Bootstrap Templates&lt;/a&gt; by &lt;a href="https://bootstrapmade.com/"&gt;BootstrapMade&lt;/a&gt;</w:t>
      </w:r>
    </w:p>
    <w:p w:rsidR="00BB236E" w:rsidRDefault="00BB236E" w:rsidP="00BB236E">
      <w:r>
        <w:t xml:space="preserve">          &lt;/div&gt;</w:t>
      </w:r>
    </w:p>
    <w:p w:rsidR="00BB236E" w:rsidRDefault="00BB236E" w:rsidP="00BB236E">
      <w:r>
        <w:t xml:space="preserve">        &lt;/div&gt;</w:t>
      </w:r>
    </w:p>
    <w:p w:rsidR="00BB236E" w:rsidRDefault="00BB236E" w:rsidP="00BB236E"/>
    <w:p w:rsidR="00BB236E" w:rsidRDefault="00BB236E" w:rsidP="00BB236E">
      <w:r>
        <w:t xml:space="preserve">        &lt;div class="top-bar"&gt;</w:t>
      </w:r>
    </w:p>
    <w:p w:rsidR="00BB236E" w:rsidRDefault="00BB236E" w:rsidP="00BB236E">
      <w:r>
        <w:t xml:space="preserve">          &lt;div class="col-lg-12"&gt;</w:t>
      </w:r>
    </w:p>
    <w:p w:rsidR="00BB236E" w:rsidRDefault="00BB236E" w:rsidP="00BB236E">
      <w:r>
        <w:t xml:space="preserve">            &lt;div class="social"&gt;</w:t>
      </w:r>
    </w:p>
    <w:p w:rsidR="00BB236E" w:rsidRDefault="00BB236E" w:rsidP="00BB236E">
      <w:r>
        <w:t xml:space="preserve">              &lt;ul class="social-share"&gt;</w:t>
      </w:r>
    </w:p>
    <w:p w:rsidR="00BB236E" w:rsidRDefault="00BB236E" w:rsidP="00BB236E">
      <w:r>
        <w:t xml:space="preserve">                &lt;li&gt;&lt;a href="https://www.facebook.com/BathCollege/"&gt;&lt;i class="fa fa-facebook"&gt;&lt;/i&gt;&lt;/a&gt;&lt;/li&gt;</w:t>
      </w:r>
    </w:p>
    <w:p w:rsidR="00BB236E" w:rsidRDefault="00BB236E" w:rsidP="00BB236E">
      <w:r>
        <w:t xml:space="preserve">                &lt;li&gt;&lt;a href="https://twitter.com/BathCollege"&gt;&lt;i class="fa fa-twitter"&gt;&lt;/i&gt;&lt;/a&gt;&lt;/li&gt;</w:t>
      </w:r>
    </w:p>
    <w:p w:rsidR="00BB236E" w:rsidRDefault="00BB236E" w:rsidP="00BB236E">
      <w:r>
        <w:t xml:space="preserve">                &lt;li&gt;&lt;a href="https://www.instagram.com/bathcollege/?hl=en"&gt;&lt;i class="fa fa-instagram"&gt;&lt;/i&gt;&lt;/a&gt;&lt;/li&gt;</w:t>
      </w:r>
    </w:p>
    <w:p w:rsidR="00BB236E" w:rsidRDefault="00BB236E" w:rsidP="00BB236E">
      <w:r>
        <w:t xml:space="preserve">                  &lt;!-- Social media links to Bath College social media pages 'fa fa-' is in reference to externally stored images of social media icons that have been styled accordingly --&gt;</w:t>
      </w:r>
    </w:p>
    <w:p w:rsidR="00BB236E" w:rsidRDefault="00BB236E" w:rsidP="00BB236E">
      <w:r>
        <w:t>&lt;table style="width:100%"&gt;</w:t>
      </w:r>
    </w:p>
    <w:p w:rsidR="00BB236E" w:rsidRDefault="00BB236E" w:rsidP="00BB236E">
      <w:r>
        <w:t xml:space="preserve">  &lt;tr&gt;</w:t>
      </w:r>
    </w:p>
    <w:p w:rsidR="00BB236E" w:rsidRDefault="00BB236E" w:rsidP="00BB236E">
      <w:r>
        <w:t xml:space="preserve">    &lt;th&gt;Firstname&lt;/th&gt;</w:t>
      </w:r>
    </w:p>
    <w:p w:rsidR="00BB236E" w:rsidRDefault="00BB236E" w:rsidP="00BB236E">
      <w:r>
        <w:t xml:space="preserve">    &lt;th&gt;Lastname&lt;/th&gt; </w:t>
      </w:r>
    </w:p>
    <w:p w:rsidR="00BB236E" w:rsidRDefault="00BB236E" w:rsidP="00BB236E">
      <w:r>
        <w:t xml:space="preserve">    &lt;th&gt;Email&lt;/th&gt;</w:t>
      </w:r>
    </w:p>
    <w:p w:rsidR="00BB236E" w:rsidRDefault="00BB236E" w:rsidP="00BB236E">
      <w:r>
        <w:t xml:space="preserve">      &lt;th&gt;Blog Links&lt;/th&gt;</w:t>
      </w:r>
    </w:p>
    <w:p w:rsidR="00BB236E" w:rsidRDefault="00BB236E" w:rsidP="00BB236E">
      <w:r>
        <w:t xml:space="preserve">  &lt;/tr&gt;</w:t>
      </w:r>
    </w:p>
    <w:p w:rsidR="00BB236E" w:rsidRDefault="00BB236E" w:rsidP="00BB236E">
      <w:r>
        <w:t xml:space="preserve">  &lt;tr&gt;</w:t>
      </w:r>
    </w:p>
    <w:p w:rsidR="00BB236E" w:rsidRDefault="00BB236E" w:rsidP="00BB236E">
      <w:r>
        <w:t xml:space="preserve">    &lt;td align="left" &gt;Luke&lt;/td&gt;</w:t>
      </w:r>
    </w:p>
    <w:p w:rsidR="00BB236E" w:rsidRDefault="00BB236E" w:rsidP="00BB236E">
      <w:r>
        <w:t xml:space="preserve">    &lt;td align="left" &gt;Parfrey&lt;/td&gt; </w:t>
      </w:r>
    </w:p>
    <w:p w:rsidR="00BB236E" w:rsidRDefault="00BB236E" w:rsidP="00BB236E">
      <w:r>
        <w:t xml:space="preserve">    &lt;td align="left" &gt;PAR13135837@student.citybathcoll.ac.uk&lt;/td&gt;</w:t>
      </w:r>
    </w:p>
    <w:p w:rsidR="00BB236E" w:rsidRDefault="00BB236E" w:rsidP="00BB236E">
      <w:r>
        <w:t xml:space="preserve">      &lt;td align="left" &gt;&lt;a href="https://lukeparfrey.tumblr.com/"&gt;Luke Parfrey tumblr&lt;/a&gt;&lt;/td&gt;</w:t>
      </w:r>
    </w:p>
    <w:p w:rsidR="00BB236E" w:rsidRDefault="00BB236E" w:rsidP="00BB236E">
      <w:r>
        <w:t xml:space="preserve">  &lt;/tr&gt;</w:t>
      </w:r>
    </w:p>
    <w:p w:rsidR="00BB236E" w:rsidRDefault="00BB236E" w:rsidP="00BB236E">
      <w:r>
        <w:lastRenderedPageBreak/>
        <w:t xml:space="preserve">  &lt;tr&gt;</w:t>
      </w:r>
    </w:p>
    <w:p w:rsidR="00BB236E" w:rsidRDefault="00BB236E" w:rsidP="00BB236E">
      <w:r>
        <w:t xml:space="preserve">    &lt;td align="left" &gt;Jared&lt;/td&gt;</w:t>
      </w:r>
    </w:p>
    <w:p w:rsidR="00BB236E" w:rsidRDefault="00BB236E" w:rsidP="00BB236E">
      <w:r>
        <w:t xml:space="preserve">    &lt;td align="left" &gt;Taws&lt;/td&gt; </w:t>
      </w:r>
    </w:p>
    <w:p w:rsidR="00BB236E" w:rsidRDefault="00BB236E" w:rsidP="00BB236E">
      <w:r>
        <w:t xml:space="preserve">    &lt;td align="left" &gt;TAW13137258@student.citybathcoll.ac.uk&lt;/td&gt;</w:t>
      </w:r>
    </w:p>
    <w:p w:rsidR="00BB236E" w:rsidRDefault="00BB236E" w:rsidP="00BB236E">
      <w:r>
        <w:t xml:space="preserve">      &lt;td align="left" &gt;&lt;a href="https://jaredtaws.tumblr.com/"&gt;Jared Taws tumblr&lt;/a&gt;&lt;/td&gt;</w:t>
      </w:r>
    </w:p>
    <w:p w:rsidR="00BB236E" w:rsidRDefault="00BB236E" w:rsidP="00BB236E">
      <w:r>
        <w:t xml:space="preserve">  &lt;/tr&gt;</w:t>
      </w:r>
    </w:p>
    <w:p w:rsidR="00BB236E" w:rsidRDefault="00BB236E" w:rsidP="00BB236E">
      <w:r>
        <w:t>&lt;/table&gt;</w:t>
      </w:r>
    </w:p>
    <w:p w:rsidR="00BB236E" w:rsidRDefault="00BB236E" w:rsidP="00BB236E">
      <w:r>
        <w:t xml:space="preserve">                  &lt;!-- All contents of the footer within this section --&gt;</w:t>
      </w:r>
    </w:p>
    <w:p w:rsidR="00BB236E" w:rsidRDefault="00BB236E" w:rsidP="00BB236E">
      <w:r>
        <w:t xml:space="preserve">              &lt;/ul&gt;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&lt;/footer&gt;</w:t>
      </w:r>
    </w:p>
    <w:p w:rsidR="00BB236E" w:rsidRDefault="00BB236E" w:rsidP="00BB236E">
      <w:r>
        <w:t xml:space="preserve">  &lt;!--/#footer--&gt;</w:t>
      </w:r>
    </w:p>
    <w:p w:rsidR="00BB236E" w:rsidRDefault="00BB236E" w:rsidP="00BB236E"/>
    <w:p w:rsidR="00BB236E" w:rsidRDefault="00BB236E" w:rsidP="00BB236E"/>
    <w:p w:rsidR="00BB236E" w:rsidRDefault="00BB236E" w:rsidP="00BB236E">
      <w:r>
        <w:t xml:space="preserve">  &lt;!-- jQuery (necessary for Bootstrap's JavaScript plugins) --&gt;</w:t>
      </w:r>
    </w:p>
    <w:p w:rsidR="00BB236E" w:rsidRDefault="00BB236E" w:rsidP="00BB236E">
      <w:r>
        <w:t xml:space="preserve">  &lt;script src="assets/js/jquery.js"&gt;&lt;/script&gt;</w:t>
      </w:r>
    </w:p>
    <w:p w:rsidR="00BB236E" w:rsidRDefault="00BB236E" w:rsidP="00BB236E">
      <w:r>
        <w:t xml:space="preserve">  &lt;!-- Include all compiled plugins (below), or include individual files as needed --&gt;</w:t>
      </w:r>
    </w:p>
    <w:p w:rsidR="00BB236E" w:rsidRDefault="00BB236E" w:rsidP="00BB236E">
      <w:r>
        <w:t xml:space="preserve">  &lt;script src="assets/js/bootstrap.min.js"&gt;&lt;/script&gt;</w:t>
      </w:r>
    </w:p>
    <w:p w:rsidR="00BB236E" w:rsidRDefault="00BB236E" w:rsidP="00BB236E">
      <w:r>
        <w:t xml:space="preserve">  &lt;script src="assets/js/jquery.prettyPhoto.js"&gt;&lt;/script&gt;</w:t>
      </w:r>
    </w:p>
    <w:p w:rsidR="00BB236E" w:rsidRDefault="00BB236E" w:rsidP="00BB236E">
      <w:r>
        <w:t xml:space="preserve">  &lt;script src="assets/js/jquery.isotope.min.js"&gt;&lt;/script&gt;</w:t>
      </w:r>
    </w:p>
    <w:p w:rsidR="00BB236E" w:rsidRDefault="00BB236E" w:rsidP="00BB236E">
      <w:r>
        <w:t xml:space="preserve">  &lt;script src="assets/js/wow.min.js"&gt;&lt;/script&gt;</w:t>
      </w:r>
    </w:p>
    <w:p w:rsidR="00BB236E" w:rsidRDefault="00BB236E" w:rsidP="00BB236E">
      <w:r>
        <w:t xml:space="preserve">  &lt;script src="assets/js/jquery.easing.min.js"&gt;&lt;/script&gt;</w:t>
      </w:r>
    </w:p>
    <w:p w:rsidR="00BB236E" w:rsidRDefault="00BB236E" w:rsidP="00BB236E">
      <w:r>
        <w:lastRenderedPageBreak/>
        <w:t xml:space="preserve">  &lt;script src="https://maps.googleapis.com/maps/api/js?key=AIzaSyD8HeI8o-c1NppZA-92oYlXakhDPYR7XMY"&gt;&lt;/script&gt;</w:t>
      </w:r>
    </w:p>
    <w:p w:rsidR="00BB236E" w:rsidRDefault="00BB236E" w:rsidP="00BB236E">
      <w:r>
        <w:t xml:space="preserve">  &lt;script src="assets/js/main.js"&gt;&lt;/script&gt;</w:t>
      </w:r>
    </w:p>
    <w:p w:rsidR="00BB236E" w:rsidRDefault="00BB236E" w:rsidP="00BB236E">
      <w:r>
        <w:t xml:space="preserve">  &lt;script src="assets/contactform/contactform.js"&gt;&lt;/script&gt;</w:t>
      </w:r>
    </w:p>
    <w:p w:rsidR="00BB236E" w:rsidRDefault="00BB236E" w:rsidP="00BB236E"/>
    <w:p w:rsidR="00BB236E" w:rsidRDefault="00BB236E" w:rsidP="00BB236E">
      <w:r>
        <w:t>&lt;/body&gt;</w:t>
      </w:r>
    </w:p>
    <w:p w:rsidR="00BB236E" w:rsidRDefault="00BB236E" w:rsidP="00BB236E"/>
    <w:p w:rsidR="00BB236E" w:rsidRDefault="00BB236E" w:rsidP="00BB236E">
      <w:r>
        <w:t>&lt;/html&gt;</w:t>
      </w:r>
    </w:p>
    <w:p w:rsidR="00BB236E" w:rsidRDefault="00BB236E" w:rsidP="00BB236E">
      <w:r>
        <w:t>&lt;?php</w:t>
      </w:r>
    </w:p>
    <w:p w:rsidR="00BB236E" w:rsidRDefault="00BB236E" w:rsidP="00BB236E">
      <w:r>
        <w:tab/>
        <w:t>require 'config/config.php';</w:t>
      </w:r>
    </w:p>
    <w:p w:rsidR="00BB236E" w:rsidRDefault="00BB236E" w:rsidP="00BB236E">
      <w:r>
        <w:t xml:space="preserve">    include("includes/classes/User.php");</w:t>
      </w:r>
    </w:p>
    <w:p w:rsidR="00BB236E" w:rsidRDefault="00BB236E" w:rsidP="00BB236E">
      <w:r>
        <w:tab/>
      </w:r>
    </w:p>
    <w:p w:rsidR="00BB236E" w:rsidRDefault="00BB236E" w:rsidP="00BB236E">
      <w:r>
        <w:tab/>
        <w:t>if (isset($_SESSION['username'])) {</w:t>
      </w:r>
    </w:p>
    <w:p w:rsidR="00BB236E" w:rsidRDefault="00BB236E" w:rsidP="00BB236E">
      <w:r>
        <w:tab/>
        <w:t>$userLoggedIn = $_SESSION['username'];</w:t>
      </w:r>
    </w:p>
    <w:p w:rsidR="00BB236E" w:rsidRDefault="00BB236E" w:rsidP="00BB236E">
      <w:r>
        <w:tab/>
        <w:t>$user_details_query = mysqli_query($con, "SELECT * FROM users WHERE username='$userLoggedIn'");</w:t>
      </w:r>
    </w:p>
    <w:p w:rsidR="00BB236E" w:rsidRDefault="00BB236E" w:rsidP="00BB236E">
      <w:r>
        <w:tab/>
        <w:t>$user = mysqli_fetch_array($user_details_query);</w:t>
      </w:r>
    </w:p>
    <w:p w:rsidR="00BB236E" w:rsidRDefault="00BB236E" w:rsidP="00BB236E">
      <w:r>
        <w:tab/>
      </w:r>
    </w:p>
    <w:p w:rsidR="00BB236E" w:rsidRDefault="00BB236E" w:rsidP="00BB236E">
      <w:r>
        <w:tab/>
        <w:t xml:space="preserve">$sql= "SELECT users.id, users.username, users.email, userscores.mathsscore1, userscores.mathsqattempted, userscores.englishscore1, userscores.englishqattempted FROM users, userscores WHERE userscores.username = users.username"; </w:t>
      </w:r>
    </w:p>
    <w:p w:rsidR="00BB236E" w:rsidRDefault="00BB236E" w:rsidP="00BB236E">
      <w:r>
        <w:tab/>
      </w:r>
    </w:p>
    <w:p w:rsidR="00BB236E" w:rsidRDefault="00BB236E" w:rsidP="00BB236E">
      <w:r>
        <w:t xml:space="preserve">        $result = mysqli_query($con,$sql);</w:t>
      </w:r>
    </w:p>
    <w:p w:rsidR="00BB236E" w:rsidRDefault="00BB236E" w:rsidP="00BB236E">
      <w:r>
        <w:t>}</w:t>
      </w:r>
    </w:p>
    <w:p w:rsidR="00BB236E" w:rsidRDefault="00BB236E" w:rsidP="00BB236E">
      <w:r>
        <w:t>else {</w:t>
      </w:r>
    </w:p>
    <w:p w:rsidR="00BB236E" w:rsidRDefault="00BB236E" w:rsidP="00BB236E">
      <w:r>
        <w:tab/>
        <w:t>header("Location: index.php");</w:t>
      </w:r>
    </w:p>
    <w:p w:rsidR="00BB236E" w:rsidRDefault="00BB236E" w:rsidP="00BB236E">
      <w:r>
        <w:t>}</w:t>
      </w:r>
    </w:p>
    <w:p w:rsidR="00BB236E" w:rsidRDefault="00BB236E" w:rsidP="00BB236E">
      <w:r>
        <w:t>?&gt;</w:t>
      </w:r>
    </w:p>
    <w:p w:rsidR="00BB236E" w:rsidRDefault="00BB236E" w:rsidP="00BB236E">
      <w:r>
        <w:tab/>
        <w:t xml:space="preserve"> </w:t>
      </w:r>
    </w:p>
    <w:p w:rsidR="00BB236E" w:rsidRDefault="00BB236E" w:rsidP="00BB236E">
      <w:r>
        <w:lastRenderedPageBreak/>
        <w:t>&lt;!DOCTYPE html&gt;</w:t>
      </w:r>
    </w:p>
    <w:p w:rsidR="00BB236E" w:rsidRDefault="00BB236E" w:rsidP="00BB236E">
      <w:r>
        <w:t>&lt;html lang="en"&gt;</w:t>
      </w:r>
    </w:p>
    <w:p w:rsidR="00BB236E" w:rsidRDefault="00BB236E" w:rsidP="00BB236E"/>
    <w:p w:rsidR="00BB236E" w:rsidRDefault="00BB236E" w:rsidP="00BB236E">
      <w:r>
        <w:t>&lt;head&gt;</w:t>
      </w:r>
    </w:p>
    <w:p w:rsidR="00BB236E" w:rsidRDefault="00BB236E" w:rsidP="00BB236E">
      <w:r>
        <w:t xml:space="preserve">  &lt;title&gt;Bath College Maths &amp; English Tracker - Quiz Page&lt;/title&gt;</w:t>
      </w:r>
    </w:p>
    <w:p w:rsidR="00BB236E" w:rsidRDefault="00BB236E" w:rsidP="00BB236E">
      <w:r>
        <w:t xml:space="preserve">  &lt;meta charset="utf-8"&gt;</w:t>
      </w:r>
    </w:p>
    <w:p w:rsidR="00BB236E" w:rsidRDefault="00BB236E" w:rsidP="00BB236E">
      <w:r>
        <w:t xml:space="preserve">  &lt;meta http-equiv="X-UA-Compatible" content="IE=edge"&gt;</w:t>
      </w:r>
    </w:p>
    <w:p w:rsidR="00BB236E" w:rsidRDefault="00BB236E" w:rsidP="00BB236E">
      <w:r>
        <w:t xml:space="preserve">  &lt;meta name="viewport" content="width=device-width, initial-scale=1"&gt;</w:t>
      </w:r>
    </w:p>
    <w:p w:rsidR="00BB236E" w:rsidRDefault="00BB236E" w:rsidP="00BB236E">
      <w:r>
        <w:t xml:space="preserve">  &lt;!-- The above 3 meta tags *must* come first in the head; any other head content must come *after* these tags --&gt;</w:t>
      </w:r>
    </w:p>
    <w:p w:rsidR="00BB236E" w:rsidRDefault="00BB236E" w:rsidP="00BB236E"/>
    <w:p w:rsidR="00BB236E" w:rsidRDefault="00BB236E" w:rsidP="00BB236E">
      <w:r>
        <w:t xml:space="preserve">  &lt;!-- Bootstrap --&gt;</w:t>
      </w:r>
    </w:p>
    <w:p w:rsidR="00BB236E" w:rsidRDefault="00BB236E" w:rsidP="00BB236E">
      <w:r>
        <w:t xml:space="preserve">  &lt;link href="assets/css/bootstrap.min.css" rel="stylesheet"&gt;</w:t>
      </w:r>
    </w:p>
    <w:p w:rsidR="00BB236E" w:rsidRDefault="00BB236E" w:rsidP="00BB236E">
      <w:r>
        <w:t xml:space="preserve">  &lt;link href="assets/css/bootstrap.min.css" rel="stylesheet"&gt;</w:t>
      </w:r>
    </w:p>
    <w:p w:rsidR="00BB236E" w:rsidRDefault="00BB236E" w:rsidP="00BB236E">
      <w:r>
        <w:t xml:space="preserve">  &lt;link rel="stylesheet" href="assets/css/font-awesome.min.css"&gt;</w:t>
      </w:r>
    </w:p>
    <w:p w:rsidR="00BB236E" w:rsidRDefault="00BB236E" w:rsidP="00BB236E">
      <w:r>
        <w:t xml:space="preserve">  &lt;link href="assets/css/animate.min.css" rel="stylesheet"&gt;</w:t>
      </w:r>
    </w:p>
    <w:p w:rsidR="00BB236E" w:rsidRDefault="00BB236E" w:rsidP="00BB236E">
      <w:r>
        <w:t xml:space="preserve">  &lt;link href="assets/css/animate.css" rel="stylesheet" /&gt;</w:t>
      </w:r>
    </w:p>
    <w:p w:rsidR="00BB236E" w:rsidRDefault="00BB236E" w:rsidP="00BB236E">
      <w:r>
        <w:t xml:space="preserve">  &lt;link href="assets/css/prettyPhoto.css" rel="stylesheet"&gt;</w:t>
      </w:r>
    </w:p>
    <w:p w:rsidR="00BB236E" w:rsidRDefault="00BB236E" w:rsidP="00BB236E">
      <w:r>
        <w:t xml:space="preserve">  &lt;link href="assets/css/style.css" rel="stylesheet"&gt;</w:t>
      </w:r>
    </w:p>
    <w:p w:rsidR="00BB236E" w:rsidRDefault="00BB236E" w:rsidP="00BB236E">
      <w:r>
        <w:t xml:space="preserve"> </w:t>
      </w:r>
    </w:p>
    <w:p w:rsidR="00BB236E" w:rsidRDefault="00BB236E" w:rsidP="00BB236E">
      <w:r>
        <w:t xml:space="preserve"> </w:t>
      </w:r>
      <w:r>
        <w:tab/>
        <w:t>&lt;link rel="apple-touch-icon-precomposed" sizes="114x114" href="assets/images/icons/icon.png" /&gt;</w:t>
      </w:r>
    </w:p>
    <w:p w:rsidR="00BB236E" w:rsidRDefault="00BB236E" w:rsidP="00BB236E">
      <w:r>
        <w:t xml:space="preserve"> </w:t>
      </w:r>
    </w:p>
    <w:p w:rsidR="00BB236E" w:rsidRDefault="00BB236E" w:rsidP="00BB236E">
      <w:r>
        <w:t>&lt;/head&gt;</w:t>
      </w:r>
    </w:p>
    <w:p w:rsidR="00BB236E" w:rsidRDefault="00BB236E" w:rsidP="00BB236E"/>
    <w:p w:rsidR="00BB236E" w:rsidRDefault="00BB236E" w:rsidP="00BB236E">
      <w:r>
        <w:t>&lt;body&gt;</w:t>
      </w:r>
    </w:p>
    <w:p w:rsidR="00BB236E" w:rsidRDefault="00BB236E" w:rsidP="00BB236E">
      <w:r>
        <w:t xml:space="preserve">  &lt;nav class="navbar navbar-default navbar-fixed-top"&gt;</w:t>
      </w:r>
    </w:p>
    <w:p w:rsidR="00BB236E" w:rsidRDefault="00BB236E" w:rsidP="00BB236E">
      <w:r>
        <w:t xml:space="preserve">    &lt;div class="container"&gt;</w:t>
      </w:r>
    </w:p>
    <w:p w:rsidR="00BB236E" w:rsidRDefault="00BB236E" w:rsidP="00BB236E">
      <w:r>
        <w:lastRenderedPageBreak/>
        <w:t xml:space="preserve">      &lt;div class="row"&gt;</w:t>
      </w:r>
    </w:p>
    <w:p w:rsidR="00BB236E" w:rsidRDefault="00BB236E" w:rsidP="00BB236E">
      <w:r>
        <w:t xml:space="preserve">        &lt;div class="site-logo"&gt;</w:t>
      </w:r>
    </w:p>
    <w:p w:rsidR="00BB236E" w:rsidRDefault="00BB236E" w:rsidP="00BB236E">
      <w:r>
        <w:t xml:space="preserve">          &lt;a href="main.php" class="brand"&gt;Bath College Maths &amp; English Tracker&lt;/a&gt;</w:t>
      </w:r>
    </w:p>
    <w:p w:rsidR="00BB236E" w:rsidRDefault="00BB236E" w:rsidP="00BB236E">
      <w:r>
        <w:t xml:space="preserve">        &lt;/div&gt;</w:t>
      </w:r>
    </w:p>
    <w:p w:rsidR="00BB236E" w:rsidRDefault="00BB236E" w:rsidP="00BB236E">
      <w:r>
        <w:t>&lt;!-- Title of website also used as button to link back to homepage --&gt;</w:t>
      </w:r>
    </w:p>
    <w:p w:rsidR="00BB236E" w:rsidRDefault="00BB236E" w:rsidP="00BB236E">
      <w:r>
        <w:t xml:space="preserve">          </w:t>
      </w:r>
    </w:p>
    <w:p w:rsidR="00BB236E" w:rsidRDefault="00BB236E" w:rsidP="00BB236E">
      <w:r>
        <w:t xml:space="preserve">        &lt;!-- Brand and toggle get grouped for better mobile display --&gt;</w:t>
      </w:r>
    </w:p>
    <w:p w:rsidR="00BB236E" w:rsidRDefault="00BB236E" w:rsidP="00BB236E">
      <w:r>
        <w:t xml:space="preserve">        &lt;div class="navbar-header"&gt;</w:t>
      </w:r>
    </w:p>
    <w:p w:rsidR="00BB236E" w:rsidRDefault="00BB236E" w:rsidP="00BB236E">
      <w:r>
        <w:t xml:space="preserve">          &lt;button type="button" class="navbar-toggle" data-toggle="collapse" data-target="#menu"&gt;</w:t>
      </w:r>
    </w:p>
    <w:p w:rsidR="00BB236E" w:rsidRDefault="00BB236E" w:rsidP="00BB236E">
      <w:r>
        <w:tab/>
      </w:r>
      <w:r>
        <w:tab/>
      </w:r>
      <w:r>
        <w:tab/>
      </w:r>
      <w:r>
        <w:tab/>
      </w:r>
      <w:r>
        <w:tab/>
      </w:r>
      <w:r>
        <w:tab/>
      </w:r>
      <w:r>
        <w:tab/>
        <w:t>&lt;i class="fa fa-bars"&gt;&lt;/i&gt;</w:t>
      </w:r>
    </w:p>
    <w:p w:rsidR="00BB236E" w:rsidRDefault="00BB236E" w:rsidP="00BB236E">
      <w:r>
        <w:tab/>
      </w:r>
      <w:r>
        <w:tab/>
      </w:r>
      <w:r>
        <w:tab/>
      </w:r>
      <w:r>
        <w:tab/>
      </w:r>
      <w:r>
        <w:tab/>
      </w:r>
      <w:r>
        <w:tab/>
        <w:t>&lt;/button&gt;</w:t>
      </w:r>
    </w:p>
    <w:p w:rsidR="00BB236E" w:rsidRDefault="00BB236E" w:rsidP="00BB236E">
      <w:r>
        <w:t xml:space="preserve">        &lt;/div&gt;</w:t>
      </w:r>
    </w:p>
    <w:p w:rsidR="00BB236E" w:rsidRDefault="00BB236E" w:rsidP="00BB236E">
      <w:r>
        <w:t xml:space="preserve">        &lt;!-- Collect the nav links, forms, and other content for toggling --&gt;</w:t>
      </w:r>
    </w:p>
    <w:p w:rsidR="00BB236E" w:rsidRDefault="00BB236E" w:rsidP="00BB236E">
      <w:r>
        <w:t xml:space="preserve">        &lt;div class="collapse navbar-collapse" id="menu"&gt;</w:t>
      </w:r>
    </w:p>
    <w:p w:rsidR="00BB236E" w:rsidRDefault="00BB236E" w:rsidP="00BB236E">
      <w:r>
        <w:t xml:space="preserve">          &lt;ul class="nav navbar-nav navbar-right"&gt;</w:t>
      </w:r>
    </w:p>
    <w:p w:rsidR="00BB236E" w:rsidRDefault="00BB236E" w:rsidP="00BB236E">
      <w:r>
        <w:t xml:space="preserve">            &lt;li&gt;&lt;a href="main2.php"&gt;Home&lt;/a&gt;&lt;/li&gt;</w:t>
      </w:r>
    </w:p>
    <w:p w:rsidR="00BB236E" w:rsidRDefault="00BB236E" w:rsidP="00BB236E">
      <w:r>
        <w:t xml:space="preserve">            &lt;li&gt;&lt;a href="includes/handlers/logout.php"&gt;Log Out&lt;/a&gt;&lt;/li&gt;</w:t>
      </w:r>
    </w:p>
    <w:p w:rsidR="00BB236E" w:rsidRDefault="00BB236E" w:rsidP="00BB236E">
      <w:r>
        <w:t xml:space="preserve">          &lt;/ul&gt;</w:t>
      </w:r>
    </w:p>
    <w:p w:rsidR="00BB236E" w:rsidRDefault="00BB236E" w:rsidP="00BB236E">
      <w:r>
        <w:t xml:space="preserve">        &lt;/div&gt;</w:t>
      </w:r>
    </w:p>
    <w:p w:rsidR="00BB236E" w:rsidRDefault="00BB236E" w:rsidP="00BB236E">
      <w:r>
        <w:t xml:space="preserve">          &lt;!-- Setting destinations for nav buttons, if naming of buttons want to be changed do that above --&gt;</w:t>
      </w:r>
    </w:p>
    <w:p w:rsidR="00BB236E" w:rsidRDefault="00BB236E" w:rsidP="00BB236E">
      <w:r>
        <w:t xml:space="preserve">        &lt;!-- /.Navbar-collapse --&gt;</w:t>
      </w:r>
    </w:p>
    <w:p w:rsidR="00BB236E" w:rsidRDefault="00BB236E" w:rsidP="00BB236E">
      <w:r>
        <w:t xml:space="preserve">      &lt;/div&gt;</w:t>
      </w:r>
    </w:p>
    <w:p w:rsidR="00BB236E" w:rsidRDefault="00BB236E" w:rsidP="00BB236E">
      <w:r>
        <w:t xml:space="preserve">    &lt;/div&gt;</w:t>
      </w:r>
    </w:p>
    <w:p w:rsidR="00BB236E" w:rsidRDefault="00BB236E" w:rsidP="00BB236E">
      <w:r>
        <w:t xml:space="preserve">  &lt;/nav&gt;</w:t>
      </w:r>
    </w:p>
    <w:p w:rsidR="00BB236E" w:rsidRDefault="00BB236E" w:rsidP="00BB236E"/>
    <w:p w:rsidR="00BB236E" w:rsidRDefault="00BB236E" w:rsidP="00BB236E">
      <w:r>
        <w:t xml:space="preserve">  &lt;div id="home"&gt;</w:t>
      </w:r>
    </w:p>
    <w:p w:rsidR="00BB236E" w:rsidRDefault="00BB236E" w:rsidP="00BB236E">
      <w:r>
        <w:lastRenderedPageBreak/>
        <w:t xml:space="preserve">    &lt;div class="slider"&gt;</w:t>
      </w:r>
    </w:p>
    <w:p w:rsidR="00BB236E" w:rsidRDefault="00BB236E" w:rsidP="00BB236E">
      <w:r>
        <w:t xml:space="preserve">      &lt;div id="about-slider"&gt;</w:t>
      </w:r>
    </w:p>
    <w:p w:rsidR="00BB236E" w:rsidRDefault="00BB236E" w:rsidP="00BB236E">
      <w:r>
        <w:t xml:space="preserve">      &lt;div id="carousel-slider" class="carousel slide" data-ride="carousel"&gt;</w:t>
      </w:r>
    </w:p>
    <w:p w:rsidR="00BB236E" w:rsidRDefault="00BB236E" w:rsidP="00BB236E">
      <w:r>
        <w:t xml:space="preserve">          &lt;!-- Indicators --&gt;</w:t>
      </w:r>
    </w:p>
    <w:p w:rsidR="00BB236E" w:rsidRDefault="00BB236E" w:rsidP="00BB236E">
      <w:r>
        <w:t xml:space="preserve">          &lt;ol class="carousel-indicators visible-xs"&gt;</w:t>
      </w:r>
    </w:p>
    <w:p w:rsidR="00BB236E" w:rsidRDefault="00BB236E" w:rsidP="00BB236E">
      <w:r>
        <w:t xml:space="preserve">            &lt;li data-target="#carousel-slider" data-slide-to="assets/images/icons/navbarlogo.png" class="active"&gt;&lt;/li&gt;</w:t>
      </w:r>
    </w:p>
    <w:p w:rsidR="00BB236E" w:rsidRDefault="00BB236E" w:rsidP="00BB236E">
      <w:r>
        <w:t xml:space="preserve">            &lt;/ol&gt;</w:t>
      </w:r>
    </w:p>
    <w:p w:rsidR="00BB236E" w:rsidRDefault="00BB236E" w:rsidP="00BB236E">
      <w:r>
        <w:t>&lt;!-- Image carousel for banner at the top of each page --&gt;</w:t>
      </w:r>
    </w:p>
    <w:p w:rsidR="00BB236E" w:rsidRDefault="00BB236E" w:rsidP="00BB236E">
      <w:r>
        <w:t xml:space="preserve">          &lt;div class="carousel-inner"&gt;</w:t>
      </w:r>
    </w:p>
    <w:p w:rsidR="00BB236E" w:rsidRDefault="00BB236E" w:rsidP="00BB236E">
      <w:r>
        <w:t xml:space="preserve">            &lt;div class="item active"&gt;</w:t>
      </w:r>
    </w:p>
    <w:p w:rsidR="00BB236E" w:rsidRDefault="00BB236E" w:rsidP="00BB236E">
      <w:r>
        <w:t xml:space="preserve">              &lt;img src="assets/images/icons/navbarlogo.png" class="img-responsive" alt="Bath College Maths and English Tracker"&gt;</w:t>
      </w:r>
    </w:p>
    <w:p w:rsidR="00BB236E" w:rsidRDefault="00BB236E" w:rsidP="00BB236E">
      <w:r>
        <w:t xml:space="preserve">            &lt;/div&gt;</w:t>
      </w:r>
    </w:p>
    <w:p w:rsidR="00BB236E" w:rsidRDefault="00BB236E" w:rsidP="00BB236E">
      <w:r>
        <w:t xml:space="preserve">        &lt;/div&gt;</w:t>
      </w:r>
    </w:p>
    <w:p w:rsidR="00BB236E" w:rsidRDefault="00BB236E" w:rsidP="00BB236E">
      <w:r>
        <w:t xml:space="preserve">        &lt;!--/#carousel-slider--&gt;</w:t>
      </w:r>
    </w:p>
    <w:p w:rsidR="00BB236E" w:rsidRDefault="00BB236E" w:rsidP="00BB236E">
      <w:r>
        <w:t xml:space="preserve">      &lt;/div&gt;    </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&lt;section id="about"&gt;</w:t>
      </w:r>
    </w:p>
    <w:p w:rsidR="00BB236E" w:rsidRDefault="00BB236E" w:rsidP="00BB236E">
      <w:r>
        <w:t xml:space="preserve">    &lt;div class="container text-center" &gt;</w:t>
      </w:r>
    </w:p>
    <w:p w:rsidR="00BB236E" w:rsidRDefault="00BB236E" w:rsidP="00BB236E">
      <w:r>
        <w:t xml:space="preserve">     </w:t>
      </w:r>
      <w:r>
        <w:tab/>
        <w:t>&lt;br&gt;&lt;br&gt;</w:t>
      </w:r>
    </w:p>
    <w:p w:rsidR="00BB236E" w:rsidRDefault="00BB236E" w:rsidP="00BB236E">
      <w:r>
        <w:t xml:space="preserve">    </w:t>
      </w:r>
      <w:r>
        <w:tab/>
        <w:t>&lt;br&gt;&lt;br&gt;&lt;br&gt;&lt;br&gt;</w:t>
      </w:r>
    </w:p>
    <w:p w:rsidR="00BB236E" w:rsidRDefault="00BB236E" w:rsidP="00BB236E">
      <w:r>
        <w:t xml:space="preserve">    &lt;table class="table table-striped"&gt;</w:t>
      </w:r>
    </w:p>
    <w:p w:rsidR="00BB236E" w:rsidRDefault="00BB236E" w:rsidP="00BB236E">
      <w:r>
        <w:t xml:space="preserve">        &lt;thead&gt;</w:t>
      </w:r>
    </w:p>
    <w:p w:rsidR="00BB236E" w:rsidRDefault="00BB236E" w:rsidP="00BB236E">
      <w:r>
        <w:t xml:space="preserve">          &lt;tr&gt;</w:t>
      </w:r>
    </w:p>
    <w:p w:rsidR="00BB236E" w:rsidRDefault="00BB236E" w:rsidP="00BB236E">
      <w:r>
        <w:t xml:space="preserve">           &lt;th&gt;Student Email&lt;/th&gt;</w:t>
      </w:r>
    </w:p>
    <w:p w:rsidR="00BB236E" w:rsidRDefault="00BB236E" w:rsidP="00BB236E">
      <w:r>
        <w:lastRenderedPageBreak/>
        <w:t xml:space="preserve">           &lt;th&gt;Student ID/Username&lt;/th&gt;</w:t>
      </w:r>
    </w:p>
    <w:p w:rsidR="00BB236E" w:rsidRDefault="00BB236E" w:rsidP="00BB236E">
      <w:r>
        <w:t xml:space="preserve">           &lt;th&gt;English Score&lt;/th&gt;</w:t>
      </w:r>
    </w:p>
    <w:p w:rsidR="00BB236E" w:rsidRDefault="00BB236E" w:rsidP="00BB236E">
      <w:r>
        <w:t xml:space="preserve">           &lt;th&gt;English Attempted&lt;/th&gt;</w:t>
      </w:r>
    </w:p>
    <w:p w:rsidR="00BB236E" w:rsidRDefault="00BB236E" w:rsidP="00BB236E">
      <w:r>
        <w:t xml:space="preserve">           &lt;th&gt;Maths Score&lt;/th&gt;</w:t>
      </w:r>
    </w:p>
    <w:p w:rsidR="00BB236E" w:rsidRDefault="00BB236E" w:rsidP="00BB236E">
      <w:r>
        <w:t xml:space="preserve">           &lt;th&gt;Maths Attempted&lt;/th&gt;</w:t>
      </w:r>
    </w:p>
    <w:p w:rsidR="00BB236E" w:rsidRDefault="00BB236E" w:rsidP="00BB236E">
      <w:r>
        <w:t xml:space="preserve">          &lt;/tr&gt;</w:t>
      </w:r>
    </w:p>
    <w:p w:rsidR="00BB236E" w:rsidRDefault="00BB236E" w:rsidP="00BB236E">
      <w:r>
        <w:t xml:space="preserve">        &lt;/thead&gt;</w:t>
      </w:r>
    </w:p>
    <w:p w:rsidR="00BB236E" w:rsidRDefault="00BB236E" w:rsidP="00BB236E">
      <w:r>
        <w:t xml:space="preserve">        </w:t>
      </w:r>
    </w:p>
    <w:p w:rsidR="00BB236E" w:rsidRDefault="00BB236E" w:rsidP="00BB236E">
      <w:r>
        <w:t xml:space="preserve">        &lt;?php </w:t>
      </w:r>
    </w:p>
    <w:p w:rsidR="00BB236E" w:rsidRDefault="00BB236E" w:rsidP="00BB236E">
      <w:r>
        <w:t xml:space="preserve">        </w:t>
      </w:r>
    </w:p>
    <w:p w:rsidR="00BB236E" w:rsidRDefault="00BB236E" w:rsidP="00BB236E">
      <w:r>
        <w:t xml:space="preserve">        //var_dump(mysqli_fetch_array($result));</w:t>
      </w:r>
    </w:p>
    <w:p w:rsidR="00BB236E" w:rsidRDefault="00BB236E" w:rsidP="00BB236E">
      <w:r>
        <w:t xml:space="preserve">        </w:t>
      </w:r>
    </w:p>
    <w:p w:rsidR="00BB236E" w:rsidRDefault="00BB236E" w:rsidP="00BB236E">
      <w:r>
        <w:t xml:space="preserve">        if(mysqli_num_rows($result) &gt; 0) </w:t>
      </w:r>
    </w:p>
    <w:p w:rsidR="00BB236E" w:rsidRDefault="00BB236E" w:rsidP="00BB236E">
      <w:r>
        <w:t xml:space="preserve">        {</w:t>
      </w:r>
    </w:p>
    <w:p w:rsidR="00BB236E" w:rsidRDefault="00BB236E" w:rsidP="00BB236E">
      <w:r>
        <w:t xml:space="preserve">          while($row = mysqli_fetch_array($result))</w:t>
      </w:r>
    </w:p>
    <w:p w:rsidR="00BB236E" w:rsidRDefault="00BB236E" w:rsidP="00BB236E">
      <w:r>
        <w:t xml:space="preserve">          {</w:t>
      </w:r>
    </w:p>
    <w:p w:rsidR="00BB236E" w:rsidRDefault="00BB236E" w:rsidP="00BB236E">
      <w:r>
        <w:t xml:space="preserve">        ?&gt;</w:t>
      </w:r>
    </w:p>
    <w:p w:rsidR="00BB236E" w:rsidRDefault="00BB236E" w:rsidP="00BB236E">
      <w:r>
        <w:t xml:space="preserve">        &lt;tbody&gt;</w:t>
      </w:r>
    </w:p>
    <w:p w:rsidR="00BB236E" w:rsidRDefault="00BB236E" w:rsidP="00BB236E">
      <w:r>
        <w:t xml:space="preserve">        &lt;td&gt;&lt;?php echo $row ["email"]; ?&gt; &lt;/td&gt;</w:t>
      </w:r>
    </w:p>
    <w:p w:rsidR="00BB236E" w:rsidRDefault="00BB236E" w:rsidP="00BB236E">
      <w:r>
        <w:t xml:space="preserve">        &lt;td&gt;&lt;?php echo $row ["username"]; ?&gt; &lt;/td&gt;</w:t>
      </w:r>
    </w:p>
    <w:p w:rsidR="00BB236E" w:rsidRDefault="00BB236E" w:rsidP="00BB236E">
      <w:r>
        <w:t xml:space="preserve">        &lt;td&gt;&lt;?php echo (int)$row ["englishscore1"]; ?&gt; &lt;/td&gt;</w:t>
      </w:r>
    </w:p>
    <w:p w:rsidR="00BB236E" w:rsidRDefault="00BB236E" w:rsidP="00BB236E">
      <w:r>
        <w:t xml:space="preserve">        &lt;td&gt;&lt;?php echo (int)$row ["englishqattempted"]; ?&gt; &lt;/td&gt;</w:t>
      </w:r>
    </w:p>
    <w:p w:rsidR="00BB236E" w:rsidRDefault="00BB236E" w:rsidP="00BB236E">
      <w:r>
        <w:t xml:space="preserve">        &lt;td&gt;&lt;?php echo (int)$row ["mathsscore1"]; ?&gt; &lt;/td&gt;</w:t>
      </w:r>
    </w:p>
    <w:p w:rsidR="00BB236E" w:rsidRDefault="00BB236E" w:rsidP="00BB236E">
      <w:r>
        <w:t xml:space="preserve">        &lt;td&gt;&lt;?php echo (int)$row ["mathsqattempted"]; ?&gt; &lt;/td&gt;</w:t>
      </w:r>
    </w:p>
    <w:p w:rsidR="00BB236E" w:rsidRDefault="00BB236E" w:rsidP="00BB236E">
      <w:r>
        <w:t xml:space="preserve">        &lt;?php</w:t>
      </w:r>
    </w:p>
    <w:p w:rsidR="00BB236E" w:rsidRDefault="00BB236E" w:rsidP="00BB236E">
      <w:r>
        <w:t xml:space="preserve">          }</w:t>
      </w:r>
    </w:p>
    <w:p w:rsidR="00BB236E" w:rsidRDefault="00BB236E" w:rsidP="00BB236E">
      <w:r>
        <w:t xml:space="preserve">        } </w:t>
      </w:r>
    </w:p>
    <w:p w:rsidR="00BB236E" w:rsidRDefault="00BB236E" w:rsidP="00BB236E">
      <w:r>
        <w:lastRenderedPageBreak/>
        <w:t xml:space="preserve">        ?&gt;</w:t>
      </w:r>
    </w:p>
    <w:p w:rsidR="00BB236E" w:rsidRDefault="00BB236E" w:rsidP="00BB236E">
      <w:r>
        <w:t xml:space="preserve">        &lt;/tbody&gt;</w:t>
      </w:r>
    </w:p>
    <w:p w:rsidR="00BB236E" w:rsidRDefault="00BB236E" w:rsidP="00BB236E">
      <w:r>
        <w:t xml:space="preserve">    &lt;/table&gt;</w:t>
      </w:r>
    </w:p>
    <w:p w:rsidR="00BB236E" w:rsidRDefault="00BB236E" w:rsidP="00BB236E">
      <w:r>
        <w:t xml:space="preserve">        &lt;br&gt;</w:t>
      </w:r>
    </w:p>
    <w:p w:rsidR="00BB236E" w:rsidRDefault="00BB236E" w:rsidP="00BB236E">
      <w:r>
        <w:t xml:space="preserve">        &lt;br&gt;</w:t>
      </w:r>
    </w:p>
    <w:p w:rsidR="00BB236E" w:rsidRDefault="00BB236E" w:rsidP="00BB236E">
      <w:r>
        <w:t xml:space="preserve">      &lt;/div&gt;</w:t>
      </w:r>
    </w:p>
    <w:p w:rsidR="00BB236E" w:rsidRDefault="00BB236E" w:rsidP="00BB236E">
      <w:r>
        <w:t xml:space="preserve">  &lt;/section&gt;</w:t>
      </w:r>
    </w:p>
    <w:p w:rsidR="00BB236E" w:rsidRDefault="00BB236E" w:rsidP="00BB236E"/>
    <w:p w:rsidR="00BB236E" w:rsidRDefault="00BB236E" w:rsidP="00BB236E"/>
    <w:p w:rsidR="00BB236E" w:rsidRDefault="00BB236E" w:rsidP="00BB236E"/>
    <w:p w:rsidR="00BB236E" w:rsidRDefault="00BB236E" w:rsidP="00BB236E"/>
    <w:p w:rsidR="00BB236E" w:rsidRDefault="00BB236E" w:rsidP="00BB236E">
      <w:r>
        <w:t xml:space="preserve">  &lt;footer id="footer" class="midnight-blue"&gt;</w:t>
      </w:r>
    </w:p>
    <w:p w:rsidR="00BB236E" w:rsidRDefault="00BB236E" w:rsidP="00BB236E">
      <w:r>
        <w:t xml:space="preserve">    &lt;div class="container"&gt;</w:t>
      </w:r>
    </w:p>
    <w:p w:rsidR="00BB236E" w:rsidRDefault="00BB236E" w:rsidP="00BB236E">
      <w:r>
        <w:t xml:space="preserve">      &lt;div class="row"&gt;</w:t>
      </w:r>
    </w:p>
    <w:p w:rsidR="00BB236E" w:rsidRDefault="00BB236E" w:rsidP="00BB236E">
      <w:r>
        <w:t xml:space="preserve">        &lt;div class="col-md-6 col-md-offset-3"&gt;</w:t>
      </w:r>
    </w:p>
    <w:p w:rsidR="00BB236E" w:rsidRDefault="00BB236E" w:rsidP="00BB236E">
      <w:r>
        <w:t xml:space="preserve">          &lt;div class="text-center"&gt;</w:t>
      </w:r>
    </w:p>
    <w:p w:rsidR="00BB236E" w:rsidRDefault="00BB236E" w:rsidP="00BB236E">
      <w:r>
        <w:t xml:space="preserve">            &lt;a href="#home" class="scrollup"&gt;&lt;i class="fa fa-angle-up fa-3x"&gt;&lt;/i&gt;&lt;/a&gt;</w:t>
      </w:r>
    </w:p>
    <w:p w:rsidR="00BB236E" w:rsidRDefault="00BB236E" w:rsidP="00BB236E">
      <w:r>
        <w:t xml:space="preserve">          &lt;/div&gt;</w:t>
      </w:r>
    </w:p>
    <w:p w:rsidR="00BB236E" w:rsidRDefault="00BB236E" w:rsidP="00BB236E">
      <w:r>
        <w:t xml:space="preserve">            &lt;p&gt;Developed by Jared Taws &amp; Luke Parfrey Work-Based Research Project 2017/18&lt;/p&gt;</w:t>
      </w:r>
    </w:p>
    <w:p w:rsidR="00BB236E" w:rsidRDefault="00BB236E" w:rsidP="00BB236E">
      <w:r>
        <w:t xml:space="preserve">          &amp;copy; OnePage Theme. All Rights Reserved.</w:t>
      </w:r>
    </w:p>
    <w:p w:rsidR="00BB236E" w:rsidRDefault="00BB236E" w:rsidP="00BB236E">
      <w:r>
        <w:t xml:space="preserve">          &lt;div class="credits"&gt;</w:t>
      </w:r>
    </w:p>
    <w:p w:rsidR="00BB236E" w:rsidRDefault="00BB236E" w:rsidP="00BB236E">
      <w:r>
        <w:t xml:space="preserve">            &lt;!--</w:t>
      </w:r>
    </w:p>
    <w:p w:rsidR="00BB236E" w:rsidRDefault="00BB236E" w:rsidP="00BB236E">
      <w:r>
        <w:t xml:space="preserve">              All the links in the footer should remain intact.</w:t>
      </w:r>
    </w:p>
    <w:p w:rsidR="00BB236E" w:rsidRDefault="00BB236E" w:rsidP="00BB236E">
      <w:r>
        <w:t xml:space="preserve">              You can delete the links only if you purchased the pro version.</w:t>
      </w:r>
    </w:p>
    <w:p w:rsidR="00BB236E" w:rsidRDefault="00BB236E" w:rsidP="00BB236E">
      <w:r>
        <w:t xml:space="preserve">              Licensing information: https://bootstrapmade.com/license/</w:t>
      </w:r>
    </w:p>
    <w:p w:rsidR="00BB236E" w:rsidRDefault="00BB236E" w:rsidP="00BB236E">
      <w:r>
        <w:t xml:space="preserve">              Purchase the pro version with working PHP/AJAX contact form: https://bootstrapmade.com/buy/?theme=OnePage</w:t>
      </w:r>
    </w:p>
    <w:p w:rsidR="00BB236E" w:rsidRDefault="00BB236E" w:rsidP="00BB236E">
      <w:r>
        <w:lastRenderedPageBreak/>
        <w:t xml:space="preserve">            --&gt;</w:t>
      </w:r>
    </w:p>
    <w:p w:rsidR="00BB236E" w:rsidRDefault="00BB236E" w:rsidP="00BB236E">
      <w:r>
        <w:t xml:space="preserve">            &lt;a href="https://bootstrapmade.com/"&gt;Bootstrap Templates&lt;/a&gt; by &lt;a href="https://bootstrapmade.com/"&gt;BootstrapMade&lt;/a&gt;</w:t>
      </w:r>
    </w:p>
    <w:p w:rsidR="00BB236E" w:rsidRDefault="00BB236E" w:rsidP="00BB236E">
      <w:r>
        <w:t xml:space="preserve">          &lt;/div&gt;</w:t>
      </w:r>
    </w:p>
    <w:p w:rsidR="00BB236E" w:rsidRDefault="00BB236E" w:rsidP="00BB236E">
      <w:r>
        <w:t xml:space="preserve">        &lt;/div&gt;</w:t>
      </w:r>
    </w:p>
    <w:p w:rsidR="00BB236E" w:rsidRDefault="00BB236E" w:rsidP="00BB236E"/>
    <w:p w:rsidR="00BB236E" w:rsidRDefault="00BB236E" w:rsidP="00BB236E">
      <w:r>
        <w:t xml:space="preserve">        &lt;div class="top-bar"&gt;</w:t>
      </w:r>
    </w:p>
    <w:p w:rsidR="00BB236E" w:rsidRDefault="00BB236E" w:rsidP="00BB236E">
      <w:r>
        <w:t xml:space="preserve">          &lt;div class="col-lg-12"&gt;</w:t>
      </w:r>
    </w:p>
    <w:p w:rsidR="00BB236E" w:rsidRDefault="00BB236E" w:rsidP="00BB236E">
      <w:r>
        <w:t xml:space="preserve">            &lt;div class="social"&gt;</w:t>
      </w:r>
    </w:p>
    <w:p w:rsidR="00BB236E" w:rsidRDefault="00BB236E" w:rsidP="00BB236E">
      <w:r>
        <w:t xml:space="preserve">              &lt;ul class="social-share"&gt;</w:t>
      </w:r>
    </w:p>
    <w:p w:rsidR="00BB236E" w:rsidRDefault="00BB236E" w:rsidP="00BB236E">
      <w:r>
        <w:t xml:space="preserve">                &lt;li&gt;&lt;a href="https://www.facebook.com/BathCollege/"&gt;&lt;i class="fa fa-facebook"&gt;&lt;/i&gt;&lt;/a&gt;&lt;/li&gt;</w:t>
      </w:r>
    </w:p>
    <w:p w:rsidR="00BB236E" w:rsidRDefault="00BB236E" w:rsidP="00BB236E">
      <w:r>
        <w:t xml:space="preserve">                &lt;li&gt;&lt;a href="https://twitter.com/BathCollege"&gt;&lt;i class="fa fa-twitter"&gt;&lt;/i&gt;&lt;/a&gt;&lt;/li&gt;</w:t>
      </w:r>
    </w:p>
    <w:p w:rsidR="00BB236E" w:rsidRDefault="00BB236E" w:rsidP="00BB236E">
      <w:r>
        <w:t xml:space="preserve">                &lt;li&gt;&lt;a href="https://www.instagram.com/bathcollege/?hl=en"&gt;&lt;i class="fa fa-instagram"&gt;&lt;/i&gt;&lt;/a&gt;&lt;/li&gt;</w:t>
      </w:r>
    </w:p>
    <w:p w:rsidR="00BB236E" w:rsidRDefault="00BB236E" w:rsidP="00BB236E">
      <w:r>
        <w:t xml:space="preserve">                  &lt;!-- Social media links to Bath College social media pages 'fa fa-' is in reference to externally stored images of social media icons that have been styled accordingly --&gt;</w:t>
      </w:r>
    </w:p>
    <w:p w:rsidR="00BB236E" w:rsidRDefault="00BB236E" w:rsidP="00BB236E">
      <w:r>
        <w:t>&lt;table style="width:100%"&gt;</w:t>
      </w:r>
    </w:p>
    <w:p w:rsidR="00BB236E" w:rsidRDefault="00BB236E" w:rsidP="00BB236E">
      <w:r>
        <w:t xml:space="preserve">  &lt;tr&gt;</w:t>
      </w:r>
    </w:p>
    <w:p w:rsidR="00BB236E" w:rsidRDefault="00BB236E" w:rsidP="00BB236E">
      <w:r>
        <w:t xml:space="preserve">    &lt;th&gt;Firstname&lt;/th&gt;</w:t>
      </w:r>
    </w:p>
    <w:p w:rsidR="00BB236E" w:rsidRDefault="00BB236E" w:rsidP="00BB236E">
      <w:r>
        <w:t xml:space="preserve">    &lt;th&gt;Lastname&lt;/th&gt; </w:t>
      </w:r>
    </w:p>
    <w:p w:rsidR="00BB236E" w:rsidRDefault="00BB236E" w:rsidP="00BB236E">
      <w:r>
        <w:t xml:space="preserve">    &lt;th&gt;Email&lt;/th&gt;</w:t>
      </w:r>
    </w:p>
    <w:p w:rsidR="00BB236E" w:rsidRDefault="00BB236E" w:rsidP="00BB236E">
      <w:r>
        <w:t xml:space="preserve">      &lt;th&gt;Blog Links&lt;/th&gt;</w:t>
      </w:r>
    </w:p>
    <w:p w:rsidR="00BB236E" w:rsidRDefault="00BB236E" w:rsidP="00BB236E">
      <w:r>
        <w:t xml:space="preserve">  &lt;/tr&gt;</w:t>
      </w:r>
    </w:p>
    <w:p w:rsidR="00BB236E" w:rsidRDefault="00BB236E" w:rsidP="00BB236E">
      <w:r>
        <w:t xml:space="preserve">  &lt;tr&gt;</w:t>
      </w:r>
    </w:p>
    <w:p w:rsidR="00BB236E" w:rsidRDefault="00BB236E" w:rsidP="00BB236E">
      <w:r>
        <w:t xml:space="preserve">    &lt;td align="left" &gt;Luke&lt;/td&gt;</w:t>
      </w:r>
    </w:p>
    <w:p w:rsidR="00BB236E" w:rsidRDefault="00BB236E" w:rsidP="00BB236E">
      <w:r>
        <w:t xml:space="preserve">    &lt;td align="left" &gt;Parfrey&lt;/td&gt; </w:t>
      </w:r>
    </w:p>
    <w:p w:rsidR="00BB236E" w:rsidRDefault="00BB236E" w:rsidP="00BB236E">
      <w:r>
        <w:t xml:space="preserve">    &lt;td align="left" &gt;PAR13135837@student.citybathcoll.ac.uk&lt;/td&gt;</w:t>
      </w:r>
    </w:p>
    <w:p w:rsidR="00BB236E" w:rsidRDefault="00BB236E" w:rsidP="00BB236E">
      <w:r>
        <w:t xml:space="preserve">      &lt;td align="left" &gt;&lt;a href="https://lukeparfrey.tumblr.com/"&gt;Luke Parfrey tumblr&lt;/a&gt;&lt;/td&gt;</w:t>
      </w:r>
    </w:p>
    <w:p w:rsidR="00BB236E" w:rsidRDefault="00BB236E" w:rsidP="00BB236E">
      <w:r>
        <w:lastRenderedPageBreak/>
        <w:t xml:space="preserve">  &lt;/tr&gt;</w:t>
      </w:r>
    </w:p>
    <w:p w:rsidR="00BB236E" w:rsidRDefault="00BB236E" w:rsidP="00BB236E">
      <w:r>
        <w:t xml:space="preserve">  &lt;tr&gt;</w:t>
      </w:r>
    </w:p>
    <w:p w:rsidR="00BB236E" w:rsidRDefault="00BB236E" w:rsidP="00BB236E">
      <w:r>
        <w:t xml:space="preserve">    &lt;td align="left" &gt;Jared&lt;/td&gt;</w:t>
      </w:r>
    </w:p>
    <w:p w:rsidR="00BB236E" w:rsidRDefault="00BB236E" w:rsidP="00BB236E">
      <w:r>
        <w:t xml:space="preserve">    &lt;td align="left" &gt;Taws&lt;/td&gt; </w:t>
      </w:r>
    </w:p>
    <w:p w:rsidR="00BB236E" w:rsidRDefault="00BB236E" w:rsidP="00BB236E">
      <w:r>
        <w:t xml:space="preserve">    &lt;td align="left" &gt;TAW13137258@student.citybathcoll.ac.uk&lt;/td&gt;</w:t>
      </w:r>
    </w:p>
    <w:p w:rsidR="00BB236E" w:rsidRDefault="00BB236E" w:rsidP="00BB236E">
      <w:r>
        <w:t xml:space="preserve">      &lt;td align="left" &gt;&lt;a href="https://jaredtaws.tumblr.com/"&gt;Jared Taws tumblr&lt;/a&gt;&lt;/td&gt;</w:t>
      </w:r>
    </w:p>
    <w:p w:rsidR="00BB236E" w:rsidRDefault="00BB236E" w:rsidP="00BB236E">
      <w:r>
        <w:t xml:space="preserve">  &lt;/tr&gt;</w:t>
      </w:r>
    </w:p>
    <w:p w:rsidR="00BB236E" w:rsidRDefault="00BB236E" w:rsidP="00BB236E">
      <w:r>
        <w:t>&lt;/table&gt;</w:t>
      </w:r>
    </w:p>
    <w:p w:rsidR="00BB236E" w:rsidRDefault="00BB236E" w:rsidP="00BB236E">
      <w:r>
        <w:t xml:space="preserve">                  &lt;!-- All contents of the footer within this section --&gt;</w:t>
      </w:r>
    </w:p>
    <w:p w:rsidR="00BB236E" w:rsidRDefault="00BB236E" w:rsidP="00BB236E">
      <w:r>
        <w:t xml:space="preserve">              &lt;/ul&gt;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&lt;/div&gt;</w:t>
      </w:r>
    </w:p>
    <w:p w:rsidR="00BB236E" w:rsidRDefault="00BB236E" w:rsidP="00BB236E">
      <w:r>
        <w:t xml:space="preserve">  &lt;/footer&gt;</w:t>
      </w:r>
    </w:p>
    <w:p w:rsidR="00BB236E" w:rsidRDefault="00BB236E" w:rsidP="00BB236E">
      <w:r>
        <w:t xml:space="preserve">  &lt;!--/#footer--&gt;</w:t>
      </w:r>
    </w:p>
    <w:p w:rsidR="00BB236E" w:rsidRDefault="00BB236E" w:rsidP="00BB236E"/>
    <w:p w:rsidR="00BB236E" w:rsidRDefault="00BB236E" w:rsidP="00BB236E"/>
    <w:p w:rsidR="00BB236E" w:rsidRDefault="00BB236E" w:rsidP="00BB236E">
      <w:r>
        <w:t xml:space="preserve">  &lt;!-- jQuery (necessary for Bootstrap's JavaScript plugins) --&gt;</w:t>
      </w:r>
    </w:p>
    <w:p w:rsidR="00BB236E" w:rsidRDefault="00BB236E" w:rsidP="00BB236E">
      <w:r>
        <w:t xml:space="preserve">  &lt;script src="assets/js/jquery.js"&gt;&lt;/script&gt;</w:t>
      </w:r>
    </w:p>
    <w:p w:rsidR="00BB236E" w:rsidRDefault="00BB236E" w:rsidP="00BB236E">
      <w:r>
        <w:t xml:space="preserve">  &lt;!-- Include all compiled plugins (below), or include individual files as needed --&gt;</w:t>
      </w:r>
    </w:p>
    <w:p w:rsidR="00BB236E" w:rsidRDefault="00BB236E" w:rsidP="00BB236E">
      <w:r>
        <w:t xml:space="preserve">  &lt;script src="assets/js/bootstrap.min.js"&gt;&lt;/script&gt;</w:t>
      </w:r>
    </w:p>
    <w:p w:rsidR="00BB236E" w:rsidRDefault="00BB236E" w:rsidP="00BB236E">
      <w:r>
        <w:t xml:space="preserve">  &lt;script src="assets/js/jquery.prettyPhoto.js"&gt;&lt;/script&gt;</w:t>
      </w:r>
    </w:p>
    <w:p w:rsidR="00BB236E" w:rsidRDefault="00BB236E" w:rsidP="00BB236E">
      <w:r>
        <w:t xml:space="preserve">  &lt;script src="assets/js/jquery.isotope.min.js"&gt;&lt;/script&gt;</w:t>
      </w:r>
    </w:p>
    <w:p w:rsidR="00BB236E" w:rsidRDefault="00BB236E" w:rsidP="00BB236E">
      <w:r>
        <w:t xml:space="preserve">  &lt;script src="assets/js/wow.min.js"&gt;&lt;/script&gt;</w:t>
      </w:r>
    </w:p>
    <w:p w:rsidR="00BB236E" w:rsidRDefault="00BB236E" w:rsidP="00BB236E">
      <w:r>
        <w:t xml:space="preserve">  &lt;script src="assets/js/jquery.easing.min.js"&gt;&lt;/script&gt;</w:t>
      </w:r>
    </w:p>
    <w:p w:rsidR="00BB236E" w:rsidRDefault="00BB236E" w:rsidP="00BB236E">
      <w:r>
        <w:lastRenderedPageBreak/>
        <w:t xml:space="preserve">  &lt;script src="https://maps.googleapis.com/maps/api/js?key=AIzaSyD8HeI8o-c1NppZA-92oYlXakhDPYR7XMY"&gt;&lt;/script&gt;</w:t>
      </w:r>
    </w:p>
    <w:p w:rsidR="00BB236E" w:rsidRDefault="00BB236E" w:rsidP="00BB236E">
      <w:r>
        <w:t xml:space="preserve">  &lt;script src="assets/js/main.js"&gt;&lt;/script&gt;</w:t>
      </w:r>
    </w:p>
    <w:p w:rsidR="00BB236E" w:rsidRDefault="00BB236E" w:rsidP="00BB236E">
      <w:r>
        <w:t xml:space="preserve">  &lt;script src="assets/contactform/contactform.js"&gt;&lt;/script&gt;</w:t>
      </w:r>
    </w:p>
    <w:p w:rsidR="00BB236E" w:rsidRDefault="00BB236E" w:rsidP="00BB236E"/>
    <w:p w:rsidR="00BB236E" w:rsidRDefault="00BB236E" w:rsidP="00BB236E">
      <w:r>
        <w:t>&lt;/body&gt;</w:t>
      </w:r>
    </w:p>
    <w:p w:rsidR="00BB236E" w:rsidRDefault="00BB236E" w:rsidP="00BB236E"/>
    <w:p w:rsidR="00BB236E" w:rsidRDefault="00BB236E" w:rsidP="00BB236E">
      <w:r>
        <w:t>&lt;/html&gt;</w:t>
      </w:r>
    </w:p>
    <w:p w:rsidR="00BB236E" w:rsidRDefault="00BB236E" w:rsidP="00BB236E">
      <w:r>
        <w:t xml:space="preserve">&lt;?php </w:t>
      </w:r>
    </w:p>
    <w:p w:rsidR="00BB236E" w:rsidRDefault="00BB236E" w:rsidP="00BB236E">
      <w:r>
        <w:t>include("includes/header.php");</w:t>
      </w:r>
    </w:p>
    <w:p w:rsidR="00BB236E" w:rsidRDefault="00BB236E" w:rsidP="00BB236E">
      <w:r>
        <w:t>?&gt;</w:t>
      </w:r>
    </w:p>
    <w:p w:rsidR="00BB236E" w:rsidRDefault="00BB236E" w:rsidP="00BB236E"/>
    <w:p w:rsidR="00BB236E" w:rsidRDefault="00BB236E" w:rsidP="00BB236E">
      <w:r>
        <w:t>&lt;div class="main_column column" id="main_column"&gt;</w:t>
      </w:r>
    </w:p>
    <w:p w:rsidR="00BB236E" w:rsidRDefault="00BB236E" w:rsidP="00BB236E">
      <w:r>
        <w:tab/>
        <w:t>&lt;h4&gt;User Closed&lt;/h4&gt;</w:t>
      </w:r>
    </w:p>
    <w:p w:rsidR="00BB236E" w:rsidRDefault="00BB236E" w:rsidP="00BB236E"/>
    <w:p w:rsidR="00BB236E" w:rsidRDefault="00BB236E" w:rsidP="00BB236E">
      <w:r>
        <w:tab/>
        <w:t>This account is closed.</w:t>
      </w:r>
    </w:p>
    <w:p w:rsidR="00BB236E" w:rsidRDefault="00BB236E" w:rsidP="00BB236E">
      <w:r>
        <w:tab/>
        <w:t>&lt;a href="index.php"&gt; Click here to go back.&lt;/a&gt;</w:t>
      </w:r>
    </w:p>
    <w:p w:rsidR="00BB236E" w:rsidRDefault="00BB236E" w:rsidP="00BB236E"/>
    <w:p w:rsidR="00BB236E" w:rsidRDefault="00BB236E" w:rsidP="00BB236E">
      <w:r>
        <w:t>&lt;/div&gt;</w:t>
      </w:r>
    </w:p>
    <w:p w:rsidR="001D47EA" w:rsidRDefault="001D47EA" w:rsidP="001D47EA">
      <w:r>
        <w:t>$(document).ready(function() {</w:t>
      </w:r>
    </w:p>
    <w:p w:rsidR="001D47EA" w:rsidRDefault="001D47EA" w:rsidP="001D47EA"/>
    <w:p w:rsidR="001D47EA" w:rsidRDefault="001D47EA" w:rsidP="001D47EA">
      <w:r>
        <w:tab/>
        <w:t>//On click signup, hide login and show registration form</w:t>
      </w:r>
    </w:p>
    <w:p w:rsidR="001D47EA" w:rsidRDefault="001D47EA" w:rsidP="001D47EA">
      <w:r>
        <w:tab/>
        <w:t>$("#signup").click(function() {</w:t>
      </w:r>
    </w:p>
    <w:p w:rsidR="001D47EA" w:rsidRDefault="001D47EA" w:rsidP="001D47EA">
      <w:r>
        <w:tab/>
      </w:r>
      <w:r>
        <w:tab/>
        <w:t>$("#first").slideUp("slow", function(){</w:t>
      </w:r>
    </w:p>
    <w:p w:rsidR="001D47EA" w:rsidRDefault="001D47EA" w:rsidP="001D47EA">
      <w:r>
        <w:tab/>
      </w:r>
      <w:r>
        <w:tab/>
      </w:r>
      <w:r>
        <w:tab/>
        <w:t>$("#second").slideDown("slow");</w:t>
      </w:r>
    </w:p>
    <w:p w:rsidR="001D47EA" w:rsidRDefault="001D47EA" w:rsidP="001D47EA">
      <w:r>
        <w:tab/>
      </w:r>
      <w:r>
        <w:tab/>
        <w:t>});</w:t>
      </w:r>
    </w:p>
    <w:p w:rsidR="001D47EA" w:rsidRDefault="001D47EA" w:rsidP="001D47EA">
      <w:r>
        <w:tab/>
        <w:t>});</w:t>
      </w:r>
    </w:p>
    <w:p w:rsidR="001D47EA" w:rsidRDefault="001D47EA" w:rsidP="001D47EA"/>
    <w:p w:rsidR="001D47EA" w:rsidRDefault="001D47EA" w:rsidP="001D47EA">
      <w:r>
        <w:tab/>
        <w:t>//On click signup, hide registration and show login form</w:t>
      </w:r>
    </w:p>
    <w:p w:rsidR="001D47EA" w:rsidRDefault="001D47EA" w:rsidP="001D47EA">
      <w:r>
        <w:tab/>
        <w:t>$("#signin").click(function() {</w:t>
      </w:r>
    </w:p>
    <w:p w:rsidR="001D47EA" w:rsidRDefault="001D47EA" w:rsidP="001D47EA">
      <w:r>
        <w:tab/>
      </w:r>
      <w:r>
        <w:tab/>
        <w:t>$("#second").slideUp("slow", function(){</w:t>
      </w:r>
    </w:p>
    <w:p w:rsidR="001D47EA" w:rsidRDefault="001D47EA" w:rsidP="001D47EA">
      <w:r>
        <w:tab/>
      </w:r>
      <w:r>
        <w:tab/>
      </w:r>
      <w:r>
        <w:tab/>
        <w:t>$("#first").slideDown("slow");</w:t>
      </w:r>
    </w:p>
    <w:p w:rsidR="001D47EA" w:rsidRDefault="001D47EA" w:rsidP="001D47EA">
      <w:r>
        <w:tab/>
      </w:r>
      <w:r>
        <w:tab/>
        <w:t>});</w:t>
      </w:r>
    </w:p>
    <w:p w:rsidR="001D47EA" w:rsidRDefault="001D47EA" w:rsidP="001D47EA">
      <w:r>
        <w:tab/>
        <w:t>});</w:t>
      </w:r>
    </w:p>
    <w:p w:rsidR="001D47EA" w:rsidRDefault="001D47EA" w:rsidP="001D47EA"/>
    <w:p w:rsidR="001D47EA" w:rsidRDefault="001D47EA" w:rsidP="001D47EA"/>
    <w:p w:rsidR="00BB236E" w:rsidRDefault="001D47EA" w:rsidP="001D47EA">
      <w:r>
        <w:t>});</w:t>
      </w:r>
    </w:p>
    <w:p w:rsidR="001D47EA" w:rsidRDefault="001D47EA" w:rsidP="001D47EA">
      <w:r>
        <w:t>&lt;?php</w:t>
      </w:r>
    </w:p>
    <w:p w:rsidR="001D47EA" w:rsidRDefault="001D47EA" w:rsidP="001D47EA">
      <w:r>
        <w:t xml:space="preserve">ob_start(); //Turns on output buffering </w:t>
      </w:r>
    </w:p>
    <w:p w:rsidR="001D47EA" w:rsidRDefault="001D47EA" w:rsidP="001D47EA">
      <w:r>
        <w:t>session_start();</w:t>
      </w:r>
    </w:p>
    <w:p w:rsidR="001D47EA" w:rsidRDefault="001D47EA" w:rsidP="001D47EA"/>
    <w:p w:rsidR="001D47EA" w:rsidRDefault="001D47EA" w:rsidP="001D47EA">
      <w:r>
        <w:t>$timezone = date_default_timezone_set("Europe/London");</w:t>
      </w:r>
    </w:p>
    <w:p w:rsidR="001D47EA" w:rsidRDefault="001D47EA" w:rsidP="001D47EA"/>
    <w:p w:rsidR="001D47EA" w:rsidRDefault="001D47EA" w:rsidP="001D47EA">
      <w:r>
        <w:t>$con = mysqli_connect("localhost", "c9administrator", "1want1n", "c9appData"); //Connection variable</w:t>
      </w:r>
    </w:p>
    <w:p w:rsidR="001D47EA" w:rsidRDefault="001D47EA" w:rsidP="001D47EA"/>
    <w:p w:rsidR="001D47EA" w:rsidRDefault="001D47EA" w:rsidP="001D47EA">
      <w:r>
        <w:t xml:space="preserve">if(mysqli_connect_errno()) </w:t>
      </w:r>
    </w:p>
    <w:p w:rsidR="001D47EA" w:rsidRDefault="001D47EA" w:rsidP="001D47EA">
      <w:r>
        <w:t>{</w:t>
      </w:r>
    </w:p>
    <w:p w:rsidR="001D47EA" w:rsidRDefault="001D47EA" w:rsidP="001D47EA">
      <w:r>
        <w:tab/>
        <w:t>echo "Failed to connect: " . mysqli_connect_errno();</w:t>
      </w:r>
    </w:p>
    <w:p w:rsidR="001D47EA" w:rsidRDefault="001D47EA" w:rsidP="001D47EA">
      <w:r>
        <w:t>}</w:t>
      </w:r>
    </w:p>
    <w:p w:rsidR="001D47EA" w:rsidRDefault="001D47EA" w:rsidP="001D47EA"/>
    <w:p w:rsidR="001D47EA" w:rsidRDefault="001D47EA" w:rsidP="001D47EA">
      <w:r>
        <w:t>?&gt;</w:t>
      </w:r>
    </w:p>
    <w:p w:rsidR="001D47EA" w:rsidRDefault="001D47EA" w:rsidP="001D47EA">
      <w:r>
        <w:t>&lt;?php</w:t>
      </w:r>
    </w:p>
    <w:p w:rsidR="001D47EA" w:rsidRDefault="001D47EA" w:rsidP="001D47EA">
      <w:r>
        <w:t>require 'config/config.php';</w:t>
      </w:r>
    </w:p>
    <w:p w:rsidR="001D47EA" w:rsidRDefault="001D47EA" w:rsidP="001D47EA"/>
    <w:p w:rsidR="001D47EA" w:rsidRDefault="001D47EA" w:rsidP="001D47EA">
      <w:r>
        <w:t>$question = $_POST['question'];</w:t>
      </w:r>
    </w:p>
    <w:p w:rsidR="001D47EA" w:rsidRDefault="001D47EA" w:rsidP="001D47EA">
      <w:r>
        <w:t>$answer = $_POST['answer'];</w:t>
      </w:r>
    </w:p>
    <w:p w:rsidR="001D47EA" w:rsidRDefault="001D47EA" w:rsidP="001D47EA">
      <w:r>
        <w:t>$questionid = $_POST['aid'];</w:t>
      </w:r>
    </w:p>
    <w:p w:rsidR="001D47EA" w:rsidRDefault="001D47EA" w:rsidP="001D47EA">
      <w:r>
        <w:t>$query = "UPDATE questions SET question = '$question'";</w:t>
      </w:r>
    </w:p>
    <w:p w:rsidR="001D47EA" w:rsidRDefault="001D47EA" w:rsidP="001D47EA">
      <w:r>
        <w:t>$query2 = "UPDATE answers SET answer = '$answer' WHERE answer_id = '$questionid'";</w:t>
      </w:r>
    </w:p>
    <w:p w:rsidR="001D47EA" w:rsidRDefault="001D47EA" w:rsidP="001D47EA">
      <w:r>
        <w:t>if(mysql_query($query)){</w:t>
      </w:r>
    </w:p>
    <w:p w:rsidR="001D47EA" w:rsidRDefault="001D47EA" w:rsidP="001D47EA">
      <w:r>
        <w:t>echo "updated";}</w:t>
      </w:r>
    </w:p>
    <w:p w:rsidR="001D47EA" w:rsidRDefault="001D47EA" w:rsidP="001D47EA">
      <w:r>
        <w:t>else{</w:t>
      </w:r>
    </w:p>
    <w:p w:rsidR="001D47EA" w:rsidRDefault="001D47EA" w:rsidP="001D47EA">
      <w:r>
        <w:t>echo "fail";}</w:t>
      </w:r>
    </w:p>
    <w:p w:rsidR="001D47EA" w:rsidRDefault="001D47EA" w:rsidP="001D47EA">
      <w:r>
        <w:t>?&gt;</w:t>
      </w:r>
    </w:p>
    <w:p w:rsidR="001D47EA" w:rsidRDefault="001D47EA" w:rsidP="001D47EA">
      <w:r>
        <w:t>&lt;?php</w:t>
      </w:r>
    </w:p>
    <w:p w:rsidR="001D47EA" w:rsidRDefault="001D47EA" w:rsidP="001D47EA">
      <w:r>
        <w:t>require 'config/config.php';</w:t>
      </w:r>
    </w:p>
    <w:p w:rsidR="001D47EA" w:rsidRDefault="001D47EA" w:rsidP="001D47EA"/>
    <w:p w:rsidR="001D47EA" w:rsidRDefault="001D47EA" w:rsidP="001D47EA">
      <w:r>
        <w:t>if(isset($_GET['question'])){</w:t>
      </w:r>
    </w:p>
    <w:p w:rsidR="001D47EA" w:rsidRDefault="001D47EA" w:rsidP="001D47EA">
      <w:r>
        <w:tab/>
      </w:r>
    </w:p>
    <w:p w:rsidR="001D47EA" w:rsidRDefault="001D47EA" w:rsidP="001D47EA">
      <w:r>
        <w:tab/>
      </w:r>
      <w:r>
        <w:tab/>
        <w:t>echo $users_id = $_GET['user_id'];//Put sent value in varable</w:t>
      </w:r>
    </w:p>
    <w:p w:rsidR="001D47EA" w:rsidRDefault="001D47EA" w:rsidP="001D47EA"/>
    <w:p w:rsidR="001D47EA" w:rsidRDefault="001D47EA" w:rsidP="001D47EA"/>
    <w:p w:rsidR="001D47EA" w:rsidRDefault="001D47EA" w:rsidP="001D47EA"/>
    <w:p w:rsidR="001D47EA" w:rsidRDefault="001D47EA" w:rsidP="001D47EA"/>
    <w:p w:rsidR="001D47EA" w:rsidRDefault="001D47EA" w:rsidP="001D47EA"/>
    <w:p w:rsidR="001D47EA" w:rsidRDefault="001D47EA" w:rsidP="001D47EA">
      <w:r>
        <w:t>}</w:t>
      </w:r>
    </w:p>
    <w:p w:rsidR="001D47EA" w:rsidRDefault="001D47EA" w:rsidP="001D47EA"/>
    <w:p w:rsidR="001D47EA" w:rsidRDefault="001D47EA" w:rsidP="001D47EA"/>
    <w:p w:rsidR="001D47EA" w:rsidRDefault="001D47EA" w:rsidP="001D47EA">
      <w:r>
        <w:t>/*</w:t>
      </w:r>
    </w:p>
    <w:p w:rsidR="001D47EA" w:rsidRDefault="001D47EA" w:rsidP="001D47EA">
      <w:r>
        <w:t>$question = $_POST['question'];</w:t>
      </w:r>
    </w:p>
    <w:p w:rsidR="001D47EA" w:rsidRDefault="001D47EA" w:rsidP="001D47EA"/>
    <w:p w:rsidR="001D47EA" w:rsidRDefault="001D47EA" w:rsidP="001D47EA">
      <w:r>
        <w:t>$answer = $_POST['answer'];</w:t>
      </w:r>
    </w:p>
    <w:p w:rsidR="001D47EA" w:rsidRDefault="001D47EA" w:rsidP="001D47EA"/>
    <w:p w:rsidR="001D47EA" w:rsidRDefault="001D47EA" w:rsidP="001D47EA"/>
    <w:p w:rsidR="001D47EA" w:rsidRDefault="001D47EA" w:rsidP="001D47EA">
      <w:r>
        <w:t>$questionid = $_POST['aid'];</w:t>
      </w:r>
    </w:p>
    <w:p w:rsidR="001D47EA" w:rsidRDefault="001D47EA" w:rsidP="001D47EA">
      <w:r>
        <w:t>$query = "UPDATE questions SET question = '$question' WHERE qid = '$qid'";</w:t>
      </w:r>
    </w:p>
    <w:p w:rsidR="001D47EA" w:rsidRDefault="001D47EA" w:rsidP="001D47EA">
      <w:r>
        <w:t>$query2 = "UPDATE answers SET answer = '$answer' WHERE answer_id = '$questionid'";</w:t>
      </w:r>
    </w:p>
    <w:p w:rsidR="001D47EA" w:rsidRDefault="001D47EA" w:rsidP="001D47EA"/>
    <w:p w:rsidR="001D47EA" w:rsidRDefault="001D47EA" w:rsidP="001D47EA">
      <w:r>
        <w:t>if(mysql_query($query)){</w:t>
      </w:r>
    </w:p>
    <w:p w:rsidR="001D47EA" w:rsidRDefault="001D47EA" w:rsidP="001D47EA"/>
    <w:p w:rsidR="001D47EA" w:rsidRDefault="001D47EA" w:rsidP="001D47EA">
      <w:r>
        <w:t>echo "updated";}</w:t>
      </w:r>
    </w:p>
    <w:p w:rsidR="001D47EA" w:rsidRDefault="001D47EA" w:rsidP="001D47EA">
      <w:r>
        <w:t>else{</w:t>
      </w:r>
    </w:p>
    <w:p w:rsidR="001D47EA" w:rsidRDefault="001D47EA" w:rsidP="001D47EA">
      <w:r>
        <w:t>echo "failed";}</w:t>
      </w:r>
    </w:p>
    <w:p w:rsidR="001D47EA" w:rsidRDefault="001D47EA" w:rsidP="001D47EA">
      <w:r>
        <w:t>*/</w:t>
      </w:r>
    </w:p>
    <w:p w:rsidR="001D47EA" w:rsidRDefault="001D47EA" w:rsidP="001D47EA"/>
    <w:p w:rsidR="001D47EA" w:rsidRDefault="001D47EA" w:rsidP="001D47EA">
      <w:r>
        <w:t>?&gt;</w:t>
      </w:r>
    </w:p>
    <w:p w:rsidR="001D47EA" w:rsidRDefault="001D47EA" w:rsidP="001D47EA">
      <w:r>
        <w:t>&lt;?php</w:t>
      </w:r>
    </w:p>
    <w:p w:rsidR="001D47EA" w:rsidRDefault="001D47EA" w:rsidP="001D47EA">
      <w:r>
        <w:t>session_start();</w:t>
      </w:r>
    </w:p>
    <w:p w:rsidR="001D47EA" w:rsidRDefault="001D47EA" w:rsidP="001D47EA">
      <w:r>
        <w:t>session_destroy();</w:t>
      </w:r>
    </w:p>
    <w:p w:rsidR="001D47EA" w:rsidRDefault="001D47EA" w:rsidP="001D47EA">
      <w:r>
        <w:t>header("Location: ../../index.php");</w:t>
      </w:r>
    </w:p>
    <w:p w:rsidR="001D47EA" w:rsidRDefault="001D47EA" w:rsidP="001D47EA">
      <w:r>
        <w:t>?&gt;</w:t>
      </w:r>
    </w:p>
    <w:p w:rsidR="001D47EA" w:rsidRDefault="001D47EA" w:rsidP="001D47EA">
      <w:r>
        <w:t xml:space="preserve">&lt;?php  </w:t>
      </w:r>
    </w:p>
    <w:p w:rsidR="001D47EA" w:rsidRDefault="001D47EA" w:rsidP="001D47EA"/>
    <w:p w:rsidR="001D47EA" w:rsidRDefault="001D47EA" w:rsidP="001D47EA">
      <w:r>
        <w:t>if(isset($_POST['login_button'])) {</w:t>
      </w:r>
    </w:p>
    <w:p w:rsidR="001D47EA" w:rsidRDefault="001D47EA" w:rsidP="001D47EA"/>
    <w:p w:rsidR="001D47EA" w:rsidRDefault="001D47EA" w:rsidP="001D47EA">
      <w:r>
        <w:tab/>
        <w:t>$email = filter_var($_POST['log_email'], FILTER_SANITIZE_EMAIL); //sanitize email</w:t>
      </w:r>
    </w:p>
    <w:p w:rsidR="001D47EA" w:rsidRDefault="001D47EA" w:rsidP="001D47EA"/>
    <w:p w:rsidR="001D47EA" w:rsidRDefault="001D47EA" w:rsidP="001D47EA">
      <w:r>
        <w:lastRenderedPageBreak/>
        <w:tab/>
        <w:t xml:space="preserve">$_SESSION['log_email'] = $email; //Store email into session variable </w:t>
      </w:r>
    </w:p>
    <w:p w:rsidR="001D47EA" w:rsidRDefault="001D47EA" w:rsidP="001D47EA">
      <w:r>
        <w:tab/>
        <w:t>$password = md5($_POST['log_password']); //Get password</w:t>
      </w:r>
    </w:p>
    <w:p w:rsidR="001D47EA" w:rsidRDefault="001D47EA" w:rsidP="001D47EA"/>
    <w:p w:rsidR="001D47EA" w:rsidRDefault="001D47EA" w:rsidP="001D47EA">
      <w:r>
        <w:tab/>
        <w:t>$check_database_query = mysqli_query($con, "SELECT * FROM users WHERE email='$email' AND password='$password'");</w:t>
      </w:r>
    </w:p>
    <w:p w:rsidR="001D47EA" w:rsidRDefault="001D47EA" w:rsidP="001D47EA">
      <w:r>
        <w:tab/>
        <w:t>$check_login_query = mysqli_num_rows($check_database_query);</w:t>
      </w:r>
    </w:p>
    <w:p w:rsidR="001D47EA" w:rsidRDefault="001D47EA" w:rsidP="001D47EA"/>
    <w:p w:rsidR="001D47EA" w:rsidRDefault="001D47EA" w:rsidP="001D47EA">
      <w:r>
        <w:tab/>
        <w:t>if($check_login_query == 1) {</w:t>
      </w:r>
    </w:p>
    <w:p w:rsidR="001D47EA" w:rsidRDefault="001D47EA" w:rsidP="001D47EA">
      <w:r>
        <w:tab/>
      </w:r>
      <w:r>
        <w:tab/>
        <w:t>$row = mysqli_fetch_array($check_database_query);</w:t>
      </w:r>
    </w:p>
    <w:p w:rsidR="001D47EA" w:rsidRDefault="001D47EA" w:rsidP="001D47EA">
      <w:r>
        <w:tab/>
      </w:r>
      <w:r>
        <w:tab/>
        <w:t>$username = $row['username'];</w:t>
      </w:r>
    </w:p>
    <w:p w:rsidR="001D47EA" w:rsidRDefault="001D47EA" w:rsidP="001D47EA"/>
    <w:p w:rsidR="001D47EA" w:rsidRDefault="001D47EA" w:rsidP="001D47EA">
      <w:r>
        <w:tab/>
      </w:r>
      <w:r>
        <w:tab/>
        <w:t>$user_closed_query = mysqli_query($con, "SELECT * FROM users WHERE email='$email' AND user_closed='yes'");</w:t>
      </w:r>
    </w:p>
    <w:p w:rsidR="001D47EA" w:rsidRDefault="001D47EA" w:rsidP="001D47EA">
      <w:r>
        <w:tab/>
      </w:r>
      <w:r>
        <w:tab/>
        <w:t>if(mysqli_num_rows($user_closed_query) == 1) {</w:t>
      </w:r>
    </w:p>
    <w:p w:rsidR="001D47EA" w:rsidRDefault="001D47EA" w:rsidP="001D47EA">
      <w:r>
        <w:tab/>
      </w:r>
      <w:r>
        <w:tab/>
      </w:r>
      <w:r>
        <w:tab/>
        <w:t>$reopen_account = mysqli_query($con, "UPDATE users SET user_closed='no' WHERE email='$email'");</w:t>
      </w:r>
    </w:p>
    <w:p w:rsidR="001D47EA" w:rsidRDefault="001D47EA" w:rsidP="001D47EA">
      <w:r>
        <w:tab/>
      </w:r>
      <w:r>
        <w:tab/>
        <w:t>}</w:t>
      </w:r>
    </w:p>
    <w:p w:rsidR="001D47EA" w:rsidRDefault="001D47EA" w:rsidP="001D47EA">
      <w:r>
        <w:tab/>
      </w:r>
      <w:r>
        <w:tab/>
        <w:t>$user_admin_query = mysqli_query($con, "SELECT * FROM users WHERE email='$email' AND admin='1'");</w:t>
      </w:r>
    </w:p>
    <w:p w:rsidR="001D47EA" w:rsidRDefault="001D47EA" w:rsidP="001D47EA">
      <w:r>
        <w:tab/>
      </w:r>
      <w:r>
        <w:tab/>
        <w:t>if(mysqli_num_rows($user_admin_query ) == 1) {</w:t>
      </w:r>
    </w:p>
    <w:p w:rsidR="001D47EA" w:rsidRDefault="001D47EA" w:rsidP="001D47EA">
      <w:r>
        <w:tab/>
      </w:r>
      <w:r>
        <w:tab/>
      </w:r>
      <w:r>
        <w:tab/>
        <w:t>$_SESSION['username'] = $username;</w:t>
      </w:r>
    </w:p>
    <w:p w:rsidR="001D47EA" w:rsidRDefault="001D47EA" w:rsidP="001D47EA">
      <w:r>
        <w:tab/>
      </w:r>
      <w:r>
        <w:tab/>
      </w:r>
      <w:r>
        <w:tab/>
        <w:t>$_SESSION['admin'] = $userAdmin;</w:t>
      </w:r>
    </w:p>
    <w:p w:rsidR="001D47EA" w:rsidRDefault="001D47EA" w:rsidP="001D47EA">
      <w:r>
        <w:tab/>
      </w:r>
      <w:r>
        <w:tab/>
        <w:t>header("Location: main2.php");</w:t>
      </w:r>
    </w:p>
    <w:p w:rsidR="001D47EA" w:rsidRDefault="001D47EA" w:rsidP="001D47EA">
      <w:r>
        <w:tab/>
      </w:r>
      <w:r>
        <w:tab/>
        <w:t>exit();</w:t>
      </w:r>
    </w:p>
    <w:p w:rsidR="001D47EA" w:rsidRDefault="001D47EA" w:rsidP="001D47EA">
      <w:r>
        <w:tab/>
      </w:r>
      <w:r>
        <w:tab/>
        <w:t>}</w:t>
      </w:r>
    </w:p>
    <w:p w:rsidR="001D47EA" w:rsidRDefault="001D47EA" w:rsidP="001D47EA"/>
    <w:p w:rsidR="001D47EA" w:rsidRDefault="001D47EA" w:rsidP="001D47EA">
      <w:r>
        <w:tab/>
      </w:r>
      <w:r>
        <w:tab/>
        <w:t>$_SESSION['username'] = $username;</w:t>
      </w:r>
    </w:p>
    <w:p w:rsidR="001D47EA" w:rsidRDefault="001D47EA" w:rsidP="001D47EA">
      <w:r>
        <w:tab/>
      </w:r>
      <w:r>
        <w:tab/>
        <w:t>header("Location: main.php");</w:t>
      </w:r>
    </w:p>
    <w:p w:rsidR="001D47EA" w:rsidRDefault="001D47EA" w:rsidP="001D47EA">
      <w:r>
        <w:tab/>
      </w:r>
      <w:r>
        <w:tab/>
        <w:t>exit();</w:t>
      </w:r>
    </w:p>
    <w:p w:rsidR="001D47EA" w:rsidRDefault="001D47EA" w:rsidP="001D47EA">
      <w:r>
        <w:lastRenderedPageBreak/>
        <w:tab/>
        <w:t>}</w:t>
      </w:r>
    </w:p>
    <w:p w:rsidR="001D47EA" w:rsidRDefault="001D47EA" w:rsidP="001D47EA">
      <w:r>
        <w:tab/>
        <w:t>else {</w:t>
      </w:r>
    </w:p>
    <w:p w:rsidR="001D47EA" w:rsidRDefault="001D47EA" w:rsidP="001D47EA">
      <w:r>
        <w:tab/>
      </w:r>
      <w:r>
        <w:tab/>
        <w:t>array_push($error_array, "Email or password was incorrect&lt;br&gt;");</w:t>
      </w:r>
    </w:p>
    <w:p w:rsidR="001D47EA" w:rsidRDefault="001D47EA" w:rsidP="001D47EA">
      <w:r>
        <w:tab/>
        <w:t>}</w:t>
      </w:r>
    </w:p>
    <w:p w:rsidR="001D47EA" w:rsidRDefault="001D47EA" w:rsidP="001D47EA"/>
    <w:p w:rsidR="001D47EA" w:rsidRDefault="001D47EA" w:rsidP="001D47EA"/>
    <w:p w:rsidR="001D47EA" w:rsidRDefault="001D47EA" w:rsidP="001D47EA">
      <w:r>
        <w:t>}</w:t>
      </w:r>
    </w:p>
    <w:p w:rsidR="001D47EA" w:rsidRDefault="001D47EA" w:rsidP="001D47EA"/>
    <w:p w:rsidR="001D47EA" w:rsidRDefault="001D47EA" w:rsidP="001D47EA">
      <w:r>
        <w:t>?&gt;</w:t>
      </w:r>
    </w:p>
    <w:p w:rsidR="001D47EA" w:rsidRDefault="001D47EA" w:rsidP="001D47EA">
      <w:r>
        <w:t>&lt;?php</w:t>
      </w:r>
    </w:p>
    <w:p w:rsidR="001D47EA" w:rsidRDefault="001D47EA" w:rsidP="001D47EA">
      <w:r>
        <w:t>//Declaring variables to prevent errors</w:t>
      </w:r>
    </w:p>
    <w:p w:rsidR="001D47EA" w:rsidRDefault="001D47EA" w:rsidP="001D47EA">
      <w:r>
        <w:t>$fname = ""; //First name</w:t>
      </w:r>
    </w:p>
    <w:p w:rsidR="001D47EA" w:rsidRDefault="001D47EA" w:rsidP="001D47EA">
      <w:r>
        <w:t>$lname = ""; //Last name</w:t>
      </w:r>
    </w:p>
    <w:p w:rsidR="001D47EA" w:rsidRDefault="001D47EA" w:rsidP="001D47EA">
      <w:r>
        <w:t>$em = ""; //email</w:t>
      </w:r>
    </w:p>
    <w:p w:rsidR="001D47EA" w:rsidRDefault="001D47EA" w:rsidP="001D47EA">
      <w:r>
        <w:t>$em2 = ""; //email 2</w:t>
      </w:r>
    </w:p>
    <w:p w:rsidR="001D47EA" w:rsidRDefault="001D47EA" w:rsidP="001D47EA">
      <w:r>
        <w:t>$password = ""; //password</w:t>
      </w:r>
    </w:p>
    <w:p w:rsidR="001D47EA" w:rsidRDefault="001D47EA" w:rsidP="001D47EA">
      <w:r>
        <w:t>$password2 = ""; //password 2</w:t>
      </w:r>
    </w:p>
    <w:p w:rsidR="001D47EA" w:rsidRDefault="001D47EA" w:rsidP="001D47EA">
      <w:r>
        <w:t xml:space="preserve">$date = ""; //Sign up date </w:t>
      </w:r>
    </w:p>
    <w:p w:rsidR="001D47EA" w:rsidRDefault="001D47EA" w:rsidP="001D47EA">
      <w:r>
        <w:t>$error_array = array(); //Holds error messages</w:t>
      </w:r>
    </w:p>
    <w:p w:rsidR="001D47EA" w:rsidRDefault="001D47EA" w:rsidP="001D47EA"/>
    <w:p w:rsidR="001D47EA" w:rsidRDefault="001D47EA" w:rsidP="001D47EA">
      <w:r>
        <w:t>if(isset($_POST['register_button'])){</w:t>
      </w:r>
    </w:p>
    <w:p w:rsidR="001D47EA" w:rsidRDefault="001D47EA" w:rsidP="001D47EA"/>
    <w:p w:rsidR="001D47EA" w:rsidRDefault="001D47EA" w:rsidP="001D47EA">
      <w:r>
        <w:tab/>
        <w:t>//Registration form values</w:t>
      </w:r>
    </w:p>
    <w:p w:rsidR="001D47EA" w:rsidRDefault="001D47EA" w:rsidP="001D47EA"/>
    <w:p w:rsidR="001D47EA" w:rsidRDefault="001D47EA" w:rsidP="001D47EA">
      <w:r>
        <w:tab/>
        <w:t>//First name</w:t>
      </w:r>
    </w:p>
    <w:p w:rsidR="001D47EA" w:rsidRDefault="001D47EA" w:rsidP="001D47EA">
      <w:r>
        <w:tab/>
        <w:t>$fname = strip_tags($_POST['reg_fname']); //Remove html tags</w:t>
      </w:r>
    </w:p>
    <w:p w:rsidR="001D47EA" w:rsidRDefault="001D47EA" w:rsidP="001D47EA">
      <w:r>
        <w:tab/>
        <w:t>$fname = str_replace(' ', '', $fname); //remove spaces</w:t>
      </w:r>
    </w:p>
    <w:p w:rsidR="001D47EA" w:rsidRDefault="001D47EA" w:rsidP="001D47EA">
      <w:r>
        <w:lastRenderedPageBreak/>
        <w:tab/>
        <w:t>$fname = ucfirst(strtolower($fname)); //Uppercase first letter</w:t>
      </w:r>
    </w:p>
    <w:p w:rsidR="001D47EA" w:rsidRDefault="001D47EA" w:rsidP="001D47EA">
      <w:r>
        <w:tab/>
        <w:t>$_SESSION['reg_fname'] = $fname; //Stores first name into session variable</w:t>
      </w:r>
    </w:p>
    <w:p w:rsidR="001D47EA" w:rsidRDefault="001D47EA" w:rsidP="001D47EA"/>
    <w:p w:rsidR="001D47EA" w:rsidRDefault="001D47EA" w:rsidP="001D47EA">
      <w:r>
        <w:tab/>
        <w:t>//Last name</w:t>
      </w:r>
    </w:p>
    <w:p w:rsidR="001D47EA" w:rsidRDefault="001D47EA" w:rsidP="001D47EA">
      <w:r>
        <w:tab/>
        <w:t>$lname = strip_tags($_POST['reg_lname']); //Remove html tags</w:t>
      </w:r>
    </w:p>
    <w:p w:rsidR="001D47EA" w:rsidRDefault="001D47EA" w:rsidP="001D47EA">
      <w:r>
        <w:tab/>
        <w:t>$lname = str_replace(' ', '', $lname); //remove spaces</w:t>
      </w:r>
    </w:p>
    <w:p w:rsidR="001D47EA" w:rsidRDefault="001D47EA" w:rsidP="001D47EA">
      <w:r>
        <w:tab/>
        <w:t>$lname = ucfirst(strtolower($lname)); //Uppercase first letter</w:t>
      </w:r>
    </w:p>
    <w:p w:rsidR="001D47EA" w:rsidRDefault="001D47EA" w:rsidP="001D47EA">
      <w:r>
        <w:tab/>
        <w:t>$_SESSION['reg_lname'] = $lname; //Stores last name into session variable</w:t>
      </w:r>
    </w:p>
    <w:p w:rsidR="001D47EA" w:rsidRDefault="001D47EA" w:rsidP="001D47EA"/>
    <w:p w:rsidR="001D47EA" w:rsidRDefault="001D47EA" w:rsidP="001D47EA">
      <w:r>
        <w:tab/>
        <w:t>//email</w:t>
      </w:r>
    </w:p>
    <w:p w:rsidR="001D47EA" w:rsidRDefault="001D47EA" w:rsidP="001D47EA">
      <w:r>
        <w:tab/>
        <w:t>$em = strip_tags($_POST['reg_email']); //Remove html tags</w:t>
      </w:r>
    </w:p>
    <w:p w:rsidR="001D47EA" w:rsidRDefault="001D47EA" w:rsidP="001D47EA">
      <w:r>
        <w:tab/>
        <w:t>$em = str_replace(' ', '', $em); //remove spaces</w:t>
      </w:r>
    </w:p>
    <w:p w:rsidR="001D47EA" w:rsidRDefault="001D47EA" w:rsidP="001D47EA">
      <w:r>
        <w:tab/>
        <w:t>$em = ucfirst(strtolower($em)); //Uppercase first letter</w:t>
      </w:r>
    </w:p>
    <w:p w:rsidR="001D47EA" w:rsidRDefault="001D47EA" w:rsidP="001D47EA">
      <w:r>
        <w:tab/>
        <w:t>$_SESSION['reg_email'] = $em; //Stores email into session variable</w:t>
      </w:r>
    </w:p>
    <w:p w:rsidR="001D47EA" w:rsidRDefault="001D47EA" w:rsidP="001D47EA"/>
    <w:p w:rsidR="001D47EA" w:rsidRDefault="001D47EA" w:rsidP="001D47EA">
      <w:r>
        <w:tab/>
        <w:t>//email 2</w:t>
      </w:r>
    </w:p>
    <w:p w:rsidR="001D47EA" w:rsidRDefault="001D47EA" w:rsidP="001D47EA">
      <w:r>
        <w:tab/>
        <w:t>$em2 = strip_tags($_POST['reg_email2']); //Remove html tags</w:t>
      </w:r>
    </w:p>
    <w:p w:rsidR="001D47EA" w:rsidRDefault="001D47EA" w:rsidP="001D47EA">
      <w:r>
        <w:tab/>
        <w:t>$em2 = str_replace(' ', '', $em2); //remove spaces</w:t>
      </w:r>
    </w:p>
    <w:p w:rsidR="001D47EA" w:rsidRDefault="001D47EA" w:rsidP="001D47EA">
      <w:r>
        <w:tab/>
        <w:t>$em2 = ucfirst(strtolower($em2)); //Uppercase first letter</w:t>
      </w:r>
    </w:p>
    <w:p w:rsidR="001D47EA" w:rsidRDefault="001D47EA" w:rsidP="001D47EA">
      <w:r>
        <w:tab/>
        <w:t>$_SESSION['reg_email2'] = $em2; //Stores email2 into session variable</w:t>
      </w:r>
    </w:p>
    <w:p w:rsidR="001D47EA" w:rsidRDefault="001D47EA" w:rsidP="001D47EA"/>
    <w:p w:rsidR="001D47EA" w:rsidRDefault="001D47EA" w:rsidP="001D47EA">
      <w:r>
        <w:tab/>
        <w:t>//Password</w:t>
      </w:r>
    </w:p>
    <w:p w:rsidR="001D47EA" w:rsidRDefault="001D47EA" w:rsidP="001D47EA">
      <w:r>
        <w:tab/>
        <w:t>$password = strip_tags($_POST['reg_password']); //Remove html tags</w:t>
      </w:r>
    </w:p>
    <w:p w:rsidR="001D47EA" w:rsidRDefault="001D47EA" w:rsidP="001D47EA">
      <w:r>
        <w:tab/>
        <w:t>$password2 = strip_tags($_POST['reg_password2']); //Remove html tags</w:t>
      </w:r>
    </w:p>
    <w:p w:rsidR="001D47EA" w:rsidRDefault="001D47EA" w:rsidP="001D47EA"/>
    <w:p w:rsidR="001D47EA" w:rsidRDefault="001D47EA" w:rsidP="001D47EA">
      <w:r>
        <w:tab/>
        <w:t>$date = date("Y-m-d"); //Current date</w:t>
      </w:r>
    </w:p>
    <w:p w:rsidR="001D47EA" w:rsidRDefault="001D47EA" w:rsidP="001D47EA"/>
    <w:p w:rsidR="001D47EA" w:rsidRDefault="001D47EA" w:rsidP="001D47EA">
      <w:r>
        <w:lastRenderedPageBreak/>
        <w:tab/>
        <w:t>if($em == $em2) {</w:t>
      </w:r>
    </w:p>
    <w:p w:rsidR="001D47EA" w:rsidRDefault="001D47EA" w:rsidP="001D47EA">
      <w:r>
        <w:tab/>
      </w:r>
      <w:r>
        <w:tab/>
        <w:t xml:space="preserve">//Check if email is in valid format </w:t>
      </w:r>
    </w:p>
    <w:p w:rsidR="001D47EA" w:rsidRDefault="001D47EA" w:rsidP="001D47EA">
      <w:r>
        <w:tab/>
      </w:r>
      <w:r>
        <w:tab/>
        <w:t>if(filter_var($em, FILTER_VALIDATE_EMAIL)) {</w:t>
      </w:r>
    </w:p>
    <w:p w:rsidR="001D47EA" w:rsidRDefault="001D47EA" w:rsidP="001D47EA"/>
    <w:p w:rsidR="001D47EA" w:rsidRDefault="001D47EA" w:rsidP="001D47EA">
      <w:r>
        <w:tab/>
      </w:r>
      <w:r>
        <w:tab/>
      </w:r>
      <w:r>
        <w:tab/>
        <w:t>$em = filter_var($em, FILTER_VALIDATE_EMAIL);</w:t>
      </w:r>
    </w:p>
    <w:p w:rsidR="001D47EA" w:rsidRDefault="001D47EA" w:rsidP="001D47EA"/>
    <w:p w:rsidR="001D47EA" w:rsidRDefault="001D47EA" w:rsidP="001D47EA">
      <w:r>
        <w:tab/>
      </w:r>
      <w:r>
        <w:tab/>
      </w:r>
      <w:r>
        <w:tab/>
        <w:t xml:space="preserve">//Check if email already exists </w:t>
      </w:r>
    </w:p>
    <w:p w:rsidR="001D47EA" w:rsidRDefault="001D47EA" w:rsidP="001D47EA">
      <w:r>
        <w:tab/>
      </w:r>
      <w:r>
        <w:tab/>
      </w:r>
      <w:r>
        <w:tab/>
        <w:t>$e_check = mysqli_query($con, "SELECT email FROM users WHERE email='$em'");</w:t>
      </w:r>
    </w:p>
    <w:p w:rsidR="001D47EA" w:rsidRDefault="001D47EA" w:rsidP="001D47EA"/>
    <w:p w:rsidR="001D47EA" w:rsidRDefault="001D47EA" w:rsidP="001D47EA">
      <w:r>
        <w:tab/>
      </w:r>
      <w:r>
        <w:tab/>
      </w:r>
      <w:r>
        <w:tab/>
        <w:t>//Count the number of rows returned</w:t>
      </w:r>
    </w:p>
    <w:p w:rsidR="001D47EA" w:rsidRDefault="001D47EA" w:rsidP="001D47EA">
      <w:r>
        <w:tab/>
      </w:r>
      <w:r>
        <w:tab/>
      </w:r>
      <w:r>
        <w:tab/>
        <w:t>$num_rows = mysqli_num_rows($e_check);</w:t>
      </w:r>
    </w:p>
    <w:p w:rsidR="001D47EA" w:rsidRDefault="001D47EA" w:rsidP="001D47EA"/>
    <w:p w:rsidR="001D47EA" w:rsidRDefault="001D47EA" w:rsidP="001D47EA">
      <w:r>
        <w:tab/>
      </w:r>
      <w:r>
        <w:tab/>
      </w:r>
      <w:r>
        <w:tab/>
        <w:t>if($num_rows &gt; 0) {</w:t>
      </w:r>
    </w:p>
    <w:p w:rsidR="001D47EA" w:rsidRDefault="001D47EA" w:rsidP="001D47EA">
      <w:r>
        <w:tab/>
      </w:r>
      <w:r>
        <w:tab/>
      </w:r>
      <w:r>
        <w:tab/>
      </w:r>
      <w:r>
        <w:tab/>
        <w:t>array_push($error_array, "Email already in use&lt;br&gt;");</w:t>
      </w:r>
    </w:p>
    <w:p w:rsidR="001D47EA" w:rsidRDefault="001D47EA" w:rsidP="001D47EA">
      <w:r>
        <w:tab/>
      </w:r>
      <w:r>
        <w:tab/>
      </w:r>
      <w:r>
        <w:tab/>
        <w:t>}</w:t>
      </w:r>
    </w:p>
    <w:p w:rsidR="001D47EA" w:rsidRDefault="001D47EA" w:rsidP="001D47EA"/>
    <w:p w:rsidR="001D47EA" w:rsidRDefault="001D47EA" w:rsidP="001D47EA">
      <w:r>
        <w:tab/>
      </w:r>
      <w:r>
        <w:tab/>
        <w:t>}</w:t>
      </w:r>
    </w:p>
    <w:p w:rsidR="001D47EA" w:rsidRDefault="001D47EA" w:rsidP="001D47EA">
      <w:r>
        <w:tab/>
      </w:r>
      <w:r>
        <w:tab/>
        <w:t>else {</w:t>
      </w:r>
    </w:p>
    <w:p w:rsidR="001D47EA" w:rsidRDefault="001D47EA" w:rsidP="001D47EA">
      <w:r>
        <w:tab/>
      </w:r>
      <w:r>
        <w:tab/>
      </w:r>
      <w:r>
        <w:tab/>
        <w:t>array_push($error_array, "Invalid email format&lt;br&gt;");</w:t>
      </w:r>
    </w:p>
    <w:p w:rsidR="001D47EA" w:rsidRDefault="001D47EA" w:rsidP="001D47EA">
      <w:r>
        <w:tab/>
      </w:r>
      <w:r>
        <w:tab/>
        <w:t>}</w:t>
      </w:r>
    </w:p>
    <w:p w:rsidR="001D47EA" w:rsidRDefault="001D47EA" w:rsidP="001D47EA"/>
    <w:p w:rsidR="001D47EA" w:rsidRDefault="001D47EA" w:rsidP="001D47EA"/>
    <w:p w:rsidR="001D47EA" w:rsidRDefault="001D47EA" w:rsidP="001D47EA">
      <w:r>
        <w:tab/>
        <w:t>}</w:t>
      </w:r>
    </w:p>
    <w:p w:rsidR="001D47EA" w:rsidRDefault="001D47EA" w:rsidP="001D47EA">
      <w:r>
        <w:tab/>
        <w:t>else {</w:t>
      </w:r>
    </w:p>
    <w:p w:rsidR="001D47EA" w:rsidRDefault="001D47EA" w:rsidP="001D47EA">
      <w:r>
        <w:tab/>
      </w:r>
      <w:r>
        <w:tab/>
        <w:t>array_push($error_array, "Emails don't match&lt;br&gt;");</w:t>
      </w:r>
    </w:p>
    <w:p w:rsidR="001D47EA" w:rsidRDefault="001D47EA" w:rsidP="001D47EA">
      <w:r>
        <w:tab/>
        <w:t>}</w:t>
      </w:r>
    </w:p>
    <w:p w:rsidR="001D47EA" w:rsidRDefault="001D47EA" w:rsidP="001D47EA"/>
    <w:p w:rsidR="001D47EA" w:rsidRDefault="001D47EA" w:rsidP="001D47EA"/>
    <w:p w:rsidR="001D47EA" w:rsidRDefault="001D47EA" w:rsidP="001D47EA">
      <w:r>
        <w:tab/>
        <w:t>if(strlen($fname) &gt; 25 || strlen($fname) &lt; 2) {</w:t>
      </w:r>
    </w:p>
    <w:p w:rsidR="001D47EA" w:rsidRDefault="001D47EA" w:rsidP="001D47EA">
      <w:r>
        <w:tab/>
      </w:r>
      <w:r>
        <w:tab/>
        <w:t>array_push($error_array, "Your first name must be between 2 and 25 characters&lt;br&gt;");</w:t>
      </w:r>
    </w:p>
    <w:p w:rsidR="001D47EA" w:rsidRDefault="001D47EA" w:rsidP="001D47EA">
      <w:r>
        <w:tab/>
        <w:t>}</w:t>
      </w:r>
    </w:p>
    <w:p w:rsidR="001D47EA" w:rsidRDefault="001D47EA" w:rsidP="001D47EA"/>
    <w:p w:rsidR="001D47EA" w:rsidRDefault="001D47EA" w:rsidP="001D47EA">
      <w:r>
        <w:tab/>
        <w:t>if(strlen($lname) &gt; 25 || strlen($lname) &lt; 2) {</w:t>
      </w:r>
    </w:p>
    <w:p w:rsidR="001D47EA" w:rsidRDefault="001D47EA" w:rsidP="001D47EA">
      <w:r>
        <w:tab/>
      </w:r>
      <w:r>
        <w:tab/>
        <w:t>array_push($error_array,  "Your last name must be between 2 and 25 characters&lt;br&gt;");</w:t>
      </w:r>
    </w:p>
    <w:p w:rsidR="001D47EA" w:rsidRDefault="001D47EA" w:rsidP="001D47EA">
      <w:r>
        <w:tab/>
        <w:t>}</w:t>
      </w:r>
    </w:p>
    <w:p w:rsidR="001D47EA" w:rsidRDefault="001D47EA" w:rsidP="001D47EA"/>
    <w:p w:rsidR="001D47EA" w:rsidRDefault="001D47EA" w:rsidP="001D47EA">
      <w:r>
        <w:tab/>
        <w:t>if($password != $password2) {</w:t>
      </w:r>
    </w:p>
    <w:p w:rsidR="001D47EA" w:rsidRDefault="001D47EA" w:rsidP="001D47EA">
      <w:r>
        <w:tab/>
      </w:r>
      <w:r>
        <w:tab/>
        <w:t>array_push($error_array,  "Your passwords do not match&lt;br&gt;");</w:t>
      </w:r>
    </w:p>
    <w:p w:rsidR="001D47EA" w:rsidRDefault="001D47EA" w:rsidP="001D47EA">
      <w:r>
        <w:tab/>
        <w:t>}</w:t>
      </w:r>
    </w:p>
    <w:p w:rsidR="001D47EA" w:rsidRDefault="001D47EA" w:rsidP="001D47EA">
      <w:r>
        <w:tab/>
        <w:t>else {</w:t>
      </w:r>
    </w:p>
    <w:p w:rsidR="001D47EA" w:rsidRDefault="001D47EA" w:rsidP="001D47EA">
      <w:r>
        <w:tab/>
      </w:r>
      <w:r>
        <w:tab/>
        <w:t>if(preg_match('/[^A-Za-z0-9]/', $password)) {</w:t>
      </w:r>
    </w:p>
    <w:p w:rsidR="001D47EA" w:rsidRDefault="001D47EA" w:rsidP="001D47EA">
      <w:r>
        <w:tab/>
      </w:r>
      <w:r>
        <w:tab/>
      </w:r>
      <w:r>
        <w:tab/>
        <w:t>array_push($error_array, "Your password can only contain english characters or numbers&lt;br&gt;");</w:t>
      </w:r>
    </w:p>
    <w:p w:rsidR="001D47EA" w:rsidRDefault="001D47EA" w:rsidP="001D47EA">
      <w:r>
        <w:tab/>
      </w:r>
      <w:r>
        <w:tab/>
        <w:t>}</w:t>
      </w:r>
    </w:p>
    <w:p w:rsidR="001D47EA" w:rsidRDefault="001D47EA" w:rsidP="001D47EA">
      <w:r>
        <w:tab/>
        <w:t>}</w:t>
      </w:r>
    </w:p>
    <w:p w:rsidR="001D47EA" w:rsidRDefault="001D47EA" w:rsidP="001D47EA"/>
    <w:p w:rsidR="001D47EA" w:rsidRDefault="001D47EA" w:rsidP="001D47EA">
      <w:r>
        <w:tab/>
        <w:t>if(strlen($password &gt; 30 || strlen($password) &lt; 5)) {</w:t>
      </w:r>
    </w:p>
    <w:p w:rsidR="001D47EA" w:rsidRDefault="001D47EA" w:rsidP="001D47EA">
      <w:r>
        <w:tab/>
      </w:r>
      <w:r>
        <w:tab/>
        <w:t>array_push($error_array, "Your password must be betwen 5 and 30 characters&lt;br&gt;");</w:t>
      </w:r>
    </w:p>
    <w:p w:rsidR="001D47EA" w:rsidRDefault="001D47EA" w:rsidP="001D47EA">
      <w:r>
        <w:tab/>
        <w:t>}</w:t>
      </w:r>
    </w:p>
    <w:p w:rsidR="001D47EA" w:rsidRDefault="001D47EA" w:rsidP="001D47EA"/>
    <w:p w:rsidR="001D47EA" w:rsidRDefault="001D47EA" w:rsidP="001D47EA"/>
    <w:p w:rsidR="001D47EA" w:rsidRDefault="001D47EA" w:rsidP="001D47EA">
      <w:r>
        <w:tab/>
        <w:t>if(empty($error_array)) {</w:t>
      </w:r>
    </w:p>
    <w:p w:rsidR="001D47EA" w:rsidRDefault="001D47EA" w:rsidP="001D47EA">
      <w:r>
        <w:lastRenderedPageBreak/>
        <w:tab/>
      </w:r>
      <w:r>
        <w:tab/>
        <w:t>$password = md5($password); //Encrypt password before sending to database</w:t>
      </w:r>
    </w:p>
    <w:p w:rsidR="001D47EA" w:rsidRDefault="001D47EA" w:rsidP="001D47EA"/>
    <w:p w:rsidR="001D47EA" w:rsidRDefault="001D47EA" w:rsidP="001D47EA">
      <w:r>
        <w:tab/>
      </w:r>
      <w:r>
        <w:tab/>
        <w:t>//Generate username by concatenating first name and last name</w:t>
      </w:r>
    </w:p>
    <w:p w:rsidR="001D47EA" w:rsidRDefault="001D47EA" w:rsidP="001D47EA">
      <w:r>
        <w:tab/>
      </w:r>
      <w:r>
        <w:tab/>
        <w:t>$username = strtolower($fname . "_" . $lname);</w:t>
      </w:r>
    </w:p>
    <w:p w:rsidR="001D47EA" w:rsidRDefault="001D47EA" w:rsidP="001D47EA">
      <w:r>
        <w:tab/>
      </w:r>
      <w:r>
        <w:tab/>
        <w:t>$check_username_query = mysqli_query($con, "SELECT username FROM users WHERE username='$username'");</w:t>
      </w:r>
    </w:p>
    <w:p w:rsidR="001D47EA" w:rsidRDefault="001D47EA" w:rsidP="001D47EA"/>
    <w:p w:rsidR="001D47EA" w:rsidRDefault="001D47EA" w:rsidP="001D47EA"/>
    <w:p w:rsidR="001D47EA" w:rsidRDefault="001D47EA" w:rsidP="001D47EA">
      <w:r>
        <w:tab/>
      </w:r>
      <w:r>
        <w:tab/>
        <w:t xml:space="preserve">$i = 0; </w:t>
      </w:r>
    </w:p>
    <w:p w:rsidR="001D47EA" w:rsidRDefault="001D47EA" w:rsidP="001D47EA">
      <w:r>
        <w:tab/>
      </w:r>
      <w:r>
        <w:tab/>
        <w:t>//if username exists add number to username</w:t>
      </w:r>
    </w:p>
    <w:p w:rsidR="001D47EA" w:rsidRDefault="001D47EA" w:rsidP="001D47EA">
      <w:r>
        <w:tab/>
      </w:r>
      <w:r>
        <w:tab/>
        <w:t>while(mysqli_num_rows($check_username_query) != 0) {</w:t>
      </w:r>
    </w:p>
    <w:p w:rsidR="001D47EA" w:rsidRDefault="001D47EA" w:rsidP="001D47EA">
      <w:r>
        <w:tab/>
      </w:r>
      <w:r>
        <w:tab/>
      </w:r>
      <w:r>
        <w:tab/>
        <w:t>$i++; //Add 1 to i</w:t>
      </w:r>
    </w:p>
    <w:p w:rsidR="001D47EA" w:rsidRDefault="001D47EA" w:rsidP="001D47EA">
      <w:r>
        <w:tab/>
      </w:r>
      <w:r>
        <w:tab/>
      </w:r>
      <w:r>
        <w:tab/>
        <w:t>$username = $username . "_" . $i;</w:t>
      </w:r>
    </w:p>
    <w:p w:rsidR="001D47EA" w:rsidRDefault="001D47EA" w:rsidP="001D47EA">
      <w:r>
        <w:tab/>
      </w:r>
      <w:r>
        <w:tab/>
      </w:r>
      <w:r>
        <w:tab/>
        <w:t>$check_username_query = mysqli_query($con, "SELECT username FROM users WHERE username='$username'");</w:t>
      </w:r>
    </w:p>
    <w:p w:rsidR="001D47EA" w:rsidRDefault="001D47EA" w:rsidP="001D47EA">
      <w:r>
        <w:tab/>
      </w:r>
      <w:r>
        <w:tab/>
        <w:t>}</w:t>
      </w:r>
    </w:p>
    <w:p w:rsidR="001D47EA" w:rsidRDefault="001D47EA" w:rsidP="001D47EA"/>
    <w:p w:rsidR="001D47EA" w:rsidRDefault="001D47EA" w:rsidP="001D47EA">
      <w:r>
        <w:tab/>
      </w:r>
    </w:p>
    <w:p w:rsidR="001D47EA" w:rsidRDefault="001D47EA" w:rsidP="001D47EA">
      <w:r>
        <w:tab/>
      </w:r>
      <w:r>
        <w:tab/>
        <w:t>$query = mysqli_query($con, "INSERT INTO users (id, first_name, last_name, username, email, password, signup_date) VALUES ('', '$fname', '$lname', '$username', '$em', '$password', '$date')");</w:t>
      </w:r>
    </w:p>
    <w:p w:rsidR="001D47EA" w:rsidRDefault="001D47EA" w:rsidP="001D47EA"/>
    <w:p w:rsidR="001D47EA" w:rsidRDefault="001D47EA" w:rsidP="001D47EA">
      <w:r>
        <w:tab/>
      </w:r>
      <w:r>
        <w:tab/>
        <w:t>array_push($error_array, "&lt;span style='color: #14C800;'&gt;You're all set! Go ahead and login!&lt;/span&gt;&lt;br&gt;");</w:t>
      </w:r>
    </w:p>
    <w:p w:rsidR="001D47EA" w:rsidRDefault="001D47EA" w:rsidP="001D47EA"/>
    <w:p w:rsidR="001D47EA" w:rsidRDefault="001D47EA" w:rsidP="001D47EA">
      <w:r>
        <w:tab/>
      </w:r>
      <w:r>
        <w:tab/>
        <w:t xml:space="preserve">//Clear session variables </w:t>
      </w:r>
    </w:p>
    <w:p w:rsidR="001D47EA" w:rsidRDefault="001D47EA" w:rsidP="001D47EA">
      <w:r>
        <w:tab/>
      </w:r>
      <w:r>
        <w:tab/>
        <w:t>$_SESSION['reg_fname'] = "";</w:t>
      </w:r>
    </w:p>
    <w:p w:rsidR="001D47EA" w:rsidRDefault="001D47EA" w:rsidP="001D47EA">
      <w:r>
        <w:tab/>
      </w:r>
      <w:r>
        <w:tab/>
        <w:t>$_SESSION['reg_lname'] = "";</w:t>
      </w:r>
    </w:p>
    <w:p w:rsidR="001D47EA" w:rsidRDefault="001D47EA" w:rsidP="001D47EA">
      <w:r>
        <w:tab/>
      </w:r>
      <w:r>
        <w:tab/>
        <w:t>$_SESSION['reg_email'] = "";</w:t>
      </w:r>
    </w:p>
    <w:p w:rsidR="001D47EA" w:rsidRDefault="001D47EA" w:rsidP="001D47EA">
      <w:r>
        <w:lastRenderedPageBreak/>
        <w:tab/>
      </w:r>
      <w:r>
        <w:tab/>
        <w:t>$_SESSION['reg_email2'] = "";</w:t>
      </w:r>
    </w:p>
    <w:p w:rsidR="001D47EA" w:rsidRDefault="001D47EA" w:rsidP="001D47EA">
      <w:r>
        <w:tab/>
        <w:t>}</w:t>
      </w:r>
    </w:p>
    <w:p w:rsidR="001D47EA" w:rsidRDefault="001D47EA" w:rsidP="001D47EA"/>
    <w:p w:rsidR="001D47EA" w:rsidRDefault="001D47EA" w:rsidP="001D47EA">
      <w:r>
        <w:t>}</w:t>
      </w:r>
    </w:p>
    <w:p w:rsidR="001D47EA" w:rsidRPr="00BB236E" w:rsidRDefault="001D47EA" w:rsidP="001D47EA">
      <w:r>
        <w:t>?&gt;</w:t>
      </w:r>
    </w:p>
    <w:p w:rsidR="003A6B5A" w:rsidRDefault="003A6B5A" w:rsidP="003A6B5A">
      <w:pPr>
        <w:pStyle w:val="Heading2"/>
      </w:pPr>
      <w:bookmarkStart w:id="70" w:name="_Toc514072244"/>
      <w:r>
        <w:t>Project Plan</w:t>
      </w:r>
      <w:bookmarkEnd w:id="70"/>
    </w:p>
    <w:p w:rsidR="00BB236E" w:rsidRDefault="00BB236E" w:rsidP="00BB236E">
      <w:r>
        <w:rPr>
          <w:noProof/>
          <w:lang w:val="en-GB" w:eastAsia="en-GB"/>
        </w:rPr>
        <w:drawing>
          <wp:inline distT="0" distB="0" distL="0" distR="0" wp14:anchorId="5AF449C3" wp14:editId="16F04FF8">
            <wp:extent cx="5943600" cy="59061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5906135"/>
                    </a:xfrm>
                    <a:prstGeom prst="rect">
                      <a:avLst/>
                    </a:prstGeom>
                  </pic:spPr>
                </pic:pic>
              </a:graphicData>
            </a:graphic>
          </wp:inline>
        </w:drawing>
      </w:r>
    </w:p>
    <w:p w:rsidR="00BB236E" w:rsidRDefault="00BB236E" w:rsidP="00BB236E">
      <w:r>
        <w:rPr>
          <w:noProof/>
          <w:lang w:val="en-GB" w:eastAsia="en-GB"/>
        </w:rPr>
        <w:lastRenderedPageBreak/>
        <w:drawing>
          <wp:inline distT="0" distB="0" distL="0" distR="0" wp14:anchorId="45122842" wp14:editId="582AFEB9">
            <wp:extent cx="5438775" cy="64770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38775" cy="6477000"/>
                    </a:xfrm>
                    <a:prstGeom prst="rect">
                      <a:avLst/>
                    </a:prstGeom>
                  </pic:spPr>
                </pic:pic>
              </a:graphicData>
            </a:graphic>
          </wp:inline>
        </w:drawing>
      </w:r>
    </w:p>
    <w:p w:rsidR="00BB236E" w:rsidRDefault="00BB236E" w:rsidP="00BB236E">
      <w:r>
        <w:rPr>
          <w:noProof/>
          <w:lang w:val="en-GB" w:eastAsia="en-GB"/>
        </w:rPr>
        <w:lastRenderedPageBreak/>
        <w:drawing>
          <wp:inline distT="0" distB="0" distL="0" distR="0" wp14:anchorId="12C3BB1C" wp14:editId="32F86201">
            <wp:extent cx="5448300" cy="59817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48300" cy="5981700"/>
                    </a:xfrm>
                    <a:prstGeom prst="rect">
                      <a:avLst/>
                    </a:prstGeom>
                  </pic:spPr>
                </pic:pic>
              </a:graphicData>
            </a:graphic>
          </wp:inline>
        </w:drawing>
      </w:r>
    </w:p>
    <w:p w:rsidR="00BB236E" w:rsidRDefault="00BB236E" w:rsidP="00BB236E">
      <w:r>
        <w:rPr>
          <w:noProof/>
          <w:lang w:val="en-GB" w:eastAsia="en-GB"/>
        </w:rPr>
        <w:lastRenderedPageBreak/>
        <w:drawing>
          <wp:inline distT="0" distB="0" distL="0" distR="0" wp14:anchorId="4BADBC96" wp14:editId="7114D5C7">
            <wp:extent cx="5467350" cy="35718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67350" cy="3571875"/>
                    </a:xfrm>
                    <a:prstGeom prst="rect">
                      <a:avLst/>
                    </a:prstGeom>
                  </pic:spPr>
                </pic:pic>
              </a:graphicData>
            </a:graphic>
          </wp:inline>
        </w:drawing>
      </w:r>
    </w:p>
    <w:p w:rsidR="00BB236E" w:rsidRDefault="00BB236E" w:rsidP="00BB236E">
      <w:r>
        <w:rPr>
          <w:noProof/>
          <w:lang w:val="en-GB" w:eastAsia="en-GB"/>
        </w:rPr>
        <w:lastRenderedPageBreak/>
        <w:drawing>
          <wp:inline distT="0" distB="0" distL="0" distR="0" wp14:anchorId="56A13FE2" wp14:editId="7E03239B">
            <wp:extent cx="5810250" cy="69151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10250" cy="6915150"/>
                    </a:xfrm>
                    <a:prstGeom prst="rect">
                      <a:avLst/>
                    </a:prstGeom>
                  </pic:spPr>
                </pic:pic>
              </a:graphicData>
            </a:graphic>
          </wp:inline>
        </w:drawing>
      </w:r>
    </w:p>
    <w:p w:rsidR="00BB236E" w:rsidRDefault="00BB236E" w:rsidP="00BB236E">
      <w:r>
        <w:rPr>
          <w:noProof/>
          <w:lang w:val="en-GB" w:eastAsia="en-GB"/>
        </w:rPr>
        <w:lastRenderedPageBreak/>
        <w:drawing>
          <wp:inline distT="0" distB="0" distL="0" distR="0" wp14:anchorId="319FA205" wp14:editId="78AE9CE0">
            <wp:extent cx="5514975" cy="67722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14975" cy="6772275"/>
                    </a:xfrm>
                    <a:prstGeom prst="rect">
                      <a:avLst/>
                    </a:prstGeom>
                  </pic:spPr>
                </pic:pic>
              </a:graphicData>
            </a:graphic>
          </wp:inline>
        </w:drawing>
      </w:r>
    </w:p>
    <w:p w:rsidR="00BB236E" w:rsidRDefault="00BB236E" w:rsidP="00BB236E">
      <w:r>
        <w:rPr>
          <w:noProof/>
          <w:lang w:val="en-GB" w:eastAsia="en-GB"/>
        </w:rPr>
        <w:lastRenderedPageBreak/>
        <w:drawing>
          <wp:inline distT="0" distB="0" distL="0" distR="0" wp14:anchorId="7F9F4C1C" wp14:editId="3350C0E8">
            <wp:extent cx="5943600" cy="613219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6132195"/>
                    </a:xfrm>
                    <a:prstGeom prst="rect">
                      <a:avLst/>
                    </a:prstGeom>
                  </pic:spPr>
                </pic:pic>
              </a:graphicData>
            </a:graphic>
          </wp:inline>
        </w:drawing>
      </w:r>
    </w:p>
    <w:p w:rsidR="00BB236E" w:rsidRPr="00BB236E" w:rsidRDefault="00BB236E" w:rsidP="00BB236E">
      <w:r>
        <w:rPr>
          <w:noProof/>
          <w:lang w:val="en-GB" w:eastAsia="en-GB"/>
        </w:rPr>
        <w:lastRenderedPageBreak/>
        <w:drawing>
          <wp:inline distT="0" distB="0" distL="0" distR="0" wp14:anchorId="0F118F18" wp14:editId="283B0A08">
            <wp:extent cx="5943600" cy="29108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910840"/>
                    </a:xfrm>
                    <a:prstGeom prst="rect">
                      <a:avLst/>
                    </a:prstGeom>
                  </pic:spPr>
                </pic:pic>
              </a:graphicData>
            </a:graphic>
          </wp:inline>
        </w:drawing>
      </w:r>
    </w:p>
    <w:sectPr w:rsidR="00BB236E" w:rsidRPr="00BB236E" w:rsidSect="004E1AED">
      <w:footerReference w:type="first" r:id="rId91"/>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2CBB" w:rsidRDefault="007A2CBB">
      <w:pPr>
        <w:spacing w:after="0" w:line="240" w:lineRule="auto"/>
      </w:pPr>
      <w:r>
        <w:separator/>
      </w:r>
    </w:p>
  </w:endnote>
  <w:endnote w:type="continuationSeparator" w:id="0">
    <w:p w:rsidR="007A2CBB" w:rsidRDefault="007A2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CBB" w:rsidRDefault="007A2CBB">
    <w:pPr>
      <w:pStyle w:val="Footer"/>
      <w:pBdr>
        <w:top w:val="single" w:sz="4" w:space="1" w:color="D9D9D9" w:themeColor="background1" w:themeShade="D9"/>
      </w:pBdr>
      <w:jc w:val="right"/>
    </w:pPr>
  </w:p>
  <w:p w:rsidR="007A2CBB" w:rsidRDefault="007A2C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3942937"/>
      <w:docPartObj>
        <w:docPartGallery w:val="Page Numbers (Bottom of Page)"/>
        <w:docPartUnique/>
      </w:docPartObj>
    </w:sdtPr>
    <w:sdtEndPr>
      <w:rPr>
        <w:color w:val="7F7F7F" w:themeColor="background1" w:themeShade="7F"/>
        <w:spacing w:val="60"/>
      </w:rPr>
    </w:sdtEndPr>
    <w:sdtContent>
      <w:p w:rsidR="007A2CBB" w:rsidRDefault="007A2CBB">
        <w:pPr>
          <w:pStyle w:val="Footer"/>
          <w:pBdr>
            <w:top w:val="single" w:sz="4" w:space="1" w:color="D9D9D9" w:themeColor="background1" w:themeShade="D9"/>
          </w:pBdr>
          <w:jc w:val="right"/>
        </w:pPr>
        <w:r>
          <w:fldChar w:fldCharType="begin"/>
        </w:r>
        <w:r>
          <w:instrText xml:space="preserve"> PAGE   \* MERGEFORMAT </w:instrText>
        </w:r>
        <w:r>
          <w:fldChar w:fldCharType="separate"/>
        </w:r>
        <w:r w:rsidR="00414E93">
          <w:rPr>
            <w:noProof/>
          </w:rPr>
          <w:t>72</w:t>
        </w:r>
        <w:r>
          <w:rPr>
            <w:noProof/>
          </w:rPr>
          <w:fldChar w:fldCharType="end"/>
        </w:r>
        <w:r>
          <w:t xml:space="preserve"> | </w:t>
        </w:r>
        <w:r>
          <w:rPr>
            <w:color w:val="7F7F7F" w:themeColor="background1" w:themeShade="7F"/>
            <w:spacing w:val="60"/>
          </w:rPr>
          <w:t>Page</w:t>
        </w:r>
      </w:p>
    </w:sdtContent>
  </w:sdt>
  <w:p w:rsidR="007A2CBB" w:rsidRDefault="007A2CBB" w:rsidP="00455966">
    <w:pPr>
      <w:pStyle w:val="Footer"/>
      <w:tabs>
        <w:tab w:val="left" w:pos="840"/>
      </w:tabs>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1234518"/>
      <w:docPartObj>
        <w:docPartGallery w:val="Page Numbers (Bottom of Page)"/>
        <w:docPartUnique/>
      </w:docPartObj>
    </w:sdtPr>
    <w:sdtEndPr>
      <w:rPr>
        <w:color w:val="7F7F7F" w:themeColor="background1" w:themeShade="7F"/>
        <w:spacing w:val="60"/>
      </w:rPr>
    </w:sdtEndPr>
    <w:sdtContent>
      <w:p w:rsidR="007A2CBB" w:rsidRDefault="007A2CBB">
        <w:pPr>
          <w:pStyle w:val="Footer"/>
          <w:pBdr>
            <w:top w:val="single" w:sz="4" w:space="1" w:color="D9D9D9" w:themeColor="background1" w:themeShade="D9"/>
          </w:pBdr>
          <w:jc w:val="right"/>
        </w:pPr>
        <w:r>
          <w:fldChar w:fldCharType="begin"/>
        </w:r>
        <w:r>
          <w:instrText xml:space="preserve"> PAGE   \* MERGEFORMAT </w:instrText>
        </w:r>
        <w:r>
          <w:fldChar w:fldCharType="separate"/>
        </w:r>
        <w:r w:rsidR="00414E93">
          <w:rPr>
            <w:noProof/>
          </w:rPr>
          <w:t>6</w:t>
        </w:r>
        <w:r>
          <w:rPr>
            <w:noProof/>
          </w:rPr>
          <w:fldChar w:fldCharType="end"/>
        </w:r>
        <w:r>
          <w:t xml:space="preserve"> | </w:t>
        </w:r>
        <w:r>
          <w:rPr>
            <w:color w:val="7F7F7F" w:themeColor="background1" w:themeShade="7F"/>
            <w:spacing w:val="60"/>
          </w:rPr>
          <w:t>Page</w:t>
        </w:r>
      </w:p>
    </w:sdtContent>
  </w:sdt>
  <w:p w:rsidR="007A2CBB" w:rsidRDefault="007A2C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2CBB" w:rsidRDefault="007A2CBB">
      <w:pPr>
        <w:spacing w:after="0" w:line="240" w:lineRule="auto"/>
      </w:pPr>
      <w:r>
        <w:separator/>
      </w:r>
    </w:p>
  </w:footnote>
  <w:footnote w:type="continuationSeparator" w:id="0">
    <w:p w:rsidR="007A2CBB" w:rsidRDefault="007A2C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CBB" w:rsidRPr="009622B0" w:rsidRDefault="007A2CBB" w:rsidP="009622B0">
    <w:pPr>
      <w:rPr>
        <w:sz w:val="16"/>
      </w:rPr>
    </w:pPr>
    <w:r>
      <w:rPr>
        <w:sz w:val="24"/>
        <w:szCs w:val="32"/>
      </w:rPr>
      <w:t xml:space="preserve">BSc Applied Computing                              </w:t>
    </w:r>
    <w:r w:rsidRPr="009622B0">
      <w:rPr>
        <w:sz w:val="24"/>
        <w:szCs w:val="32"/>
      </w:rPr>
      <w:t>LP30483A1 Action Plan for Research Project</w:t>
    </w:r>
  </w:p>
  <w:p w:rsidR="007A2CBB" w:rsidRDefault="007A2C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E77AE"/>
    <w:multiLevelType w:val="hybridMultilevel"/>
    <w:tmpl w:val="439C4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CA570B"/>
    <w:multiLevelType w:val="hybridMultilevel"/>
    <w:tmpl w:val="7C6E0E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311AF5"/>
    <w:multiLevelType w:val="hybridMultilevel"/>
    <w:tmpl w:val="E0B8B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F007B2"/>
    <w:multiLevelType w:val="hybridMultilevel"/>
    <w:tmpl w:val="D8F27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174E7A"/>
    <w:multiLevelType w:val="hybridMultilevel"/>
    <w:tmpl w:val="D07A7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0C051F"/>
    <w:multiLevelType w:val="hybridMultilevel"/>
    <w:tmpl w:val="6A909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486B2C"/>
    <w:multiLevelType w:val="hybridMultilevel"/>
    <w:tmpl w:val="89421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3200CC"/>
    <w:multiLevelType w:val="hybridMultilevel"/>
    <w:tmpl w:val="8C262AF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8" w15:restartNumberingAfterBreak="0">
    <w:nsid w:val="313C1490"/>
    <w:multiLevelType w:val="hybridMultilevel"/>
    <w:tmpl w:val="0BD8D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B21D5A"/>
    <w:multiLevelType w:val="hybridMultilevel"/>
    <w:tmpl w:val="9A240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C3473D"/>
    <w:multiLevelType w:val="hybridMultilevel"/>
    <w:tmpl w:val="5704C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A53667"/>
    <w:multiLevelType w:val="hybridMultilevel"/>
    <w:tmpl w:val="826C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FB6BF9"/>
    <w:multiLevelType w:val="hybridMultilevel"/>
    <w:tmpl w:val="551C6D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1230017"/>
    <w:multiLevelType w:val="hybridMultilevel"/>
    <w:tmpl w:val="551C6D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4B55F61"/>
    <w:multiLevelType w:val="hybridMultilevel"/>
    <w:tmpl w:val="93689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E0A61CB"/>
    <w:multiLevelType w:val="hybridMultilevel"/>
    <w:tmpl w:val="00809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17D556A"/>
    <w:multiLevelType w:val="hybridMultilevel"/>
    <w:tmpl w:val="FBA0C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1C0589"/>
    <w:multiLevelType w:val="hybridMultilevel"/>
    <w:tmpl w:val="CEF2CC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A83DD9"/>
    <w:multiLevelType w:val="hybridMultilevel"/>
    <w:tmpl w:val="7D5482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C3D2694"/>
    <w:multiLevelType w:val="hybridMultilevel"/>
    <w:tmpl w:val="578CF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9"/>
  </w:num>
  <w:num w:numId="4">
    <w:abstractNumId w:val="17"/>
  </w:num>
  <w:num w:numId="5">
    <w:abstractNumId w:val="7"/>
  </w:num>
  <w:num w:numId="6">
    <w:abstractNumId w:val="6"/>
  </w:num>
  <w:num w:numId="7">
    <w:abstractNumId w:val="15"/>
  </w:num>
  <w:num w:numId="8">
    <w:abstractNumId w:val="4"/>
  </w:num>
  <w:num w:numId="9">
    <w:abstractNumId w:val="2"/>
  </w:num>
  <w:num w:numId="10">
    <w:abstractNumId w:val="10"/>
  </w:num>
  <w:num w:numId="11">
    <w:abstractNumId w:val="11"/>
  </w:num>
  <w:num w:numId="12">
    <w:abstractNumId w:val="14"/>
  </w:num>
  <w:num w:numId="13">
    <w:abstractNumId w:val="8"/>
  </w:num>
  <w:num w:numId="14">
    <w:abstractNumId w:val="0"/>
  </w:num>
  <w:num w:numId="15">
    <w:abstractNumId w:val="18"/>
  </w:num>
  <w:num w:numId="16">
    <w:abstractNumId w:val="16"/>
  </w:num>
  <w:num w:numId="17">
    <w:abstractNumId w:val="12"/>
  </w:num>
  <w:num w:numId="18">
    <w:abstractNumId w:val="13"/>
  </w:num>
  <w:num w:numId="19">
    <w:abstractNumId w:val="1"/>
  </w:num>
  <w:num w:numId="20">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ysTC1MDY0NTA0NrBQ0lEKTi0uzszPAykwMqgFALwEAH0tAAAA"/>
  </w:docVars>
  <w:rsids>
    <w:rsidRoot w:val="00A35C4F"/>
    <w:rsid w:val="0000677B"/>
    <w:rsid w:val="0000745C"/>
    <w:rsid w:val="00016BE3"/>
    <w:rsid w:val="00020832"/>
    <w:rsid w:val="00025FF8"/>
    <w:rsid w:val="00026A98"/>
    <w:rsid w:val="00031316"/>
    <w:rsid w:val="00031C01"/>
    <w:rsid w:val="000424D0"/>
    <w:rsid w:val="00042683"/>
    <w:rsid w:val="000526AF"/>
    <w:rsid w:val="00053C29"/>
    <w:rsid w:val="000555EC"/>
    <w:rsid w:val="00065892"/>
    <w:rsid w:val="000659C7"/>
    <w:rsid w:val="00074A5B"/>
    <w:rsid w:val="00075B83"/>
    <w:rsid w:val="00081048"/>
    <w:rsid w:val="000878EA"/>
    <w:rsid w:val="00087A03"/>
    <w:rsid w:val="00092708"/>
    <w:rsid w:val="00093B3C"/>
    <w:rsid w:val="000A4452"/>
    <w:rsid w:val="000E60E6"/>
    <w:rsid w:val="000F0489"/>
    <w:rsid w:val="000F07D0"/>
    <w:rsid w:val="0010241F"/>
    <w:rsid w:val="0010688A"/>
    <w:rsid w:val="001110A2"/>
    <w:rsid w:val="00111B1E"/>
    <w:rsid w:val="00114C91"/>
    <w:rsid w:val="00121EC2"/>
    <w:rsid w:val="00125654"/>
    <w:rsid w:val="00127B2E"/>
    <w:rsid w:val="001301BF"/>
    <w:rsid w:val="00132EAD"/>
    <w:rsid w:val="00134C6C"/>
    <w:rsid w:val="001431F3"/>
    <w:rsid w:val="001435EC"/>
    <w:rsid w:val="00144609"/>
    <w:rsid w:val="0014688E"/>
    <w:rsid w:val="00146DE4"/>
    <w:rsid w:val="0015795D"/>
    <w:rsid w:val="001637C2"/>
    <w:rsid w:val="001657DA"/>
    <w:rsid w:val="00172204"/>
    <w:rsid w:val="00172778"/>
    <w:rsid w:val="00194DF6"/>
    <w:rsid w:val="001A0E24"/>
    <w:rsid w:val="001A25EC"/>
    <w:rsid w:val="001A34CE"/>
    <w:rsid w:val="001A7398"/>
    <w:rsid w:val="001A76DC"/>
    <w:rsid w:val="001B5EDD"/>
    <w:rsid w:val="001B6A3A"/>
    <w:rsid w:val="001C16EC"/>
    <w:rsid w:val="001C2B7B"/>
    <w:rsid w:val="001C4BA8"/>
    <w:rsid w:val="001D02CB"/>
    <w:rsid w:val="001D204B"/>
    <w:rsid w:val="001D2401"/>
    <w:rsid w:val="001D47EA"/>
    <w:rsid w:val="001D553C"/>
    <w:rsid w:val="001E40C6"/>
    <w:rsid w:val="001E4F7F"/>
    <w:rsid w:val="001F16BE"/>
    <w:rsid w:val="0020642A"/>
    <w:rsid w:val="00210273"/>
    <w:rsid w:val="002119C5"/>
    <w:rsid w:val="00212D22"/>
    <w:rsid w:val="0022088B"/>
    <w:rsid w:val="002222E3"/>
    <w:rsid w:val="00222C3E"/>
    <w:rsid w:val="0023000E"/>
    <w:rsid w:val="002337C6"/>
    <w:rsid w:val="00242E4A"/>
    <w:rsid w:val="00244CA3"/>
    <w:rsid w:val="002512D5"/>
    <w:rsid w:val="002533DD"/>
    <w:rsid w:val="00253660"/>
    <w:rsid w:val="00253A04"/>
    <w:rsid w:val="00270648"/>
    <w:rsid w:val="00271A8B"/>
    <w:rsid w:val="00272238"/>
    <w:rsid w:val="00281BAB"/>
    <w:rsid w:val="00286101"/>
    <w:rsid w:val="00290AD0"/>
    <w:rsid w:val="002931E3"/>
    <w:rsid w:val="00295B68"/>
    <w:rsid w:val="00295BAC"/>
    <w:rsid w:val="002A4847"/>
    <w:rsid w:val="002A4D57"/>
    <w:rsid w:val="002B697E"/>
    <w:rsid w:val="002C170E"/>
    <w:rsid w:val="002C4BA8"/>
    <w:rsid w:val="002D061D"/>
    <w:rsid w:val="002D5491"/>
    <w:rsid w:val="002D70D6"/>
    <w:rsid w:val="002E59EF"/>
    <w:rsid w:val="002F6DB2"/>
    <w:rsid w:val="003004C9"/>
    <w:rsid w:val="00302852"/>
    <w:rsid w:val="00306852"/>
    <w:rsid w:val="00312988"/>
    <w:rsid w:val="00313EFE"/>
    <w:rsid w:val="00321A70"/>
    <w:rsid w:val="00321C0F"/>
    <w:rsid w:val="00331899"/>
    <w:rsid w:val="003353BB"/>
    <w:rsid w:val="00343400"/>
    <w:rsid w:val="00343DD9"/>
    <w:rsid w:val="00351B41"/>
    <w:rsid w:val="00354500"/>
    <w:rsid w:val="00372DB3"/>
    <w:rsid w:val="00374161"/>
    <w:rsid w:val="003801C2"/>
    <w:rsid w:val="003875A1"/>
    <w:rsid w:val="003974F9"/>
    <w:rsid w:val="003A62F9"/>
    <w:rsid w:val="003A6B5A"/>
    <w:rsid w:val="003B1128"/>
    <w:rsid w:val="003B240A"/>
    <w:rsid w:val="003C6284"/>
    <w:rsid w:val="003E7C13"/>
    <w:rsid w:val="003F0A23"/>
    <w:rsid w:val="003F5669"/>
    <w:rsid w:val="003F754B"/>
    <w:rsid w:val="0040032C"/>
    <w:rsid w:val="00404810"/>
    <w:rsid w:val="00410478"/>
    <w:rsid w:val="00414BE3"/>
    <w:rsid w:val="00414E93"/>
    <w:rsid w:val="0042148D"/>
    <w:rsid w:val="00422584"/>
    <w:rsid w:val="0042573E"/>
    <w:rsid w:val="0042770B"/>
    <w:rsid w:val="00427DE1"/>
    <w:rsid w:val="00432491"/>
    <w:rsid w:val="00435708"/>
    <w:rsid w:val="00437305"/>
    <w:rsid w:val="004379F1"/>
    <w:rsid w:val="004402ED"/>
    <w:rsid w:val="00442064"/>
    <w:rsid w:val="00442D68"/>
    <w:rsid w:val="00445AB9"/>
    <w:rsid w:val="004469E8"/>
    <w:rsid w:val="004505F0"/>
    <w:rsid w:val="00455966"/>
    <w:rsid w:val="00455C56"/>
    <w:rsid w:val="00457859"/>
    <w:rsid w:val="004670AA"/>
    <w:rsid w:val="004804CF"/>
    <w:rsid w:val="004A1E32"/>
    <w:rsid w:val="004B3992"/>
    <w:rsid w:val="004B5C9A"/>
    <w:rsid w:val="004C152D"/>
    <w:rsid w:val="004C630D"/>
    <w:rsid w:val="004D2D4A"/>
    <w:rsid w:val="004E1AED"/>
    <w:rsid w:val="004E5385"/>
    <w:rsid w:val="004E54D0"/>
    <w:rsid w:val="004F371C"/>
    <w:rsid w:val="004F58E5"/>
    <w:rsid w:val="004F5DEE"/>
    <w:rsid w:val="004F7E34"/>
    <w:rsid w:val="005003C2"/>
    <w:rsid w:val="0050446C"/>
    <w:rsid w:val="00510246"/>
    <w:rsid w:val="00515169"/>
    <w:rsid w:val="005231F9"/>
    <w:rsid w:val="00524B03"/>
    <w:rsid w:val="005250DB"/>
    <w:rsid w:val="005261B1"/>
    <w:rsid w:val="00530C66"/>
    <w:rsid w:val="00533C2B"/>
    <w:rsid w:val="00536C06"/>
    <w:rsid w:val="005576D8"/>
    <w:rsid w:val="005608FD"/>
    <w:rsid w:val="00561122"/>
    <w:rsid w:val="00566A65"/>
    <w:rsid w:val="00581BD5"/>
    <w:rsid w:val="005851BA"/>
    <w:rsid w:val="00595924"/>
    <w:rsid w:val="005971F8"/>
    <w:rsid w:val="005B2169"/>
    <w:rsid w:val="005B2A44"/>
    <w:rsid w:val="005B6151"/>
    <w:rsid w:val="005C12A5"/>
    <w:rsid w:val="005C1EF2"/>
    <w:rsid w:val="005C4872"/>
    <w:rsid w:val="005C5842"/>
    <w:rsid w:val="005C76B1"/>
    <w:rsid w:val="005D4D5B"/>
    <w:rsid w:val="005E2FD0"/>
    <w:rsid w:val="005E3D93"/>
    <w:rsid w:val="005E3F5B"/>
    <w:rsid w:val="005F4655"/>
    <w:rsid w:val="005F5847"/>
    <w:rsid w:val="0060288C"/>
    <w:rsid w:val="006108F3"/>
    <w:rsid w:val="0061091C"/>
    <w:rsid w:val="00610C82"/>
    <w:rsid w:val="0061358F"/>
    <w:rsid w:val="006328DE"/>
    <w:rsid w:val="0063790E"/>
    <w:rsid w:val="00655096"/>
    <w:rsid w:val="00670806"/>
    <w:rsid w:val="00670F9D"/>
    <w:rsid w:val="00675EAB"/>
    <w:rsid w:val="00680F2B"/>
    <w:rsid w:val="00687381"/>
    <w:rsid w:val="00697885"/>
    <w:rsid w:val="00697FD1"/>
    <w:rsid w:val="006A600E"/>
    <w:rsid w:val="006A775E"/>
    <w:rsid w:val="006B2515"/>
    <w:rsid w:val="006D074A"/>
    <w:rsid w:val="006D2F4D"/>
    <w:rsid w:val="006D3DC4"/>
    <w:rsid w:val="006D6D44"/>
    <w:rsid w:val="006E305E"/>
    <w:rsid w:val="006E67B5"/>
    <w:rsid w:val="006F7F79"/>
    <w:rsid w:val="007039BD"/>
    <w:rsid w:val="0070540F"/>
    <w:rsid w:val="00707802"/>
    <w:rsid w:val="0070783E"/>
    <w:rsid w:val="00710498"/>
    <w:rsid w:val="0071477C"/>
    <w:rsid w:val="00722A40"/>
    <w:rsid w:val="007236EF"/>
    <w:rsid w:val="00733599"/>
    <w:rsid w:val="00740B9E"/>
    <w:rsid w:val="00740BE9"/>
    <w:rsid w:val="00752CC5"/>
    <w:rsid w:val="00764FE3"/>
    <w:rsid w:val="0077027E"/>
    <w:rsid w:val="00770B5C"/>
    <w:rsid w:val="007729C8"/>
    <w:rsid w:val="007775C6"/>
    <w:rsid w:val="00781850"/>
    <w:rsid w:val="0078533F"/>
    <w:rsid w:val="00792592"/>
    <w:rsid w:val="00793117"/>
    <w:rsid w:val="00793905"/>
    <w:rsid w:val="0079403F"/>
    <w:rsid w:val="007A1F29"/>
    <w:rsid w:val="007A2CBB"/>
    <w:rsid w:val="007A66AC"/>
    <w:rsid w:val="007B2C73"/>
    <w:rsid w:val="007B3A0C"/>
    <w:rsid w:val="007B59D6"/>
    <w:rsid w:val="007C2A1A"/>
    <w:rsid w:val="007C2D50"/>
    <w:rsid w:val="007C6BB2"/>
    <w:rsid w:val="007D0735"/>
    <w:rsid w:val="007D1F6D"/>
    <w:rsid w:val="007D27F6"/>
    <w:rsid w:val="007D71B1"/>
    <w:rsid w:val="007E1477"/>
    <w:rsid w:val="007E30B1"/>
    <w:rsid w:val="007E45F9"/>
    <w:rsid w:val="007E4D1E"/>
    <w:rsid w:val="007F01C4"/>
    <w:rsid w:val="007F152F"/>
    <w:rsid w:val="007F1A5C"/>
    <w:rsid w:val="007F502D"/>
    <w:rsid w:val="008001ED"/>
    <w:rsid w:val="0080637E"/>
    <w:rsid w:val="0081483D"/>
    <w:rsid w:val="00816B99"/>
    <w:rsid w:val="00825B39"/>
    <w:rsid w:val="00841B08"/>
    <w:rsid w:val="00850EDE"/>
    <w:rsid w:val="00852868"/>
    <w:rsid w:val="00865972"/>
    <w:rsid w:val="00873D8E"/>
    <w:rsid w:val="00875F53"/>
    <w:rsid w:val="00891AB8"/>
    <w:rsid w:val="00891BA8"/>
    <w:rsid w:val="00894873"/>
    <w:rsid w:val="00894E34"/>
    <w:rsid w:val="0089566C"/>
    <w:rsid w:val="00895A3E"/>
    <w:rsid w:val="008A45C7"/>
    <w:rsid w:val="008A5EA8"/>
    <w:rsid w:val="008B5E59"/>
    <w:rsid w:val="008D56D9"/>
    <w:rsid w:val="00902AF0"/>
    <w:rsid w:val="0090615B"/>
    <w:rsid w:val="00912591"/>
    <w:rsid w:val="009138A0"/>
    <w:rsid w:val="00915288"/>
    <w:rsid w:val="00923D4B"/>
    <w:rsid w:val="00925975"/>
    <w:rsid w:val="00934538"/>
    <w:rsid w:val="009439E0"/>
    <w:rsid w:val="00944C95"/>
    <w:rsid w:val="009576E0"/>
    <w:rsid w:val="00957EDE"/>
    <w:rsid w:val="009622B0"/>
    <w:rsid w:val="00972997"/>
    <w:rsid w:val="00974814"/>
    <w:rsid w:val="00981ECA"/>
    <w:rsid w:val="00982A49"/>
    <w:rsid w:val="0098386A"/>
    <w:rsid w:val="00983ECF"/>
    <w:rsid w:val="0099698E"/>
    <w:rsid w:val="009C0671"/>
    <w:rsid w:val="009C3276"/>
    <w:rsid w:val="009C667B"/>
    <w:rsid w:val="009D5BB1"/>
    <w:rsid w:val="009E360E"/>
    <w:rsid w:val="009E4CA2"/>
    <w:rsid w:val="009E5612"/>
    <w:rsid w:val="009F6360"/>
    <w:rsid w:val="00A02428"/>
    <w:rsid w:val="00A031EC"/>
    <w:rsid w:val="00A1310C"/>
    <w:rsid w:val="00A1454C"/>
    <w:rsid w:val="00A256FC"/>
    <w:rsid w:val="00A270A9"/>
    <w:rsid w:val="00A32A09"/>
    <w:rsid w:val="00A32C1A"/>
    <w:rsid w:val="00A33F4B"/>
    <w:rsid w:val="00A35ACD"/>
    <w:rsid w:val="00A35C4F"/>
    <w:rsid w:val="00A37A86"/>
    <w:rsid w:val="00A75804"/>
    <w:rsid w:val="00A770B6"/>
    <w:rsid w:val="00A82886"/>
    <w:rsid w:val="00A95143"/>
    <w:rsid w:val="00AA1B80"/>
    <w:rsid w:val="00AA2AAE"/>
    <w:rsid w:val="00AB01DB"/>
    <w:rsid w:val="00AB5769"/>
    <w:rsid w:val="00AC2A37"/>
    <w:rsid w:val="00AD555D"/>
    <w:rsid w:val="00AE10D8"/>
    <w:rsid w:val="00AE18FA"/>
    <w:rsid w:val="00AE2127"/>
    <w:rsid w:val="00AE5B71"/>
    <w:rsid w:val="00AE7FB6"/>
    <w:rsid w:val="00AF14C2"/>
    <w:rsid w:val="00AF4333"/>
    <w:rsid w:val="00AF58A0"/>
    <w:rsid w:val="00AF5C81"/>
    <w:rsid w:val="00B014FE"/>
    <w:rsid w:val="00B03897"/>
    <w:rsid w:val="00B0413C"/>
    <w:rsid w:val="00B16804"/>
    <w:rsid w:val="00B2013A"/>
    <w:rsid w:val="00B218A5"/>
    <w:rsid w:val="00B22706"/>
    <w:rsid w:val="00B231D5"/>
    <w:rsid w:val="00B3157B"/>
    <w:rsid w:val="00B34FDA"/>
    <w:rsid w:val="00B37EC7"/>
    <w:rsid w:val="00B41D61"/>
    <w:rsid w:val="00B44857"/>
    <w:rsid w:val="00B46477"/>
    <w:rsid w:val="00B46A5D"/>
    <w:rsid w:val="00B62206"/>
    <w:rsid w:val="00B63C2D"/>
    <w:rsid w:val="00B67464"/>
    <w:rsid w:val="00B725E7"/>
    <w:rsid w:val="00B77908"/>
    <w:rsid w:val="00B83296"/>
    <w:rsid w:val="00B8553F"/>
    <w:rsid w:val="00B97794"/>
    <w:rsid w:val="00BA6F12"/>
    <w:rsid w:val="00BB236E"/>
    <w:rsid w:val="00BB4416"/>
    <w:rsid w:val="00BB64A3"/>
    <w:rsid w:val="00BC240A"/>
    <w:rsid w:val="00BD6316"/>
    <w:rsid w:val="00BE4E16"/>
    <w:rsid w:val="00BE623A"/>
    <w:rsid w:val="00BF1B89"/>
    <w:rsid w:val="00BF2C01"/>
    <w:rsid w:val="00BF40BB"/>
    <w:rsid w:val="00C0380E"/>
    <w:rsid w:val="00C069B7"/>
    <w:rsid w:val="00C10B4A"/>
    <w:rsid w:val="00C15762"/>
    <w:rsid w:val="00C1668E"/>
    <w:rsid w:val="00C16E3B"/>
    <w:rsid w:val="00C20929"/>
    <w:rsid w:val="00C22407"/>
    <w:rsid w:val="00C32B86"/>
    <w:rsid w:val="00C441E9"/>
    <w:rsid w:val="00C47241"/>
    <w:rsid w:val="00C50F4F"/>
    <w:rsid w:val="00C81C90"/>
    <w:rsid w:val="00C8726D"/>
    <w:rsid w:val="00C87C99"/>
    <w:rsid w:val="00C927F2"/>
    <w:rsid w:val="00C92AEA"/>
    <w:rsid w:val="00C951EA"/>
    <w:rsid w:val="00CA0AC5"/>
    <w:rsid w:val="00CA29E5"/>
    <w:rsid w:val="00CA6A4F"/>
    <w:rsid w:val="00CB0042"/>
    <w:rsid w:val="00CB135A"/>
    <w:rsid w:val="00CB377B"/>
    <w:rsid w:val="00CB61B5"/>
    <w:rsid w:val="00CC6D48"/>
    <w:rsid w:val="00CD3DD7"/>
    <w:rsid w:val="00D000EE"/>
    <w:rsid w:val="00D02653"/>
    <w:rsid w:val="00D04630"/>
    <w:rsid w:val="00D11B71"/>
    <w:rsid w:val="00D1686F"/>
    <w:rsid w:val="00D25B19"/>
    <w:rsid w:val="00D43F5B"/>
    <w:rsid w:val="00D45D99"/>
    <w:rsid w:val="00D47A97"/>
    <w:rsid w:val="00D519D7"/>
    <w:rsid w:val="00D635D6"/>
    <w:rsid w:val="00D65B20"/>
    <w:rsid w:val="00D73F0E"/>
    <w:rsid w:val="00D753CE"/>
    <w:rsid w:val="00D76239"/>
    <w:rsid w:val="00D814D7"/>
    <w:rsid w:val="00D828A7"/>
    <w:rsid w:val="00D83A6A"/>
    <w:rsid w:val="00D90F17"/>
    <w:rsid w:val="00D924FE"/>
    <w:rsid w:val="00D93566"/>
    <w:rsid w:val="00D94FD6"/>
    <w:rsid w:val="00DA47B5"/>
    <w:rsid w:val="00DD0577"/>
    <w:rsid w:val="00DD0C61"/>
    <w:rsid w:val="00DE09D5"/>
    <w:rsid w:val="00DE72A9"/>
    <w:rsid w:val="00DF10D5"/>
    <w:rsid w:val="00DF2620"/>
    <w:rsid w:val="00DF4182"/>
    <w:rsid w:val="00DF61DB"/>
    <w:rsid w:val="00DF782B"/>
    <w:rsid w:val="00E043EE"/>
    <w:rsid w:val="00E04995"/>
    <w:rsid w:val="00E05B42"/>
    <w:rsid w:val="00E14B13"/>
    <w:rsid w:val="00E16B0F"/>
    <w:rsid w:val="00E17320"/>
    <w:rsid w:val="00E20967"/>
    <w:rsid w:val="00E2109B"/>
    <w:rsid w:val="00E21DC5"/>
    <w:rsid w:val="00E3506B"/>
    <w:rsid w:val="00E4232E"/>
    <w:rsid w:val="00E46E0D"/>
    <w:rsid w:val="00E670D0"/>
    <w:rsid w:val="00E81D4A"/>
    <w:rsid w:val="00E845AC"/>
    <w:rsid w:val="00E92280"/>
    <w:rsid w:val="00E92291"/>
    <w:rsid w:val="00E92605"/>
    <w:rsid w:val="00E9731D"/>
    <w:rsid w:val="00EA3239"/>
    <w:rsid w:val="00EB08D2"/>
    <w:rsid w:val="00EB1555"/>
    <w:rsid w:val="00EB330E"/>
    <w:rsid w:val="00EC0101"/>
    <w:rsid w:val="00EC53EF"/>
    <w:rsid w:val="00ED2981"/>
    <w:rsid w:val="00EE2157"/>
    <w:rsid w:val="00EE60AC"/>
    <w:rsid w:val="00EF2707"/>
    <w:rsid w:val="00F01FA6"/>
    <w:rsid w:val="00F035AA"/>
    <w:rsid w:val="00F06351"/>
    <w:rsid w:val="00F07614"/>
    <w:rsid w:val="00F14AA3"/>
    <w:rsid w:val="00F15E82"/>
    <w:rsid w:val="00F222A0"/>
    <w:rsid w:val="00F279C0"/>
    <w:rsid w:val="00F3292B"/>
    <w:rsid w:val="00F4305F"/>
    <w:rsid w:val="00F456FD"/>
    <w:rsid w:val="00F47001"/>
    <w:rsid w:val="00F5112E"/>
    <w:rsid w:val="00F656ED"/>
    <w:rsid w:val="00F675B3"/>
    <w:rsid w:val="00F73C4D"/>
    <w:rsid w:val="00F7543B"/>
    <w:rsid w:val="00F83568"/>
    <w:rsid w:val="00F86413"/>
    <w:rsid w:val="00F87E34"/>
    <w:rsid w:val="00F90CC5"/>
    <w:rsid w:val="00FA2DB2"/>
    <w:rsid w:val="00FA64EF"/>
    <w:rsid w:val="00FA6EE9"/>
    <w:rsid w:val="00FB637F"/>
    <w:rsid w:val="00FC3C0E"/>
    <w:rsid w:val="00FC65ED"/>
    <w:rsid w:val="00FE3B10"/>
    <w:rsid w:val="00FF0952"/>
    <w:rsid w:val="00FF1AFD"/>
    <w:rsid w:val="00FF4C9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11881F0-FAF3-40BD-885D-92E2B5789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3B3C"/>
    <w:rPr>
      <w:rFonts w:ascii="Arial" w:hAnsi="Arial"/>
    </w:rPr>
  </w:style>
  <w:style w:type="paragraph" w:styleId="Heading1">
    <w:name w:val="heading 1"/>
    <w:basedOn w:val="Normal"/>
    <w:next w:val="Normal"/>
    <w:link w:val="Heading1Char"/>
    <w:uiPriority w:val="9"/>
    <w:qFormat/>
    <w:rsid w:val="002D5491"/>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eastAsiaTheme="majorEastAsia" w:cstheme="majorBidi"/>
      <w:caps/>
      <w:color w:val="FFFFFF" w:themeColor="background1"/>
      <w:spacing w:val="15"/>
    </w:rPr>
  </w:style>
  <w:style w:type="paragraph" w:styleId="Heading2">
    <w:name w:val="heading 2"/>
    <w:basedOn w:val="Normal"/>
    <w:next w:val="Normal"/>
    <w:link w:val="Heading2Char"/>
    <w:uiPriority w:val="9"/>
    <w:unhideWhenUsed/>
    <w:qFormat/>
    <w:rsid w:val="002D5491"/>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eastAsiaTheme="majorEastAsia" w:cstheme="majorBidi"/>
      <w:caps/>
      <w:spacing w:val="15"/>
    </w:rPr>
  </w:style>
  <w:style w:type="paragraph" w:styleId="Heading3">
    <w:name w:val="heading 3"/>
    <w:basedOn w:val="Normal"/>
    <w:next w:val="Normal"/>
    <w:link w:val="Heading3Char"/>
    <w:uiPriority w:val="9"/>
    <w:unhideWhenUsed/>
    <w:qFormat/>
    <w:rsid w:val="007C2A1A"/>
    <w:pPr>
      <w:pBdr>
        <w:top w:val="single" w:sz="6" w:space="2" w:color="099BDD" w:themeColor="text2"/>
      </w:pBdr>
      <w:spacing w:before="300" w:after="0"/>
      <w:outlineLvl w:val="2"/>
    </w:pPr>
    <w:rPr>
      <w:rFonts w:eastAsiaTheme="majorEastAsia"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491"/>
    <w:rPr>
      <w:rFonts w:ascii="Arial" w:eastAsiaTheme="majorEastAsia" w:hAnsi="Arial"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sid w:val="002D5491"/>
    <w:rPr>
      <w:rFonts w:ascii="Arial" w:eastAsiaTheme="majorEastAsia" w:hAnsi="Arial" w:cstheme="majorBidi"/>
      <w:caps/>
      <w:spacing w:val="15"/>
      <w:shd w:val="clear" w:color="auto" w:fill="C9ECFC" w:themeFill="text2" w:themeFillTint="33"/>
    </w:rPr>
  </w:style>
  <w:style w:type="character" w:customStyle="1" w:styleId="Heading3Char">
    <w:name w:val="Heading 3 Char"/>
    <w:basedOn w:val="DefaultParagraphFont"/>
    <w:link w:val="Heading3"/>
    <w:uiPriority w:val="9"/>
    <w:rsid w:val="007C2A1A"/>
    <w:rPr>
      <w:rFonts w:ascii="Arial" w:eastAsiaTheme="majorEastAsia" w:hAnsi="Arial" w:cstheme="majorBidi"/>
      <w:caps/>
      <w:color w:val="044D6E" w:themeColor="text2" w:themeShade="80"/>
      <w:spacing w:val="15"/>
    </w:rPr>
  </w:style>
  <w:style w:type="table" w:styleId="TableGrid">
    <w:name w:val="Table Grid"/>
    <w:basedOn w:val="TableNormal"/>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0"/>
    <w:qFormat/>
    <w:rsid w:val="002D5491"/>
    <w:pPr>
      <w:spacing w:before="0" w:after="0"/>
    </w:pPr>
    <w:rPr>
      <w:rFonts w:eastAsiaTheme="majorEastAsia" w:cstheme="majorBidi"/>
      <w:caps/>
      <w:color w:val="0673A5" w:themeColor="text2" w:themeShade="BF"/>
      <w:spacing w:val="10"/>
      <w:sz w:val="52"/>
      <w:szCs w:val="52"/>
    </w:rPr>
  </w:style>
  <w:style w:type="character" w:customStyle="1" w:styleId="TitleChar">
    <w:name w:val="Title Char"/>
    <w:basedOn w:val="DefaultParagraphFont"/>
    <w:link w:val="Title"/>
    <w:uiPriority w:val="10"/>
    <w:rsid w:val="002D5491"/>
    <w:rPr>
      <w:rFonts w:ascii="Arial" w:eastAsiaTheme="majorEastAsia" w:hAnsi="Arial"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unhideWhenUsed/>
    <w:qFormat/>
    <w:rsid w:val="00D47A97"/>
    <w:rPr>
      <w:b/>
      <w:bCs/>
      <w:color w:val="0673A5"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4F58E5"/>
    <w:rPr>
      <w:color w:val="005DBA" w:themeColor="hyperlink"/>
      <w:u w:val="single"/>
    </w:rPr>
  </w:style>
  <w:style w:type="character" w:styleId="FollowedHyperlink">
    <w:name w:val="FollowedHyperlink"/>
    <w:basedOn w:val="DefaultParagraphFont"/>
    <w:uiPriority w:val="99"/>
    <w:semiHidden/>
    <w:unhideWhenUsed/>
    <w:rsid w:val="002533DD"/>
    <w:rPr>
      <w:color w:val="6C606A" w:themeColor="followedHyperlink"/>
      <w:u w:val="single"/>
    </w:rPr>
  </w:style>
  <w:style w:type="paragraph" w:styleId="ListParagraph">
    <w:name w:val="List Paragraph"/>
    <w:basedOn w:val="Normal"/>
    <w:uiPriority w:val="34"/>
    <w:unhideWhenUsed/>
    <w:qFormat/>
    <w:rsid w:val="00242E4A"/>
    <w:pPr>
      <w:ind w:left="720"/>
      <w:contextualSpacing/>
    </w:pPr>
  </w:style>
  <w:style w:type="paragraph" w:customStyle="1" w:styleId="Normal1">
    <w:name w:val="Normal1"/>
    <w:basedOn w:val="Normal"/>
    <w:qFormat/>
    <w:rsid w:val="001C4BA8"/>
    <w:pPr>
      <w:spacing w:before="0" w:after="0" w:line="240" w:lineRule="auto"/>
    </w:pPr>
    <w:rPr>
      <w:rFonts w:ascii="Calibri" w:eastAsia="Times New Roman" w:hAnsi="Calibri" w:cs="Times New Roman"/>
      <w:szCs w:val="20"/>
      <w:lang w:val="en-GB" w:eastAsia="en-US"/>
    </w:rPr>
  </w:style>
  <w:style w:type="paragraph" w:styleId="Bibliography">
    <w:name w:val="Bibliography"/>
    <w:basedOn w:val="Normal"/>
    <w:next w:val="Normal"/>
    <w:uiPriority w:val="37"/>
    <w:unhideWhenUsed/>
    <w:rsid w:val="00D65B20"/>
  </w:style>
  <w:style w:type="paragraph" w:styleId="TOC1">
    <w:name w:val="toc 1"/>
    <w:basedOn w:val="Normal"/>
    <w:next w:val="Normal"/>
    <w:autoRedefine/>
    <w:uiPriority w:val="39"/>
    <w:unhideWhenUsed/>
    <w:rsid w:val="005C4872"/>
    <w:pPr>
      <w:spacing w:after="100"/>
    </w:pPr>
  </w:style>
  <w:style w:type="paragraph" w:styleId="TOC3">
    <w:name w:val="toc 3"/>
    <w:basedOn w:val="Normal"/>
    <w:next w:val="Normal"/>
    <w:autoRedefine/>
    <w:uiPriority w:val="39"/>
    <w:unhideWhenUsed/>
    <w:rsid w:val="005C4872"/>
    <w:pPr>
      <w:spacing w:after="100"/>
      <w:ind w:left="440"/>
    </w:pPr>
  </w:style>
  <w:style w:type="paragraph" w:styleId="TOC2">
    <w:name w:val="toc 2"/>
    <w:basedOn w:val="Normal"/>
    <w:next w:val="Normal"/>
    <w:autoRedefine/>
    <w:uiPriority w:val="39"/>
    <w:unhideWhenUsed/>
    <w:rsid w:val="005C4872"/>
    <w:pPr>
      <w:spacing w:after="100"/>
      <w:ind w:left="220"/>
    </w:pPr>
  </w:style>
  <w:style w:type="character" w:styleId="Strong">
    <w:name w:val="Strong"/>
    <w:basedOn w:val="DefaultParagraphFont"/>
    <w:uiPriority w:val="22"/>
    <w:qFormat/>
    <w:rsid w:val="00121E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5459">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49427868">
      <w:bodyDiv w:val="1"/>
      <w:marLeft w:val="0"/>
      <w:marRight w:val="0"/>
      <w:marTop w:val="0"/>
      <w:marBottom w:val="0"/>
      <w:divBdr>
        <w:top w:val="none" w:sz="0" w:space="0" w:color="auto"/>
        <w:left w:val="none" w:sz="0" w:space="0" w:color="auto"/>
        <w:bottom w:val="none" w:sz="0" w:space="0" w:color="auto"/>
        <w:right w:val="none" w:sz="0" w:space="0" w:color="auto"/>
      </w:divBdr>
    </w:div>
    <w:div w:id="74939200">
      <w:bodyDiv w:val="1"/>
      <w:marLeft w:val="0"/>
      <w:marRight w:val="0"/>
      <w:marTop w:val="0"/>
      <w:marBottom w:val="0"/>
      <w:divBdr>
        <w:top w:val="none" w:sz="0" w:space="0" w:color="auto"/>
        <w:left w:val="none" w:sz="0" w:space="0" w:color="auto"/>
        <w:bottom w:val="none" w:sz="0" w:space="0" w:color="auto"/>
        <w:right w:val="none" w:sz="0" w:space="0" w:color="auto"/>
      </w:divBdr>
    </w:div>
    <w:div w:id="137772590">
      <w:bodyDiv w:val="1"/>
      <w:marLeft w:val="0"/>
      <w:marRight w:val="0"/>
      <w:marTop w:val="0"/>
      <w:marBottom w:val="0"/>
      <w:divBdr>
        <w:top w:val="none" w:sz="0" w:space="0" w:color="auto"/>
        <w:left w:val="none" w:sz="0" w:space="0" w:color="auto"/>
        <w:bottom w:val="none" w:sz="0" w:space="0" w:color="auto"/>
        <w:right w:val="none" w:sz="0" w:space="0" w:color="auto"/>
      </w:divBdr>
    </w:div>
    <w:div w:id="195043418">
      <w:bodyDiv w:val="1"/>
      <w:marLeft w:val="0"/>
      <w:marRight w:val="0"/>
      <w:marTop w:val="0"/>
      <w:marBottom w:val="0"/>
      <w:divBdr>
        <w:top w:val="none" w:sz="0" w:space="0" w:color="auto"/>
        <w:left w:val="none" w:sz="0" w:space="0" w:color="auto"/>
        <w:bottom w:val="none" w:sz="0" w:space="0" w:color="auto"/>
        <w:right w:val="none" w:sz="0" w:space="0" w:color="auto"/>
      </w:divBdr>
    </w:div>
    <w:div w:id="204104073">
      <w:bodyDiv w:val="1"/>
      <w:marLeft w:val="0"/>
      <w:marRight w:val="0"/>
      <w:marTop w:val="0"/>
      <w:marBottom w:val="0"/>
      <w:divBdr>
        <w:top w:val="none" w:sz="0" w:space="0" w:color="auto"/>
        <w:left w:val="none" w:sz="0" w:space="0" w:color="auto"/>
        <w:bottom w:val="none" w:sz="0" w:space="0" w:color="auto"/>
        <w:right w:val="none" w:sz="0" w:space="0" w:color="auto"/>
      </w:divBdr>
    </w:div>
    <w:div w:id="231085982">
      <w:bodyDiv w:val="1"/>
      <w:marLeft w:val="0"/>
      <w:marRight w:val="0"/>
      <w:marTop w:val="0"/>
      <w:marBottom w:val="0"/>
      <w:divBdr>
        <w:top w:val="none" w:sz="0" w:space="0" w:color="auto"/>
        <w:left w:val="none" w:sz="0" w:space="0" w:color="auto"/>
        <w:bottom w:val="none" w:sz="0" w:space="0" w:color="auto"/>
        <w:right w:val="none" w:sz="0" w:space="0" w:color="auto"/>
      </w:divBdr>
    </w:div>
    <w:div w:id="285090600">
      <w:bodyDiv w:val="1"/>
      <w:marLeft w:val="0"/>
      <w:marRight w:val="0"/>
      <w:marTop w:val="0"/>
      <w:marBottom w:val="0"/>
      <w:divBdr>
        <w:top w:val="none" w:sz="0" w:space="0" w:color="auto"/>
        <w:left w:val="none" w:sz="0" w:space="0" w:color="auto"/>
        <w:bottom w:val="none" w:sz="0" w:space="0" w:color="auto"/>
        <w:right w:val="none" w:sz="0" w:space="0" w:color="auto"/>
      </w:divBdr>
    </w:div>
    <w:div w:id="315108642">
      <w:bodyDiv w:val="1"/>
      <w:marLeft w:val="0"/>
      <w:marRight w:val="0"/>
      <w:marTop w:val="0"/>
      <w:marBottom w:val="0"/>
      <w:divBdr>
        <w:top w:val="none" w:sz="0" w:space="0" w:color="auto"/>
        <w:left w:val="none" w:sz="0" w:space="0" w:color="auto"/>
        <w:bottom w:val="none" w:sz="0" w:space="0" w:color="auto"/>
        <w:right w:val="none" w:sz="0" w:space="0" w:color="auto"/>
      </w:divBdr>
    </w:div>
    <w:div w:id="336932758">
      <w:bodyDiv w:val="1"/>
      <w:marLeft w:val="0"/>
      <w:marRight w:val="0"/>
      <w:marTop w:val="0"/>
      <w:marBottom w:val="0"/>
      <w:divBdr>
        <w:top w:val="none" w:sz="0" w:space="0" w:color="auto"/>
        <w:left w:val="none" w:sz="0" w:space="0" w:color="auto"/>
        <w:bottom w:val="none" w:sz="0" w:space="0" w:color="auto"/>
        <w:right w:val="none" w:sz="0" w:space="0" w:color="auto"/>
      </w:divBdr>
    </w:div>
    <w:div w:id="349648176">
      <w:bodyDiv w:val="1"/>
      <w:marLeft w:val="0"/>
      <w:marRight w:val="0"/>
      <w:marTop w:val="0"/>
      <w:marBottom w:val="0"/>
      <w:divBdr>
        <w:top w:val="none" w:sz="0" w:space="0" w:color="auto"/>
        <w:left w:val="none" w:sz="0" w:space="0" w:color="auto"/>
        <w:bottom w:val="none" w:sz="0" w:space="0" w:color="auto"/>
        <w:right w:val="none" w:sz="0" w:space="0" w:color="auto"/>
      </w:divBdr>
    </w:div>
    <w:div w:id="448010359">
      <w:bodyDiv w:val="1"/>
      <w:marLeft w:val="0"/>
      <w:marRight w:val="0"/>
      <w:marTop w:val="0"/>
      <w:marBottom w:val="0"/>
      <w:divBdr>
        <w:top w:val="none" w:sz="0" w:space="0" w:color="auto"/>
        <w:left w:val="none" w:sz="0" w:space="0" w:color="auto"/>
        <w:bottom w:val="none" w:sz="0" w:space="0" w:color="auto"/>
        <w:right w:val="none" w:sz="0" w:space="0" w:color="auto"/>
      </w:divBdr>
    </w:div>
    <w:div w:id="466431032">
      <w:bodyDiv w:val="1"/>
      <w:marLeft w:val="0"/>
      <w:marRight w:val="0"/>
      <w:marTop w:val="0"/>
      <w:marBottom w:val="0"/>
      <w:divBdr>
        <w:top w:val="none" w:sz="0" w:space="0" w:color="auto"/>
        <w:left w:val="none" w:sz="0" w:space="0" w:color="auto"/>
        <w:bottom w:val="none" w:sz="0" w:space="0" w:color="auto"/>
        <w:right w:val="none" w:sz="0" w:space="0" w:color="auto"/>
      </w:divBdr>
    </w:div>
    <w:div w:id="472412347">
      <w:bodyDiv w:val="1"/>
      <w:marLeft w:val="0"/>
      <w:marRight w:val="0"/>
      <w:marTop w:val="0"/>
      <w:marBottom w:val="0"/>
      <w:divBdr>
        <w:top w:val="none" w:sz="0" w:space="0" w:color="auto"/>
        <w:left w:val="none" w:sz="0" w:space="0" w:color="auto"/>
        <w:bottom w:val="none" w:sz="0" w:space="0" w:color="auto"/>
        <w:right w:val="none" w:sz="0" w:space="0" w:color="auto"/>
      </w:divBdr>
    </w:div>
    <w:div w:id="492721342">
      <w:bodyDiv w:val="1"/>
      <w:marLeft w:val="0"/>
      <w:marRight w:val="0"/>
      <w:marTop w:val="0"/>
      <w:marBottom w:val="0"/>
      <w:divBdr>
        <w:top w:val="none" w:sz="0" w:space="0" w:color="auto"/>
        <w:left w:val="none" w:sz="0" w:space="0" w:color="auto"/>
        <w:bottom w:val="none" w:sz="0" w:space="0" w:color="auto"/>
        <w:right w:val="none" w:sz="0" w:space="0" w:color="auto"/>
      </w:divBdr>
    </w:div>
    <w:div w:id="60164865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71295195">
      <w:bodyDiv w:val="1"/>
      <w:marLeft w:val="0"/>
      <w:marRight w:val="0"/>
      <w:marTop w:val="0"/>
      <w:marBottom w:val="0"/>
      <w:divBdr>
        <w:top w:val="none" w:sz="0" w:space="0" w:color="auto"/>
        <w:left w:val="none" w:sz="0" w:space="0" w:color="auto"/>
        <w:bottom w:val="none" w:sz="0" w:space="0" w:color="auto"/>
        <w:right w:val="none" w:sz="0" w:space="0" w:color="auto"/>
      </w:divBdr>
    </w:div>
    <w:div w:id="683820733">
      <w:bodyDiv w:val="1"/>
      <w:marLeft w:val="0"/>
      <w:marRight w:val="0"/>
      <w:marTop w:val="0"/>
      <w:marBottom w:val="0"/>
      <w:divBdr>
        <w:top w:val="none" w:sz="0" w:space="0" w:color="auto"/>
        <w:left w:val="none" w:sz="0" w:space="0" w:color="auto"/>
        <w:bottom w:val="none" w:sz="0" w:space="0" w:color="auto"/>
        <w:right w:val="none" w:sz="0" w:space="0" w:color="auto"/>
      </w:divBdr>
    </w:div>
    <w:div w:id="698626994">
      <w:bodyDiv w:val="1"/>
      <w:marLeft w:val="0"/>
      <w:marRight w:val="0"/>
      <w:marTop w:val="0"/>
      <w:marBottom w:val="0"/>
      <w:divBdr>
        <w:top w:val="none" w:sz="0" w:space="0" w:color="auto"/>
        <w:left w:val="none" w:sz="0" w:space="0" w:color="auto"/>
        <w:bottom w:val="none" w:sz="0" w:space="0" w:color="auto"/>
        <w:right w:val="none" w:sz="0" w:space="0" w:color="auto"/>
      </w:divBdr>
    </w:div>
    <w:div w:id="699016422">
      <w:bodyDiv w:val="1"/>
      <w:marLeft w:val="0"/>
      <w:marRight w:val="0"/>
      <w:marTop w:val="0"/>
      <w:marBottom w:val="0"/>
      <w:divBdr>
        <w:top w:val="none" w:sz="0" w:space="0" w:color="auto"/>
        <w:left w:val="none" w:sz="0" w:space="0" w:color="auto"/>
        <w:bottom w:val="none" w:sz="0" w:space="0" w:color="auto"/>
        <w:right w:val="none" w:sz="0" w:space="0" w:color="auto"/>
      </w:divBdr>
    </w:div>
    <w:div w:id="743068796">
      <w:bodyDiv w:val="1"/>
      <w:marLeft w:val="0"/>
      <w:marRight w:val="0"/>
      <w:marTop w:val="0"/>
      <w:marBottom w:val="0"/>
      <w:divBdr>
        <w:top w:val="none" w:sz="0" w:space="0" w:color="auto"/>
        <w:left w:val="none" w:sz="0" w:space="0" w:color="auto"/>
        <w:bottom w:val="none" w:sz="0" w:space="0" w:color="auto"/>
        <w:right w:val="none" w:sz="0" w:space="0" w:color="auto"/>
      </w:divBdr>
    </w:div>
    <w:div w:id="784692791">
      <w:bodyDiv w:val="1"/>
      <w:marLeft w:val="0"/>
      <w:marRight w:val="0"/>
      <w:marTop w:val="0"/>
      <w:marBottom w:val="0"/>
      <w:divBdr>
        <w:top w:val="none" w:sz="0" w:space="0" w:color="auto"/>
        <w:left w:val="none" w:sz="0" w:space="0" w:color="auto"/>
        <w:bottom w:val="none" w:sz="0" w:space="0" w:color="auto"/>
        <w:right w:val="none" w:sz="0" w:space="0" w:color="auto"/>
      </w:divBdr>
    </w:div>
    <w:div w:id="789590989">
      <w:bodyDiv w:val="1"/>
      <w:marLeft w:val="0"/>
      <w:marRight w:val="0"/>
      <w:marTop w:val="0"/>
      <w:marBottom w:val="0"/>
      <w:divBdr>
        <w:top w:val="none" w:sz="0" w:space="0" w:color="auto"/>
        <w:left w:val="none" w:sz="0" w:space="0" w:color="auto"/>
        <w:bottom w:val="none" w:sz="0" w:space="0" w:color="auto"/>
        <w:right w:val="none" w:sz="0" w:space="0" w:color="auto"/>
      </w:divBdr>
    </w:div>
    <w:div w:id="793446064">
      <w:bodyDiv w:val="1"/>
      <w:marLeft w:val="0"/>
      <w:marRight w:val="0"/>
      <w:marTop w:val="0"/>
      <w:marBottom w:val="0"/>
      <w:divBdr>
        <w:top w:val="none" w:sz="0" w:space="0" w:color="auto"/>
        <w:left w:val="none" w:sz="0" w:space="0" w:color="auto"/>
        <w:bottom w:val="none" w:sz="0" w:space="0" w:color="auto"/>
        <w:right w:val="none" w:sz="0" w:space="0" w:color="auto"/>
      </w:divBdr>
    </w:div>
    <w:div w:id="861749959">
      <w:bodyDiv w:val="1"/>
      <w:marLeft w:val="0"/>
      <w:marRight w:val="0"/>
      <w:marTop w:val="0"/>
      <w:marBottom w:val="0"/>
      <w:divBdr>
        <w:top w:val="none" w:sz="0" w:space="0" w:color="auto"/>
        <w:left w:val="none" w:sz="0" w:space="0" w:color="auto"/>
        <w:bottom w:val="none" w:sz="0" w:space="0" w:color="auto"/>
        <w:right w:val="none" w:sz="0" w:space="0" w:color="auto"/>
      </w:divBdr>
    </w:div>
    <w:div w:id="863247139">
      <w:bodyDiv w:val="1"/>
      <w:marLeft w:val="0"/>
      <w:marRight w:val="0"/>
      <w:marTop w:val="0"/>
      <w:marBottom w:val="0"/>
      <w:divBdr>
        <w:top w:val="none" w:sz="0" w:space="0" w:color="auto"/>
        <w:left w:val="none" w:sz="0" w:space="0" w:color="auto"/>
        <w:bottom w:val="none" w:sz="0" w:space="0" w:color="auto"/>
        <w:right w:val="none" w:sz="0" w:space="0" w:color="auto"/>
      </w:divBdr>
    </w:div>
    <w:div w:id="867572693">
      <w:bodyDiv w:val="1"/>
      <w:marLeft w:val="0"/>
      <w:marRight w:val="0"/>
      <w:marTop w:val="0"/>
      <w:marBottom w:val="0"/>
      <w:divBdr>
        <w:top w:val="none" w:sz="0" w:space="0" w:color="auto"/>
        <w:left w:val="none" w:sz="0" w:space="0" w:color="auto"/>
        <w:bottom w:val="none" w:sz="0" w:space="0" w:color="auto"/>
        <w:right w:val="none" w:sz="0" w:space="0" w:color="auto"/>
      </w:divBdr>
    </w:div>
    <w:div w:id="876742880">
      <w:bodyDiv w:val="1"/>
      <w:marLeft w:val="0"/>
      <w:marRight w:val="0"/>
      <w:marTop w:val="0"/>
      <w:marBottom w:val="0"/>
      <w:divBdr>
        <w:top w:val="none" w:sz="0" w:space="0" w:color="auto"/>
        <w:left w:val="none" w:sz="0" w:space="0" w:color="auto"/>
        <w:bottom w:val="none" w:sz="0" w:space="0" w:color="auto"/>
        <w:right w:val="none" w:sz="0" w:space="0" w:color="auto"/>
      </w:divBdr>
    </w:div>
    <w:div w:id="882449292">
      <w:bodyDiv w:val="1"/>
      <w:marLeft w:val="0"/>
      <w:marRight w:val="0"/>
      <w:marTop w:val="0"/>
      <w:marBottom w:val="0"/>
      <w:divBdr>
        <w:top w:val="none" w:sz="0" w:space="0" w:color="auto"/>
        <w:left w:val="none" w:sz="0" w:space="0" w:color="auto"/>
        <w:bottom w:val="none" w:sz="0" w:space="0" w:color="auto"/>
        <w:right w:val="none" w:sz="0" w:space="0" w:color="auto"/>
      </w:divBdr>
    </w:div>
    <w:div w:id="885675668">
      <w:bodyDiv w:val="1"/>
      <w:marLeft w:val="0"/>
      <w:marRight w:val="0"/>
      <w:marTop w:val="0"/>
      <w:marBottom w:val="0"/>
      <w:divBdr>
        <w:top w:val="none" w:sz="0" w:space="0" w:color="auto"/>
        <w:left w:val="none" w:sz="0" w:space="0" w:color="auto"/>
        <w:bottom w:val="none" w:sz="0" w:space="0" w:color="auto"/>
        <w:right w:val="none" w:sz="0" w:space="0" w:color="auto"/>
      </w:divBdr>
    </w:div>
    <w:div w:id="887377997">
      <w:bodyDiv w:val="1"/>
      <w:marLeft w:val="0"/>
      <w:marRight w:val="0"/>
      <w:marTop w:val="0"/>
      <w:marBottom w:val="0"/>
      <w:divBdr>
        <w:top w:val="none" w:sz="0" w:space="0" w:color="auto"/>
        <w:left w:val="none" w:sz="0" w:space="0" w:color="auto"/>
        <w:bottom w:val="none" w:sz="0" w:space="0" w:color="auto"/>
        <w:right w:val="none" w:sz="0" w:space="0" w:color="auto"/>
      </w:divBdr>
    </w:div>
    <w:div w:id="926232959">
      <w:bodyDiv w:val="1"/>
      <w:marLeft w:val="0"/>
      <w:marRight w:val="0"/>
      <w:marTop w:val="0"/>
      <w:marBottom w:val="0"/>
      <w:divBdr>
        <w:top w:val="none" w:sz="0" w:space="0" w:color="auto"/>
        <w:left w:val="none" w:sz="0" w:space="0" w:color="auto"/>
        <w:bottom w:val="none" w:sz="0" w:space="0" w:color="auto"/>
        <w:right w:val="none" w:sz="0" w:space="0" w:color="auto"/>
      </w:divBdr>
    </w:div>
    <w:div w:id="926303777">
      <w:bodyDiv w:val="1"/>
      <w:marLeft w:val="0"/>
      <w:marRight w:val="0"/>
      <w:marTop w:val="0"/>
      <w:marBottom w:val="0"/>
      <w:divBdr>
        <w:top w:val="none" w:sz="0" w:space="0" w:color="auto"/>
        <w:left w:val="none" w:sz="0" w:space="0" w:color="auto"/>
        <w:bottom w:val="none" w:sz="0" w:space="0" w:color="auto"/>
        <w:right w:val="none" w:sz="0" w:space="0" w:color="auto"/>
      </w:divBdr>
    </w:div>
    <w:div w:id="928807490">
      <w:bodyDiv w:val="1"/>
      <w:marLeft w:val="0"/>
      <w:marRight w:val="0"/>
      <w:marTop w:val="0"/>
      <w:marBottom w:val="0"/>
      <w:divBdr>
        <w:top w:val="none" w:sz="0" w:space="0" w:color="auto"/>
        <w:left w:val="none" w:sz="0" w:space="0" w:color="auto"/>
        <w:bottom w:val="none" w:sz="0" w:space="0" w:color="auto"/>
        <w:right w:val="none" w:sz="0" w:space="0" w:color="auto"/>
      </w:divBdr>
    </w:div>
    <w:div w:id="946081883">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28873143">
      <w:bodyDiv w:val="1"/>
      <w:marLeft w:val="0"/>
      <w:marRight w:val="0"/>
      <w:marTop w:val="0"/>
      <w:marBottom w:val="0"/>
      <w:divBdr>
        <w:top w:val="none" w:sz="0" w:space="0" w:color="auto"/>
        <w:left w:val="none" w:sz="0" w:space="0" w:color="auto"/>
        <w:bottom w:val="none" w:sz="0" w:space="0" w:color="auto"/>
        <w:right w:val="none" w:sz="0" w:space="0" w:color="auto"/>
      </w:divBdr>
    </w:div>
    <w:div w:id="1031541189">
      <w:bodyDiv w:val="1"/>
      <w:marLeft w:val="0"/>
      <w:marRight w:val="0"/>
      <w:marTop w:val="0"/>
      <w:marBottom w:val="0"/>
      <w:divBdr>
        <w:top w:val="none" w:sz="0" w:space="0" w:color="auto"/>
        <w:left w:val="none" w:sz="0" w:space="0" w:color="auto"/>
        <w:bottom w:val="none" w:sz="0" w:space="0" w:color="auto"/>
        <w:right w:val="none" w:sz="0" w:space="0" w:color="auto"/>
      </w:divBdr>
    </w:div>
    <w:div w:id="1044477166">
      <w:bodyDiv w:val="1"/>
      <w:marLeft w:val="0"/>
      <w:marRight w:val="0"/>
      <w:marTop w:val="0"/>
      <w:marBottom w:val="0"/>
      <w:divBdr>
        <w:top w:val="none" w:sz="0" w:space="0" w:color="auto"/>
        <w:left w:val="none" w:sz="0" w:space="0" w:color="auto"/>
        <w:bottom w:val="none" w:sz="0" w:space="0" w:color="auto"/>
        <w:right w:val="none" w:sz="0" w:space="0" w:color="auto"/>
      </w:divBdr>
    </w:div>
    <w:div w:id="1061442516">
      <w:bodyDiv w:val="1"/>
      <w:marLeft w:val="0"/>
      <w:marRight w:val="0"/>
      <w:marTop w:val="0"/>
      <w:marBottom w:val="0"/>
      <w:divBdr>
        <w:top w:val="none" w:sz="0" w:space="0" w:color="auto"/>
        <w:left w:val="none" w:sz="0" w:space="0" w:color="auto"/>
        <w:bottom w:val="none" w:sz="0" w:space="0" w:color="auto"/>
        <w:right w:val="none" w:sz="0" w:space="0" w:color="auto"/>
      </w:divBdr>
    </w:div>
    <w:div w:id="1068848818">
      <w:bodyDiv w:val="1"/>
      <w:marLeft w:val="0"/>
      <w:marRight w:val="0"/>
      <w:marTop w:val="0"/>
      <w:marBottom w:val="0"/>
      <w:divBdr>
        <w:top w:val="none" w:sz="0" w:space="0" w:color="auto"/>
        <w:left w:val="none" w:sz="0" w:space="0" w:color="auto"/>
        <w:bottom w:val="none" w:sz="0" w:space="0" w:color="auto"/>
        <w:right w:val="none" w:sz="0" w:space="0" w:color="auto"/>
      </w:divBdr>
    </w:div>
    <w:div w:id="1140348026">
      <w:bodyDiv w:val="1"/>
      <w:marLeft w:val="0"/>
      <w:marRight w:val="0"/>
      <w:marTop w:val="0"/>
      <w:marBottom w:val="0"/>
      <w:divBdr>
        <w:top w:val="none" w:sz="0" w:space="0" w:color="auto"/>
        <w:left w:val="none" w:sz="0" w:space="0" w:color="auto"/>
        <w:bottom w:val="none" w:sz="0" w:space="0" w:color="auto"/>
        <w:right w:val="none" w:sz="0" w:space="0" w:color="auto"/>
      </w:divBdr>
    </w:div>
    <w:div w:id="1146165656">
      <w:bodyDiv w:val="1"/>
      <w:marLeft w:val="0"/>
      <w:marRight w:val="0"/>
      <w:marTop w:val="0"/>
      <w:marBottom w:val="0"/>
      <w:divBdr>
        <w:top w:val="none" w:sz="0" w:space="0" w:color="auto"/>
        <w:left w:val="none" w:sz="0" w:space="0" w:color="auto"/>
        <w:bottom w:val="none" w:sz="0" w:space="0" w:color="auto"/>
        <w:right w:val="none" w:sz="0" w:space="0" w:color="auto"/>
      </w:divBdr>
    </w:div>
    <w:div w:id="1174761733">
      <w:bodyDiv w:val="1"/>
      <w:marLeft w:val="0"/>
      <w:marRight w:val="0"/>
      <w:marTop w:val="0"/>
      <w:marBottom w:val="0"/>
      <w:divBdr>
        <w:top w:val="none" w:sz="0" w:space="0" w:color="auto"/>
        <w:left w:val="none" w:sz="0" w:space="0" w:color="auto"/>
        <w:bottom w:val="none" w:sz="0" w:space="0" w:color="auto"/>
        <w:right w:val="none" w:sz="0" w:space="0" w:color="auto"/>
      </w:divBdr>
    </w:div>
    <w:div w:id="1219393876">
      <w:bodyDiv w:val="1"/>
      <w:marLeft w:val="0"/>
      <w:marRight w:val="0"/>
      <w:marTop w:val="0"/>
      <w:marBottom w:val="0"/>
      <w:divBdr>
        <w:top w:val="none" w:sz="0" w:space="0" w:color="auto"/>
        <w:left w:val="none" w:sz="0" w:space="0" w:color="auto"/>
        <w:bottom w:val="none" w:sz="0" w:space="0" w:color="auto"/>
        <w:right w:val="none" w:sz="0" w:space="0" w:color="auto"/>
      </w:divBdr>
    </w:div>
    <w:div w:id="1230387733">
      <w:bodyDiv w:val="1"/>
      <w:marLeft w:val="0"/>
      <w:marRight w:val="0"/>
      <w:marTop w:val="0"/>
      <w:marBottom w:val="0"/>
      <w:divBdr>
        <w:top w:val="none" w:sz="0" w:space="0" w:color="auto"/>
        <w:left w:val="none" w:sz="0" w:space="0" w:color="auto"/>
        <w:bottom w:val="none" w:sz="0" w:space="0" w:color="auto"/>
        <w:right w:val="none" w:sz="0" w:space="0" w:color="auto"/>
      </w:divBdr>
    </w:div>
    <w:div w:id="1237864222">
      <w:bodyDiv w:val="1"/>
      <w:marLeft w:val="0"/>
      <w:marRight w:val="0"/>
      <w:marTop w:val="0"/>
      <w:marBottom w:val="0"/>
      <w:divBdr>
        <w:top w:val="none" w:sz="0" w:space="0" w:color="auto"/>
        <w:left w:val="none" w:sz="0" w:space="0" w:color="auto"/>
        <w:bottom w:val="none" w:sz="0" w:space="0" w:color="auto"/>
        <w:right w:val="none" w:sz="0" w:space="0" w:color="auto"/>
      </w:divBdr>
    </w:div>
    <w:div w:id="1238397320">
      <w:bodyDiv w:val="1"/>
      <w:marLeft w:val="0"/>
      <w:marRight w:val="0"/>
      <w:marTop w:val="0"/>
      <w:marBottom w:val="0"/>
      <w:divBdr>
        <w:top w:val="none" w:sz="0" w:space="0" w:color="auto"/>
        <w:left w:val="none" w:sz="0" w:space="0" w:color="auto"/>
        <w:bottom w:val="none" w:sz="0" w:space="0" w:color="auto"/>
        <w:right w:val="none" w:sz="0" w:space="0" w:color="auto"/>
      </w:divBdr>
    </w:div>
    <w:div w:id="1249193836">
      <w:bodyDiv w:val="1"/>
      <w:marLeft w:val="0"/>
      <w:marRight w:val="0"/>
      <w:marTop w:val="0"/>
      <w:marBottom w:val="0"/>
      <w:divBdr>
        <w:top w:val="none" w:sz="0" w:space="0" w:color="auto"/>
        <w:left w:val="none" w:sz="0" w:space="0" w:color="auto"/>
        <w:bottom w:val="none" w:sz="0" w:space="0" w:color="auto"/>
        <w:right w:val="none" w:sz="0" w:space="0" w:color="auto"/>
      </w:divBdr>
    </w:div>
    <w:div w:id="1301761194">
      <w:bodyDiv w:val="1"/>
      <w:marLeft w:val="0"/>
      <w:marRight w:val="0"/>
      <w:marTop w:val="0"/>
      <w:marBottom w:val="0"/>
      <w:divBdr>
        <w:top w:val="none" w:sz="0" w:space="0" w:color="auto"/>
        <w:left w:val="none" w:sz="0" w:space="0" w:color="auto"/>
        <w:bottom w:val="none" w:sz="0" w:space="0" w:color="auto"/>
        <w:right w:val="none" w:sz="0" w:space="0" w:color="auto"/>
      </w:divBdr>
    </w:div>
    <w:div w:id="1325350887">
      <w:bodyDiv w:val="1"/>
      <w:marLeft w:val="0"/>
      <w:marRight w:val="0"/>
      <w:marTop w:val="0"/>
      <w:marBottom w:val="0"/>
      <w:divBdr>
        <w:top w:val="none" w:sz="0" w:space="0" w:color="auto"/>
        <w:left w:val="none" w:sz="0" w:space="0" w:color="auto"/>
        <w:bottom w:val="none" w:sz="0" w:space="0" w:color="auto"/>
        <w:right w:val="none" w:sz="0" w:space="0" w:color="auto"/>
      </w:divBdr>
    </w:div>
    <w:div w:id="1334575524">
      <w:bodyDiv w:val="1"/>
      <w:marLeft w:val="0"/>
      <w:marRight w:val="0"/>
      <w:marTop w:val="0"/>
      <w:marBottom w:val="0"/>
      <w:divBdr>
        <w:top w:val="none" w:sz="0" w:space="0" w:color="auto"/>
        <w:left w:val="none" w:sz="0" w:space="0" w:color="auto"/>
        <w:bottom w:val="none" w:sz="0" w:space="0" w:color="auto"/>
        <w:right w:val="none" w:sz="0" w:space="0" w:color="auto"/>
      </w:divBdr>
    </w:div>
    <w:div w:id="1342120734">
      <w:bodyDiv w:val="1"/>
      <w:marLeft w:val="0"/>
      <w:marRight w:val="0"/>
      <w:marTop w:val="0"/>
      <w:marBottom w:val="0"/>
      <w:divBdr>
        <w:top w:val="none" w:sz="0" w:space="0" w:color="auto"/>
        <w:left w:val="none" w:sz="0" w:space="0" w:color="auto"/>
        <w:bottom w:val="none" w:sz="0" w:space="0" w:color="auto"/>
        <w:right w:val="none" w:sz="0" w:space="0" w:color="auto"/>
      </w:divBdr>
    </w:div>
    <w:div w:id="1360156637">
      <w:bodyDiv w:val="1"/>
      <w:marLeft w:val="0"/>
      <w:marRight w:val="0"/>
      <w:marTop w:val="0"/>
      <w:marBottom w:val="0"/>
      <w:divBdr>
        <w:top w:val="none" w:sz="0" w:space="0" w:color="auto"/>
        <w:left w:val="none" w:sz="0" w:space="0" w:color="auto"/>
        <w:bottom w:val="none" w:sz="0" w:space="0" w:color="auto"/>
        <w:right w:val="none" w:sz="0" w:space="0" w:color="auto"/>
      </w:divBdr>
    </w:div>
    <w:div w:id="1398238157">
      <w:bodyDiv w:val="1"/>
      <w:marLeft w:val="0"/>
      <w:marRight w:val="0"/>
      <w:marTop w:val="0"/>
      <w:marBottom w:val="0"/>
      <w:divBdr>
        <w:top w:val="none" w:sz="0" w:space="0" w:color="auto"/>
        <w:left w:val="none" w:sz="0" w:space="0" w:color="auto"/>
        <w:bottom w:val="none" w:sz="0" w:space="0" w:color="auto"/>
        <w:right w:val="none" w:sz="0" w:space="0" w:color="auto"/>
      </w:divBdr>
    </w:div>
    <w:div w:id="1422263305">
      <w:bodyDiv w:val="1"/>
      <w:marLeft w:val="0"/>
      <w:marRight w:val="0"/>
      <w:marTop w:val="0"/>
      <w:marBottom w:val="0"/>
      <w:divBdr>
        <w:top w:val="none" w:sz="0" w:space="0" w:color="auto"/>
        <w:left w:val="none" w:sz="0" w:space="0" w:color="auto"/>
        <w:bottom w:val="none" w:sz="0" w:space="0" w:color="auto"/>
        <w:right w:val="none" w:sz="0" w:space="0" w:color="auto"/>
      </w:divBdr>
    </w:div>
    <w:div w:id="1428424676">
      <w:bodyDiv w:val="1"/>
      <w:marLeft w:val="0"/>
      <w:marRight w:val="0"/>
      <w:marTop w:val="0"/>
      <w:marBottom w:val="0"/>
      <w:divBdr>
        <w:top w:val="none" w:sz="0" w:space="0" w:color="auto"/>
        <w:left w:val="none" w:sz="0" w:space="0" w:color="auto"/>
        <w:bottom w:val="none" w:sz="0" w:space="0" w:color="auto"/>
        <w:right w:val="none" w:sz="0" w:space="0" w:color="auto"/>
      </w:divBdr>
    </w:div>
    <w:div w:id="1430810643">
      <w:bodyDiv w:val="1"/>
      <w:marLeft w:val="0"/>
      <w:marRight w:val="0"/>
      <w:marTop w:val="0"/>
      <w:marBottom w:val="0"/>
      <w:divBdr>
        <w:top w:val="none" w:sz="0" w:space="0" w:color="auto"/>
        <w:left w:val="none" w:sz="0" w:space="0" w:color="auto"/>
        <w:bottom w:val="none" w:sz="0" w:space="0" w:color="auto"/>
        <w:right w:val="none" w:sz="0" w:space="0" w:color="auto"/>
      </w:divBdr>
    </w:div>
    <w:div w:id="1448964304">
      <w:bodyDiv w:val="1"/>
      <w:marLeft w:val="0"/>
      <w:marRight w:val="0"/>
      <w:marTop w:val="0"/>
      <w:marBottom w:val="0"/>
      <w:divBdr>
        <w:top w:val="none" w:sz="0" w:space="0" w:color="auto"/>
        <w:left w:val="none" w:sz="0" w:space="0" w:color="auto"/>
        <w:bottom w:val="none" w:sz="0" w:space="0" w:color="auto"/>
        <w:right w:val="none" w:sz="0" w:space="0" w:color="auto"/>
      </w:divBdr>
    </w:div>
    <w:div w:id="1452480590">
      <w:bodyDiv w:val="1"/>
      <w:marLeft w:val="0"/>
      <w:marRight w:val="0"/>
      <w:marTop w:val="0"/>
      <w:marBottom w:val="0"/>
      <w:divBdr>
        <w:top w:val="none" w:sz="0" w:space="0" w:color="auto"/>
        <w:left w:val="none" w:sz="0" w:space="0" w:color="auto"/>
        <w:bottom w:val="none" w:sz="0" w:space="0" w:color="auto"/>
        <w:right w:val="none" w:sz="0" w:space="0" w:color="auto"/>
      </w:divBdr>
    </w:div>
    <w:div w:id="1466657154">
      <w:bodyDiv w:val="1"/>
      <w:marLeft w:val="0"/>
      <w:marRight w:val="0"/>
      <w:marTop w:val="0"/>
      <w:marBottom w:val="0"/>
      <w:divBdr>
        <w:top w:val="none" w:sz="0" w:space="0" w:color="auto"/>
        <w:left w:val="none" w:sz="0" w:space="0" w:color="auto"/>
        <w:bottom w:val="none" w:sz="0" w:space="0" w:color="auto"/>
        <w:right w:val="none" w:sz="0" w:space="0" w:color="auto"/>
      </w:divBdr>
    </w:div>
    <w:div w:id="1468352935">
      <w:bodyDiv w:val="1"/>
      <w:marLeft w:val="0"/>
      <w:marRight w:val="0"/>
      <w:marTop w:val="0"/>
      <w:marBottom w:val="0"/>
      <w:divBdr>
        <w:top w:val="none" w:sz="0" w:space="0" w:color="auto"/>
        <w:left w:val="none" w:sz="0" w:space="0" w:color="auto"/>
        <w:bottom w:val="none" w:sz="0" w:space="0" w:color="auto"/>
        <w:right w:val="none" w:sz="0" w:space="0" w:color="auto"/>
      </w:divBdr>
    </w:div>
    <w:div w:id="1479884703">
      <w:bodyDiv w:val="1"/>
      <w:marLeft w:val="0"/>
      <w:marRight w:val="0"/>
      <w:marTop w:val="0"/>
      <w:marBottom w:val="0"/>
      <w:divBdr>
        <w:top w:val="none" w:sz="0" w:space="0" w:color="auto"/>
        <w:left w:val="none" w:sz="0" w:space="0" w:color="auto"/>
        <w:bottom w:val="none" w:sz="0" w:space="0" w:color="auto"/>
        <w:right w:val="none" w:sz="0" w:space="0" w:color="auto"/>
      </w:divBdr>
    </w:div>
    <w:div w:id="1498302030">
      <w:bodyDiv w:val="1"/>
      <w:marLeft w:val="0"/>
      <w:marRight w:val="0"/>
      <w:marTop w:val="0"/>
      <w:marBottom w:val="0"/>
      <w:divBdr>
        <w:top w:val="none" w:sz="0" w:space="0" w:color="auto"/>
        <w:left w:val="none" w:sz="0" w:space="0" w:color="auto"/>
        <w:bottom w:val="none" w:sz="0" w:space="0" w:color="auto"/>
        <w:right w:val="none" w:sz="0" w:space="0" w:color="auto"/>
      </w:divBdr>
    </w:div>
    <w:div w:id="1501656546">
      <w:bodyDiv w:val="1"/>
      <w:marLeft w:val="0"/>
      <w:marRight w:val="0"/>
      <w:marTop w:val="0"/>
      <w:marBottom w:val="0"/>
      <w:divBdr>
        <w:top w:val="none" w:sz="0" w:space="0" w:color="auto"/>
        <w:left w:val="none" w:sz="0" w:space="0" w:color="auto"/>
        <w:bottom w:val="none" w:sz="0" w:space="0" w:color="auto"/>
        <w:right w:val="none" w:sz="0" w:space="0" w:color="auto"/>
      </w:divBdr>
    </w:div>
    <w:div w:id="1525945832">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82635795">
      <w:bodyDiv w:val="1"/>
      <w:marLeft w:val="0"/>
      <w:marRight w:val="0"/>
      <w:marTop w:val="0"/>
      <w:marBottom w:val="0"/>
      <w:divBdr>
        <w:top w:val="none" w:sz="0" w:space="0" w:color="auto"/>
        <w:left w:val="none" w:sz="0" w:space="0" w:color="auto"/>
        <w:bottom w:val="none" w:sz="0" w:space="0" w:color="auto"/>
        <w:right w:val="none" w:sz="0" w:space="0" w:color="auto"/>
      </w:divBdr>
    </w:div>
    <w:div w:id="1595625207">
      <w:bodyDiv w:val="1"/>
      <w:marLeft w:val="0"/>
      <w:marRight w:val="0"/>
      <w:marTop w:val="0"/>
      <w:marBottom w:val="0"/>
      <w:divBdr>
        <w:top w:val="none" w:sz="0" w:space="0" w:color="auto"/>
        <w:left w:val="none" w:sz="0" w:space="0" w:color="auto"/>
        <w:bottom w:val="none" w:sz="0" w:space="0" w:color="auto"/>
        <w:right w:val="none" w:sz="0" w:space="0" w:color="auto"/>
      </w:divBdr>
    </w:div>
    <w:div w:id="1676571287">
      <w:bodyDiv w:val="1"/>
      <w:marLeft w:val="0"/>
      <w:marRight w:val="0"/>
      <w:marTop w:val="0"/>
      <w:marBottom w:val="0"/>
      <w:divBdr>
        <w:top w:val="none" w:sz="0" w:space="0" w:color="auto"/>
        <w:left w:val="none" w:sz="0" w:space="0" w:color="auto"/>
        <w:bottom w:val="none" w:sz="0" w:space="0" w:color="auto"/>
        <w:right w:val="none" w:sz="0" w:space="0" w:color="auto"/>
      </w:divBdr>
    </w:div>
    <w:div w:id="1686592760">
      <w:bodyDiv w:val="1"/>
      <w:marLeft w:val="0"/>
      <w:marRight w:val="0"/>
      <w:marTop w:val="0"/>
      <w:marBottom w:val="0"/>
      <w:divBdr>
        <w:top w:val="none" w:sz="0" w:space="0" w:color="auto"/>
        <w:left w:val="none" w:sz="0" w:space="0" w:color="auto"/>
        <w:bottom w:val="none" w:sz="0" w:space="0" w:color="auto"/>
        <w:right w:val="none" w:sz="0" w:space="0" w:color="auto"/>
      </w:divBdr>
    </w:div>
    <w:div w:id="1700935996">
      <w:bodyDiv w:val="1"/>
      <w:marLeft w:val="0"/>
      <w:marRight w:val="0"/>
      <w:marTop w:val="0"/>
      <w:marBottom w:val="0"/>
      <w:divBdr>
        <w:top w:val="none" w:sz="0" w:space="0" w:color="auto"/>
        <w:left w:val="none" w:sz="0" w:space="0" w:color="auto"/>
        <w:bottom w:val="none" w:sz="0" w:space="0" w:color="auto"/>
        <w:right w:val="none" w:sz="0" w:space="0" w:color="auto"/>
      </w:divBdr>
    </w:div>
    <w:div w:id="1728381315">
      <w:bodyDiv w:val="1"/>
      <w:marLeft w:val="0"/>
      <w:marRight w:val="0"/>
      <w:marTop w:val="0"/>
      <w:marBottom w:val="0"/>
      <w:divBdr>
        <w:top w:val="none" w:sz="0" w:space="0" w:color="auto"/>
        <w:left w:val="none" w:sz="0" w:space="0" w:color="auto"/>
        <w:bottom w:val="none" w:sz="0" w:space="0" w:color="auto"/>
        <w:right w:val="none" w:sz="0" w:space="0" w:color="auto"/>
      </w:divBdr>
    </w:div>
    <w:div w:id="1734425200">
      <w:bodyDiv w:val="1"/>
      <w:marLeft w:val="0"/>
      <w:marRight w:val="0"/>
      <w:marTop w:val="0"/>
      <w:marBottom w:val="0"/>
      <w:divBdr>
        <w:top w:val="none" w:sz="0" w:space="0" w:color="auto"/>
        <w:left w:val="none" w:sz="0" w:space="0" w:color="auto"/>
        <w:bottom w:val="none" w:sz="0" w:space="0" w:color="auto"/>
        <w:right w:val="none" w:sz="0" w:space="0" w:color="auto"/>
      </w:divBdr>
    </w:div>
    <w:div w:id="1775904393">
      <w:bodyDiv w:val="1"/>
      <w:marLeft w:val="0"/>
      <w:marRight w:val="0"/>
      <w:marTop w:val="0"/>
      <w:marBottom w:val="0"/>
      <w:divBdr>
        <w:top w:val="none" w:sz="0" w:space="0" w:color="auto"/>
        <w:left w:val="none" w:sz="0" w:space="0" w:color="auto"/>
        <w:bottom w:val="none" w:sz="0" w:space="0" w:color="auto"/>
        <w:right w:val="none" w:sz="0" w:space="0" w:color="auto"/>
      </w:divBdr>
    </w:div>
    <w:div w:id="1779250720">
      <w:bodyDiv w:val="1"/>
      <w:marLeft w:val="0"/>
      <w:marRight w:val="0"/>
      <w:marTop w:val="0"/>
      <w:marBottom w:val="0"/>
      <w:divBdr>
        <w:top w:val="none" w:sz="0" w:space="0" w:color="auto"/>
        <w:left w:val="none" w:sz="0" w:space="0" w:color="auto"/>
        <w:bottom w:val="none" w:sz="0" w:space="0" w:color="auto"/>
        <w:right w:val="none" w:sz="0" w:space="0" w:color="auto"/>
      </w:divBdr>
    </w:div>
    <w:div w:id="1796946329">
      <w:bodyDiv w:val="1"/>
      <w:marLeft w:val="0"/>
      <w:marRight w:val="0"/>
      <w:marTop w:val="0"/>
      <w:marBottom w:val="0"/>
      <w:divBdr>
        <w:top w:val="none" w:sz="0" w:space="0" w:color="auto"/>
        <w:left w:val="none" w:sz="0" w:space="0" w:color="auto"/>
        <w:bottom w:val="none" w:sz="0" w:space="0" w:color="auto"/>
        <w:right w:val="none" w:sz="0" w:space="0" w:color="auto"/>
      </w:divBdr>
    </w:div>
    <w:div w:id="1843471079">
      <w:bodyDiv w:val="1"/>
      <w:marLeft w:val="0"/>
      <w:marRight w:val="0"/>
      <w:marTop w:val="0"/>
      <w:marBottom w:val="0"/>
      <w:divBdr>
        <w:top w:val="none" w:sz="0" w:space="0" w:color="auto"/>
        <w:left w:val="none" w:sz="0" w:space="0" w:color="auto"/>
        <w:bottom w:val="none" w:sz="0" w:space="0" w:color="auto"/>
        <w:right w:val="none" w:sz="0" w:space="0" w:color="auto"/>
      </w:divBdr>
    </w:div>
    <w:div w:id="1874071630">
      <w:bodyDiv w:val="1"/>
      <w:marLeft w:val="0"/>
      <w:marRight w:val="0"/>
      <w:marTop w:val="0"/>
      <w:marBottom w:val="0"/>
      <w:divBdr>
        <w:top w:val="none" w:sz="0" w:space="0" w:color="auto"/>
        <w:left w:val="none" w:sz="0" w:space="0" w:color="auto"/>
        <w:bottom w:val="none" w:sz="0" w:space="0" w:color="auto"/>
        <w:right w:val="none" w:sz="0" w:space="0" w:color="auto"/>
      </w:divBdr>
    </w:div>
    <w:div w:id="1914704269">
      <w:bodyDiv w:val="1"/>
      <w:marLeft w:val="0"/>
      <w:marRight w:val="0"/>
      <w:marTop w:val="0"/>
      <w:marBottom w:val="0"/>
      <w:divBdr>
        <w:top w:val="none" w:sz="0" w:space="0" w:color="auto"/>
        <w:left w:val="none" w:sz="0" w:space="0" w:color="auto"/>
        <w:bottom w:val="none" w:sz="0" w:space="0" w:color="auto"/>
        <w:right w:val="none" w:sz="0" w:space="0" w:color="auto"/>
      </w:divBdr>
    </w:div>
    <w:div w:id="1946959713">
      <w:bodyDiv w:val="1"/>
      <w:marLeft w:val="0"/>
      <w:marRight w:val="0"/>
      <w:marTop w:val="0"/>
      <w:marBottom w:val="0"/>
      <w:divBdr>
        <w:top w:val="none" w:sz="0" w:space="0" w:color="auto"/>
        <w:left w:val="none" w:sz="0" w:space="0" w:color="auto"/>
        <w:bottom w:val="none" w:sz="0" w:space="0" w:color="auto"/>
        <w:right w:val="none" w:sz="0" w:space="0" w:color="auto"/>
      </w:divBdr>
    </w:div>
    <w:div w:id="1950114397">
      <w:bodyDiv w:val="1"/>
      <w:marLeft w:val="0"/>
      <w:marRight w:val="0"/>
      <w:marTop w:val="0"/>
      <w:marBottom w:val="0"/>
      <w:divBdr>
        <w:top w:val="none" w:sz="0" w:space="0" w:color="auto"/>
        <w:left w:val="none" w:sz="0" w:space="0" w:color="auto"/>
        <w:bottom w:val="none" w:sz="0" w:space="0" w:color="auto"/>
        <w:right w:val="none" w:sz="0" w:space="0" w:color="auto"/>
      </w:divBdr>
    </w:div>
    <w:div w:id="1952741580">
      <w:bodyDiv w:val="1"/>
      <w:marLeft w:val="0"/>
      <w:marRight w:val="0"/>
      <w:marTop w:val="0"/>
      <w:marBottom w:val="0"/>
      <w:divBdr>
        <w:top w:val="none" w:sz="0" w:space="0" w:color="auto"/>
        <w:left w:val="none" w:sz="0" w:space="0" w:color="auto"/>
        <w:bottom w:val="none" w:sz="0" w:space="0" w:color="auto"/>
        <w:right w:val="none" w:sz="0" w:space="0" w:color="auto"/>
      </w:divBdr>
    </w:div>
    <w:div w:id="1964001409">
      <w:bodyDiv w:val="1"/>
      <w:marLeft w:val="0"/>
      <w:marRight w:val="0"/>
      <w:marTop w:val="0"/>
      <w:marBottom w:val="0"/>
      <w:divBdr>
        <w:top w:val="none" w:sz="0" w:space="0" w:color="auto"/>
        <w:left w:val="none" w:sz="0" w:space="0" w:color="auto"/>
        <w:bottom w:val="none" w:sz="0" w:space="0" w:color="auto"/>
        <w:right w:val="none" w:sz="0" w:space="0" w:color="auto"/>
      </w:divBdr>
    </w:div>
    <w:div w:id="1996688594">
      <w:bodyDiv w:val="1"/>
      <w:marLeft w:val="0"/>
      <w:marRight w:val="0"/>
      <w:marTop w:val="0"/>
      <w:marBottom w:val="0"/>
      <w:divBdr>
        <w:top w:val="none" w:sz="0" w:space="0" w:color="auto"/>
        <w:left w:val="none" w:sz="0" w:space="0" w:color="auto"/>
        <w:bottom w:val="none" w:sz="0" w:space="0" w:color="auto"/>
        <w:right w:val="none" w:sz="0" w:space="0" w:color="auto"/>
      </w:divBdr>
    </w:div>
    <w:div w:id="2003656776">
      <w:bodyDiv w:val="1"/>
      <w:marLeft w:val="0"/>
      <w:marRight w:val="0"/>
      <w:marTop w:val="0"/>
      <w:marBottom w:val="0"/>
      <w:divBdr>
        <w:top w:val="none" w:sz="0" w:space="0" w:color="auto"/>
        <w:left w:val="none" w:sz="0" w:space="0" w:color="auto"/>
        <w:bottom w:val="none" w:sz="0" w:space="0" w:color="auto"/>
        <w:right w:val="none" w:sz="0" w:space="0" w:color="auto"/>
      </w:divBdr>
    </w:div>
    <w:div w:id="2007127704">
      <w:bodyDiv w:val="1"/>
      <w:marLeft w:val="0"/>
      <w:marRight w:val="0"/>
      <w:marTop w:val="0"/>
      <w:marBottom w:val="0"/>
      <w:divBdr>
        <w:top w:val="none" w:sz="0" w:space="0" w:color="auto"/>
        <w:left w:val="none" w:sz="0" w:space="0" w:color="auto"/>
        <w:bottom w:val="none" w:sz="0" w:space="0" w:color="auto"/>
        <w:right w:val="none" w:sz="0" w:space="0" w:color="auto"/>
      </w:divBdr>
    </w:div>
    <w:div w:id="2008626664">
      <w:bodyDiv w:val="1"/>
      <w:marLeft w:val="0"/>
      <w:marRight w:val="0"/>
      <w:marTop w:val="0"/>
      <w:marBottom w:val="0"/>
      <w:divBdr>
        <w:top w:val="none" w:sz="0" w:space="0" w:color="auto"/>
        <w:left w:val="none" w:sz="0" w:space="0" w:color="auto"/>
        <w:bottom w:val="none" w:sz="0" w:space="0" w:color="auto"/>
        <w:right w:val="none" w:sz="0" w:space="0" w:color="auto"/>
      </w:divBdr>
    </w:div>
    <w:div w:id="2025983112">
      <w:bodyDiv w:val="1"/>
      <w:marLeft w:val="0"/>
      <w:marRight w:val="0"/>
      <w:marTop w:val="0"/>
      <w:marBottom w:val="0"/>
      <w:divBdr>
        <w:top w:val="none" w:sz="0" w:space="0" w:color="auto"/>
        <w:left w:val="none" w:sz="0" w:space="0" w:color="auto"/>
        <w:bottom w:val="none" w:sz="0" w:space="0" w:color="auto"/>
        <w:right w:val="none" w:sz="0" w:space="0" w:color="auto"/>
      </w:divBdr>
    </w:div>
    <w:div w:id="2068913645">
      <w:bodyDiv w:val="1"/>
      <w:marLeft w:val="0"/>
      <w:marRight w:val="0"/>
      <w:marTop w:val="0"/>
      <w:marBottom w:val="0"/>
      <w:divBdr>
        <w:top w:val="none" w:sz="0" w:space="0" w:color="auto"/>
        <w:left w:val="none" w:sz="0" w:space="0" w:color="auto"/>
        <w:bottom w:val="none" w:sz="0" w:space="0" w:color="auto"/>
        <w:right w:val="none" w:sz="0" w:space="0" w:color="auto"/>
      </w:divBdr>
    </w:div>
    <w:div w:id="2106723563">
      <w:bodyDiv w:val="1"/>
      <w:marLeft w:val="0"/>
      <w:marRight w:val="0"/>
      <w:marTop w:val="0"/>
      <w:marBottom w:val="0"/>
      <w:divBdr>
        <w:top w:val="none" w:sz="0" w:space="0" w:color="auto"/>
        <w:left w:val="none" w:sz="0" w:space="0" w:color="auto"/>
        <w:bottom w:val="none" w:sz="0" w:space="0" w:color="auto"/>
        <w:right w:val="none" w:sz="0" w:space="0" w:color="auto"/>
      </w:divBdr>
    </w:div>
    <w:div w:id="2116097524">
      <w:bodyDiv w:val="1"/>
      <w:marLeft w:val="0"/>
      <w:marRight w:val="0"/>
      <w:marTop w:val="0"/>
      <w:marBottom w:val="0"/>
      <w:divBdr>
        <w:top w:val="none" w:sz="0" w:space="0" w:color="auto"/>
        <w:left w:val="none" w:sz="0" w:space="0" w:color="auto"/>
        <w:bottom w:val="none" w:sz="0" w:space="0" w:color="auto"/>
        <w:right w:val="none" w:sz="0" w:space="0" w:color="auto"/>
      </w:divBdr>
    </w:div>
    <w:div w:id="2138645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jpe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footer" Target="footer2.xml"/><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3.png"/><Relationship Id="rId5" Type="http://schemas.openxmlformats.org/officeDocument/2006/relationships/numbering" Target="numbering.xml"/><Relationship Id="rId90" Type="http://schemas.openxmlformats.org/officeDocument/2006/relationships/image" Target="media/image73.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hyperlink" Target="http://mathstracker.studentweb.citybathcoll.ac.uk/phpmyadmin/" TargetMode="External"/><Relationship Id="rId85" Type="http://schemas.openxmlformats.org/officeDocument/2006/relationships/image" Target="media/image68.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jpeg"/><Relationship Id="rId75" Type="http://schemas.openxmlformats.org/officeDocument/2006/relationships/image" Target="media/image61.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yperlink" Target="http://mathstracker.studentweb.citybathcoll.ac.uk/" TargetMode="External"/><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customXml" Target="../customXml/item5.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bath.ac.uk/library/help/infoguides/plagiarism.html"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settings" Target="settings.xml"/><Relationship Id="rId71" Type="http://schemas.openxmlformats.org/officeDocument/2006/relationships/image" Target="media/image57.jpe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0.png"/><Relationship Id="rId61" Type="http://schemas.openxmlformats.org/officeDocument/2006/relationships/image" Target="media/image47.png"/><Relationship Id="rId82" Type="http://schemas.openxmlformats.org/officeDocument/2006/relationships/image" Target="media/image65.png"/><Relationship Id="rId19" Type="http://schemas.openxmlformats.org/officeDocument/2006/relationships/image" Target="media/image5.png"/><Relationship Id="rId14" Type="http://schemas.openxmlformats.org/officeDocument/2006/relationships/header" Target="header1.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hyperlink" Target="http://mathstracker.studentweb.citybathcoll.ac.u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e\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4.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eaa3ff45-b8cf-4542-9ffe-dbfbe2fb56e7">37HCWE7CFP65-75-5844</_dlc_DocId>
    <_dlc_DocIdUrl xmlns="eaa3ff45-b8cf-4542-9ffe-dbfbe2fb56e7">
      <Url>https://studentportal.citybathcoll.ac.uk/computing/hecomputing/bsc/_layouts/DocIdRedir.aspx?ID=37HCWE7CFP65-75-5844</Url>
      <Description>37HCWE7CFP65-75-5844</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b:Sources xmlns:b="http://schemas.openxmlformats.org/officeDocument/2006/bibliography" SelectedStyle="\APASixthEditionOfficeOnline.xsl" StyleName="APA" Version="6">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21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22</b:RefOrder>
  </b:Source>
  <b:Source>
    <b:Tag>Min171</b:Tag>
    <b:SourceType>InternetSite</b:SourceType>
    <b:Guid>{1B22F63D-3160-47FC-AB55-70DEB837606C}</b:Guid>
    <b:Author>
      <b:Author>
        <b:Corporate>MindTools</b:Corporate>
      </b:Author>
      <b:Editor>
        <b:NameList>
          <b:Person>
            <b:Last>Team</b:Last>
            <b:First>Mind</b:First>
            <b:Middle>Tools Content</b:Middle>
          </b:Person>
        </b:NameList>
      </b:Editor>
    </b:Author>
    <b:Title>SMART Goals - How to Make Your Goals Achievable</b:Title>
    <b:InternetSiteTitle>https://www.mindtools.com</b:InternetSiteTitle>
    <b:Year>2017</b:Year>
    <b:URL>https://www.mindtools.com/pages/article/smart-goals.htm</b:URL>
    <b:ProductionCompany>MindTools</b:ProductionCompany>
    <b:YearAccessed>2017</b:YearAccessed>
    <b:MonthAccessed>December</b:MonthAccessed>
    <b:DayAccessed>6</b:DayAccessed>
    <b:RefOrder>23</b:RefOrder>
  </b:Source>
  <b:Source>
    <b:Tag>Sma</b:Tag>
    <b:SourceType>InternetSite</b:SourceType>
    <b:Guid>{4F8DD11A-96B2-431D-AFE1-8E6E39EB1F29}</b:Guid>
    <b:Title>SmartTargets</b:Title>
    <b:InternetSiteTitle>topachievement.com</b:InternetSiteTitle>
    <b:URL>http://topachievement.com/smart.html</b:URL>
    <b:RefOrder>24</b:RefOrder>
  </b:Source>
  <b:Source>
    <b:Tag>SMA</b:Tag>
    <b:SourceType>InternetSite</b:SourceType>
    <b:Guid>{73DEFE0C-7BF0-4684-9D48-11AE3E81A344}</b:Guid>
    <b:Title>SMARTtargetsforstudents</b:Title>
    <b:InternetSiteTitle>http://www.edutopia.org/</b:InternetSiteTitle>
    <b:URL>http://www.edutopia.org/blog/smart-goal-setting-with-students-maurice-elias</b:URL>
    <b:RefOrder>25</b:RefOrder>
  </b:Source>
  <b:Source>
    <b:Tag>Joh11</b:Tag>
    <b:SourceType>ArticleInAPeriodical</b:SourceType>
    <b:Guid>{D9587E47-D09E-41A3-A6BB-685023CB14C1}</b:Guid>
    <b:Title>Who Put the 'ART' in 'SMART' Goals?</b:Title>
    <b:Year>2011</b:Year>
    <b:Publisher>Enfield</b:Publisher>
    <b:PeriodicalTitle>Management Services</b:PeriodicalTitle>
    <b:Author>
      <b:Author>
        <b:NameList>
          <b:Person>
            <b:Last>Chamberlin</b:Last>
            <b:First>John</b:First>
          </b:Person>
        </b:NameList>
      </b:Author>
    </b:Author>
    <b:Volume>55</b:Volume>
    <b:Issue>3</b:Issue>
    <b:YearAccessed>2017</b:YearAccessed>
    <b:MonthAccessed>December</b:MonthAccessed>
    <b:DayAccessed>6</b:DayAccessed>
    <b:RefOrder>26</b:RefOrder>
  </b:Source>
  <b:Source>
    <b:Tag>Tor07</b:Tag>
    <b:SourceType>Book</b:SourceType>
    <b:Guid>{5D9A560B-B730-4312-BD75-072C08646476}</b:Guid>
    <b:Title>Agile Software Development</b:Title>
    <b:Year>2007</b:Year>
    <b:Author>
      <b:Author>
        <b:NameList>
          <b:Person>
            <b:Last>Torgeir Dingsøyr</b:Last>
            <b:First>Tore</b:First>
            <b:Middle>Dyba, Nils Brede Moe</b:Middle>
          </b:Person>
        </b:NameList>
      </b:Author>
      <b:Editor>
        <b:NameList>
          <b:Person>
            <b:Last>Moe</b:Last>
            <b:First>Nils</b:First>
            <b:Middle>Brede</b:Middle>
          </b:Person>
        </b:NameList>
      </b:Editor>
    </b:Author>
    <b:Publisher>Springer</b:Publisher>
    <b:YearAccessed>2018</b:YearAccessed>
    <b:MonthAccessed>January</b:MonthAccessed>
    <b:DayAccessed>5</b:DayAccessed>
    <b:DOI>10.1007/978-3-642-12575-1</b:DOI>
    <b:RefOrder>27</b:RefOrder>
  </b:Source>
  <b:Source>
    <b:Tag>Tho18</b:Tag>
    <b:SourceType>InternetSite</b:SourceType>
    <b:Guid>{4FBB3460-3FC0-4755-94CA-5C1E8EA2EB38}</b:Guid>
    <b:Title>Stakeholder Analysis</b:Title>
    <b:Year>2018</b:Year>
    <b:Author>
      <b:Author>
        <b:NameList>
          <b:Person>
            <b:Last>Thompson</b:Last>
            <b:First>Rachel</b:First>
          </b:Person>
        </b:NameList>
      </b:Author>
    </b:Author>
    <b:InternetSiteTitle>https://www.mindtools.com/</b:InternetSiteTitle>
    <b:URL>https://www.mindtools.com/pages/article/newPPM_07.htm</b:URL>
    <b:ProductionCompany>MindTools</b:ProductionCompany>
    <b:YearAccessed>2018</b:YearAccessed>
    <b:MonthAccessed>January</b:MonthAccessed>
    <b:DayAccessed>2</b:DayAccessed>
    <b:RefOrder>28</b:RefOrder>
  </b:Source>
  <b:Source>
    <b:Tag>Tho10</b:Tag>
    <b:SourceType>Book</b:SourceType>
    <b:Guid>{3D1FEEF7-6CF0-45F9-BC87-2B90E4F05E9D}</b:Guid>
    <b:Title>Agile Software Development</b:Title>
    <b:Year>2010</b:Year>
    <b:Publisher>Springer</b:Publisher>
    <b:Author>
      <b:Author>
        <b:NameList>
          <b:Person>
            <b:Last>Thomas Stober</b:Last>
            <b:First>Uwe</b:First>
            <b:Middle>Hansmann</b:Middle>
          </b:Person>
        </b:NameList>
      </b:Author>
    </b:Author>
    <b:CountryRegion>Germany</b:CountryRegion>
    <b:YearAccessed>2018</b:YearAccessed>
    <b:MonthAccessed>January</b:MonthAccessed>
    <b:DayAccessed>14</b:DayAccessed>
    <b:DOI>10.1007/978-3-540-70832-2</b:DOI>
    <b:RefOrder>10</b:RefOrder>
  </b:Source>
  <b:Source>
    <b:Tag>TMo15</b:Tag>
    <b:SourceType>InternetSite</b:SourceType>
    <b:Guid>{23BA49DB-00E2-4D93-B833-A8971C6F3A78}</b:Guid>
    <b:Author>
      <b:Author>
        <b:NameList>
          <b:Person>
            <b:Last>T.Morphy</b:Last>
          </b:Person>
        </b:NameList>
      </b:Author>
    </b:Author>
    <b:Title>Project Stakeholders - managing projects</b:Title>
    <b:InternetSiteTitle>www.stakeholdermap</b:InternetSiteTitle>
    <b:Year>2015</b:Year>
    <b:URL>http://www.stakeholdermap.com/project-stakeholders.html</b:URL>
    <b:RefOrder>29</b:RefOrder>
  </b:Source>
  <b:Source>
    <b:Tag>WDD09</b:Tag>
    <b:SourceType>InternetSite</b:SourceType>
    <b:Guid>{55384D8A-9447-4E48-8F2B-B0776194E58A}</b:Guid>
    <b:Author>
      <b:Author>
        <b:NameList>
          <b:Person>
            <b:Last>Staff</b:Last>
            <b:First>WDD</b:First>
          </b:Person>
        </b:NameList>
      </b:Author>
    </b:Author>
    <b:Title>Best practices for 6 common user interface elements</b:Title>
    <b:InternetSiteTitle>http://www.webdesignerdepot.com</b:InternetSiteTitle>
    <b:Year>2009</b:Year>
    <b:Month>11</b:Month>
    <b:Day>5</b:Day>
    <b:URL>http://www.webdesignerdepot.com/2009/11/best-practices-for-6-common-user-interface-elements/</b:URL>
    <b:RefOrder>30</b:RefOrder>
  </b:Source>
  <b:Source>
    <b:Tag>You</b:Tag>
    <b:SourceType>InternetSite</b:SourceType>
    <b:Guid>{1C131DC5-B8C7-45CC-B8E8-0097879F8BE8}</b:Guid>
    <b:Title>The Hitchhiker's Guide to SQL Injection prevention</b:Title>
    <b:InternetSiteTitle>https://phpdelusions.net</b:InternetSiteTitle>
    <b:URL>https://phpdelusions.net/sql_injection#whatis</b:URL>
    <b:Author>
      <b:Author>
        <b:NameList>
          <b:Person>
            <b:Last>Sense</b:Last>
            <b:First>Your</b:First>
            <b:Middle>Common</b:Middle>
          </b:Person>
        </b:NameList>
      </b:Author>
    </b:Author>
    <b:RefOrder>31</b:RefOrder>
  </b:Source>
  <b:Source>
    <b:Tag>Rus13</b:Tag>
    <b:SourceType>JournalArticle</b:SourceType>
    <b:Guid>{6137FC0F-C81D-4566-8E12-027AFED2D8EC}</b:Guid>
    <b:Author>
      <b:Author>
        <b:NameList>
          <b:Person>
            <b:Last>Russo-Gleicher</b:Last>
            <b:First>Risalie</b:First>
            <b:Middle>J.</b:Middle>
          </b:Person>
        </b:NameList>
      </b:Author>
    </b:Author>
    <b:Title>Qualitative insights into faculty use of student support services with online students at risk: Implications for student retention</b:Title>
    <b:Year>2013</b:Year>
    <b:City>New York</b:City>
    <b:Publisher>The Journal Of Educators Online</b:Publisher>
    <b:YearAccessed>2017</b:YearAccessed>
    <b:MonthAccessed>December</b:MonthAccessed>
    <b:DayAccessed>27</b:DayAccessed>
    <b:URL>https://www.thejeo.com/archive/archive/2013_101/russogleicherpdf</b:URL>
    <b:RefOrder>32</b:RefOrder>
  </b:Source>
  <b:Source>
    <b:Tag>Pam13</b:Tag>
    <b:SourceType>BookSection</b:SourceType>
    <b:Guid>{F02A51C4-2F59-4654-92EC-967E061C1CF1}</b:Guid>
    <b:Title>Mobile Technology and Student Learning: What Does Current Research Reveal?</b:Title>
    <b:Year>2013</b:Year>
    <b:Publisher>IGI Global</b:Publisher>
    <b:Author>
      <b:BookAuthor>
        <b:NameList>
          <b:Person>
            <b:Last>Parsons</b:Last>
            <b:First>David</b:First>
          </b:Person>
        </b:NameList>
      </b:BookAuthor>
      <b:Author>
        <b:NameList>
          <b:Person>
            <b:Last>Pollara</b:Last>
            <b:First>Pamela</b:First>
          </b:Person>
        </b:NameList>
      </b:Author>
    </b:Author>
    <b:BookTitle>Innovations in Mobile Educational Technologies and Applications</b:BookTitle>
    <b:Pages>32-41</b:Pages>
    <b:CountryRegion>USA</b:CountryRegion>
    <b:YearAccessed>2017</b:YearAccessed>
    <b:MonthAccessed>December</b:MonthAccessed>
    <b:DayAccessed>26</b:DayAccessed>
    <b:DOI>10.4018/978-1-4666-2139-8</b:DOI>
    <b:RefOrder>33</b:RefOrder>
  </b:Source>
  <b:Source>
    <b:Tag>Mol17</b:Tag>
    <b:SourceType>InternetSite</b:SourceType>
    <b:Guid>{F8F994C0-31E7-4F00-B0C8-02A792A2D0C4}</b:Guid>
    <b:Author>
      <b:Author>
        <b:NameList>
          <b:Person>
            <b:Last>Molnau</b:Last>
            <b:First>Daniela</b:First>
          </b:Person>
        </b:NameList>
      </b:Author>
    </b:Author>
    <b:Title>High-performance Teams: Understanding Team Cohesiveness</b:Title>
    <b:InternetSiteTitle>https://www.isixsigma.com</b:InternetSiteTitle>
    <b:URL>https://www.isixsigma.com/implementation/teams/high-performance-teams-understanding-team-cohesiveness/</b:URL>
    <b:ProductionCompany>SixSigma</b:ProductionCompany>
    <b:YearAccessed>2017</b:YearAccessed>
    <b:MonthAccessed>December</b:MonthAccessed>
    <b:DayAccessed>6</b:DayAccessed>
    <b:RefOrder>34</b:RefOrder>
  </b:Source>
  <b:Source>
    <b:Tag>Kar</b:Tag>
    <b:SourceType>InternetSite</b:SourceType>
    <b:Guid>{95194954-B4E8-4AED-AD05-972401B65E34}</b:Guid>
    <b:Author>
      <b:Author>
        <b:NameList>
          <b:Person>
            <b:Last>Lillquist</b:Last>
            <b:First>Karl</b:First>
          </b:Person>
        </b:NameList>
      </b:Author>
    </b:Author>
    <b:Title>Teaching with Catastrophe</b:Title>
    <b:InternetSiteTitle>https://www.cwu.edu</b:InternetSiteTitle>
    <b:URL>https://www.cwu.edu/geography/sites/cts.cwu.edu.geography/files/Teaching%20with%20Catastrophe%20Topographic%20Map%20Interpretationand%20the%20Physical%20Geography%20and%20the%201949%20Mann%20Gulch,%20Montana%20Wildfire.pdf</b:URL>
    <b:RefOrder>35</b:RefOrder>
  </b:Source>
  <b:Source>
    <b:Tag>Lan17</b:Tag>
    <b:SourceType>InternetSite</b:SourceType>
    <b:Guid>{EAE7727C-0C32-4E31-A57D-9FC58C1D4E7F}</b:Guid>
    <b:Author>
      <b:Author>
        <b:NameList>
          <b:Person>
            <b:Last>Landua</b:Last>
            <b:First>Peter</b:First>
          </b:Person>
        </b:NameList>
      </b:Author>
    </b:Author>
    <b:Title>What is a stakeholder?</b:Title>
    <b:InternetSiteTitle>https://www.projectmanager.com/</b:InternetSiteTitle>
    <b:Year>2017</b:Year>
    <b:Month>June</b:Month>
    <b:Day>13</b:Day>
    <b:URL>https://www.projectmanager.com/blog/what-is-a-stakeholder</b:URL>
    <b:ProductionCompany>ProjectManger.com</b:ProductionCompany>
    <b:YearAccessed>2017</b:YearAccessed>
    <b:MonthAccessed>December</b:MonthAccessed>
    <b:DayAccessed>12</b:DayAccessed>
    <b:Medium>Website</b:Medium>
    <b:RefOrder>36</b:RefOrder>
  </b:Source>
  <b:Source>
    <b:Tag>Jon12</b:Tag>
    <b:SourceType>ArticleInAPeriodical</b:SourceType>
    <b:Guid>{7FA336C8-94E1-4D4E-8BC8-709DA4A3A3A6}</b:Guid>
    <b:Title>An investigation of mobile learning readiness in higher education based on the theory of planned behavior</b:Title>
    <b:Year>2012</b:Year>
    <b:Month>November</b:Month>
    <b:Author>
      <b:Author>
        <b:NameList>
          <b:Person>
            <b:Last>Jongpil Cheon</b:Last>
            <b:First>Sangno</b:First>
            <b:Middle>Lee, Steven M.Crooks, Jaeki Song</b:Middle>
          </b:Person>
        </b:NameList>
      </b:Author>
    </b:Author>
    <b:Pages>1054-1064</b:Pages>
    <b:Publisher>Elsevier</b:Publisher>
    <b:Volume>59</b:Volume>
    <b:Issue>3</b:Issue>
    <b:YearAccessed>2017</b:YearAccessed>
    <b:MonthAccessed>December</b:MonthAccessed>
    <b:DayAccessed>27</b:DayAccessed>
    <b:PeriodicalTitle>Computers &amp; Education</b:PeriodicalTitle>
    <b:DOI>https://doi.org/10.1016/j.compedu.2012.04.015</b:DOI>
    <b:RefOrder>37</b:RefOrder>
  </b:Source>
  <b:Source>
    <b:Tag>Woj17</b:Tag>
    <b:SourceType>Report</b:SourceType>
    <b:Guid>{AD950A40-D54F-4AA2-8F14-525B4EDF8CB5}</b:Guid>
    <b:Title>Consistency of Versions in Object-Oriented Databases </b:Title>
    <b:URL>http://www.vldb.org/conf/1990/P432.PDF</b:URL>
    <b:City>Poznan, Poland </b:City>
    <b:Author>
      <b:Author>
        <b:NameList>
          <b:Person>
            <b:Last>Jomier</b:Last>
            <b:First>Wojciech</b:First>
            <b:Middle>Cellary and Genevikve</b:Middle>
          </b:Person>
        </b:NameList>
      </b:Author>
    </b:Author>
    <b:Institution>Technical University of Poznan</b:Institution>
    <b:YearAccessed>2017</b:YearAccessed>
    <b:MonthAccessed>November</b:MonthAccessed>
    <b:DayAccessed>10</b:DayAccessed>
    <b:RefOrder>38</b:RefOrder>
  </b:Source>
  <b:Source>
    <b:Tag>Ish14</b:Tag>
    <b:SourceType>JournalArticle</b:SourceType>
    <b:Guid>{0DEEAB01-F561-490D-907D-566463302E00}</b:Guid>
    <b:Title>Mobile Technology as a Learning Tool: Use and Effects</b:Title>
    <b:Pages>1-15</b:Pages>
    <b:Year>2014</b:Year>
    <b:Publisher>International Journal of Information and Communication Technology Education</b:Publisher>
    <b:Author>
      <b:Author>
        <b:NameList>
          <b:Person>
            <b:Last>Ishtaiwa</b:Last>
            <b:First>Fawzi</b:First>
          </b:Person>
        </b:NameList>
      </b:Author>
    </b:Author>
    <b:Volume>10</b:Volume>
    <b:YearAccessed>2017</b:YearAccessed>
    <b:MonthAccessed>December</b:MonthAccessed>
    <b:DayAccessed>27</b:DayAccessed>
    <b:URL>https://www.igi-global.com/gateway/article/120612</b:URL>
    <b:DOI>10.4018/ijicte.2014100101</b:DOI>
    <b:Issue>4</b:Issue>
    <b:RefOrder>39</b:RefOrder>
  </b:Source>
  <b:Source>
    <b:Tag>Erm16</b:Tag>
    <b:SourceType>JournalArticle</b:SourceType>
    <b:Guid>{D67F6B4D-4743-4FC7-B2AF-849CAC8D97DA}</b:Guid>
    <b:Title>KEY PROJECT PLANNING PROCESSES AFFECTING PROJECT SUCCESS</b:Title>
    <b:Year>2016</b:Year>
    <b:Publisher>Quality Research</b:Publisher>
    <b:JournalName>International Journal for Quality Research</b:JournalName>
    <b:Author>
      <b:Author>
        <b:NameList>
          <b:Person>
            <b:Last>Ermias Tesfaye</b:Last>
            <b:First>Tekalign</b:First>
            <b:Middle>Lemma,Eshetie Berhan,Birhanu Beshah</b:Middle>
          </b:Person>
        </b:NameList>
      </b:Author>
    </b:Author>
    <b:Month>July</b:Month>
    <b:Day>19</b:Day>
    <b:YearAccessed>2018</b:YearAccessed>
    <b:MonthAccessed>January</b:MonthAccessed>
    <b:DayAccessed>10</b:DayAccessed>
    <b:DOI> DOI – 10.18421/IJQR11.01-10</b:DOI>
    <b:RefOrder>40</b:RefOrder>
  </b:Source>
  <b:Source>
    <b:Tag>DrJ17</b:Tag>
    <b:SourceType>Report</b:SourceType>
    <b:Guid>{00A11B70-53A1-4D5E-A0D1-7699C50431FF}</b:Guid>
    <b:Title>A study in project failure</b:Title>
    <b:URL>http://www.bcs.org/content/ConWebDoc/19584</b:URL>
    <b:Author>
      <b:Author>
        <b:NameList>
          <b:Person>
            <b:Last>Dr John McManus</b:Last>
            <b:First>Dr</b:First>
            <b:Middle>Trevor Wood-Harper</b:Middle>
          </b:Person>
        </b:NameList>
      </b:Author>
    </b:Author>
    <b:Publisher>BCS: The Chartered Institute for IT</b:Publisher>
    <b:Institution>BCS: The Chartered Institute for IT</b:Institution>
    <b:YearAccessed>2017</b:YearAccessed>
    <b:MonthAccessed>December</b:MonthAccessed>
    <b:DayAccessed>28</b:DayAccessed>
    <b:RefOrder>14</b:RefOrder>
  </b:Source>
  <b:Source>
    <b:Tag>The00</b:Tag>
    <b:SourceType>InternetSite</b:SourceType>
    <b:Guid>{708D9769-D3BD-4A1E-ADE4-E6F4715E415B}</b:Guid>
    <b:Author>
      <b:Author>
        <b:NameList>
          <b:Person>
            <b:Last>Companies</b:Last>
            <b:First>The</b:First>
            <b:Middle>McGraw-Hill</b:Middle>
          </b:Person>
        </b:NameList>
      </b:Author>
    </b:Author>
    <b:Title>Theories of small group communication</b:Title>
    <b:InternetSiteTitle>http://www.mhhe.com</b:InternetSiteTitle>
    <b:Year>2000</b:Year>
    <b:URL>http://www.mhhe.com/socscience/comm/group/students/theory.htm</b:URL>
    <b:RefOrder>41</b:RefOrder>
  </b:Source>
  <b:Source>
    <b:Tag>Chi12</b:Tag>
    <b:SourceType>JournalArticle</b:SourceType>
    <b:Guid>{B0FE3B0E-4EDA-41A8-B76C-A391022F4C58}</b:Guid>
    <b:Title>A Case study of Mobile Learning Pilot Project in</b:Title>
    <b:Year>2012</b:Year>
    <b:Author>
      <b:Author>
        <b:NameList>
          <b:Person>
            <b:Last>Chientzu Chientzu Chou</b:Last>
            <b:First>Lanise</b:First>
            <b:Middle>Block, Renee Jesness</b:Middle>
          </b:Person>
        </b:NameList>
      </b:Author>
    </b:Author>
    <b:JournalName>Journal of Educational Technology Development and Exchange</b:JournalName>
    <b:Publisher> The Aquila Digital Community</b:Publisher>
    <b:Volume>5</b:Volume>
    <b:Issue>2</b:Issue>
    <b:YearAccessed>2017</b:YearAccessed>
    <b:MonthAccessed>December</b:MonthAccessed>
    <b:DayAccessed>27</b:DayAccessed>
    <b:DOI>10.18785/jetde.0502.02</b:DOI>
    <b:RefOrder>42</b:RefOrder>
  </b:Source>
  <b:Source>
    <b:Tag>Cha11</b:Tag>
    <b:SourceType>ArticleInAPeriodical</b:SourceType>
    <b:Guid>{BDD4EA16-B8AA-4FDA-B2E1-5D2A4998DB52}</b:Guid>
    <b:Title>Management Services; Enfield</b:Title>
    <b:Year>2011</b:Year>
    <b:Publisher>Enfield</b:Publisher>
    <b:Author>
      <b:Author>
        <b:NameList>
          <b:Person>
            <b:Last>Chamberlin</b:Last>
            <b:First>John</b:First>
          </b:Person>
        </b:NameList>
      </b:Author>
    </b:Author>
    <b:PeriodicalTitle>Who Put the 'ART' in 'SMART' Goals?</b:PeriodicalTitle>
    <b:Volume>55</b:Volume>
    <b:Issue>3</b:Issue>
    <b:RefOrder>43</b:RefOrder>
  </b:Source>
  <b:Source>
    <b:Tag>Cam09</b:Tag>
    <b:SourceType>Book</b:SourceType>
    <b:Guid>{CD09C318-302F-4772-9556-5C7B41C95B84}</b:Guid>
    <b:Title>Communications Skills for Project Managers</b:Title>
    <b:Year>2009</b:Year>
    <b:Publisher>AMACOM – Book Division of American Management Association</b:Publisher>
    <b:Author>
      <b:Author>
        <b:NameList>
          <b:Person>
            <b:Last>Campbell</b:Last>
            <b:First>G.</b:First>
            <b:Middle>Michael</b:Middle>
          </b:Person>
        </b:NameList>
      </b:Author>
    </b:Author>
    <b:YearAccessed>2018</b:YearAccessed>
    <b:MonthAccessed>January </b:MonthAccessed>
    <b:DayAccessed>14</b:DayAccessed>
    <b:DOI>ISBN: 978-0-8144-1053-0</b:DOI>
    <b:RefOrder>44</b:RefOrder>
  </b:Source>
  <b:Source>
    <b:Tag>Aja12</b:Tag>
    <b:SourceType>InternetSite</b:SourceType>
    <b:Guid>{CAC388E8-A4CE-4DC7-B0BA-6BF3F74F57F6}</b:Guid>
    <b:Author>
      <b:Author>
        <b:NameList>
          <b:Person>
            <b:Last>Bagati</b:Last>
            <b:First>Ajay</b:First>
          </b:Person>
        </b:NameList>
      </b:Author>
    </b:Author>
    <b:Title>How to identify stakeholders</b:Title>
    <b:Year>2012</b:Year>
    <b:Month>6</b:Month>
    <b:Day>24</b:Day>
    <b:URL>https://pmstudycircle.com/2012/06/identify-stakeholders-project-management/</b:URL>
    <b:RefOrder>45</b:RefOrder>
  </b:Source>
  <b:Source>
    <b:Tag>Arm06</b:Tag>
    <b:SourceType>Book</b:SourceType>
    <b:Guid>{B960AFE5-663F-4426-90C3-8A0291F7B0F1}</b:Guid>
    <b:Author>
      <b:Author>
        <b:NameList>
          <b:Person>
            <b:Last>Armstrong</b:Last>
            <b:First>Michael</b:First>
          </b:Person>
        </b:NameList>
      </b:Author>
    </b:Author>
    <b:Title>Performance Management - Key Strategies and Practical Guidelines</b:Title>
    <b:Year>2006</b:Year>
    <b:City>London</b:City>
    <b:Publisher>Kogan Page</b:Publisher>
    <b:Edition>3rd</b:Edition>
    <b:YearAccessed>2017</b:YearAccessed>
    <b:MonthAccessed>December</b:MonthAccessed>
    <b:DayAccessed>5</b:DayAccessed>
    <b:RefOrder>46</b:RefOrder>
  </b:Source>
  <b:Source>
    <b:Tag>Ani97</b:Tag>
    <b:SourceType>JournalArticle</b:SourceType>
    <b:Guid>{9C47E61A-616E-44E1-901E-323821E43C53}</b:Guid>
    <b:Title>PROVIDING REAL-TIME RESPONSE, STATE RECENCY AND TEMPORAL CONSISTENCY IN DATABASES FOR RAPIDLY CHANGING ENVIRONMENTS</b:Title>
    <b:Year>1997</b:Year>
    <b:Publisher>ScienceDirect</b:Publisher>
    <b:JournalName>Information Systems</b:JournalName>
    <b:Author>
      <b:Author>
        <b:NameList>
          <b:Person>
            <b:Last>AnindyaDatta</b:Last>
            <b:First>Igor</b:First>
            <b:Middle>R.Viguier</b:Middle>
          </b:Person>
        </b:NameList>
      </b:Author>
    </b:Author>
    <b:Month>June</b:Month>
    <b:Issue>4</b:Issue>
    <b:YearAccessed>2017</b:YearAccessed>
    <b:MonthAccessed>November</b:MonthAccessed>
    <b:DayAccessed>13</b:DayAccessed>
    <b:URL>http://www.sciencedirect.com/science/article/pii/S0306437997000112</b:URL>
    <b:RefOrder>47</b:RefOrder>
  </b:Source>
  <b:Source>
    <b:Tag>Ana16</b:Tag>
    <b:SourceType>InternetSite</b:SourceType>
    <b:Guid>{04558A2C-2162-4D4D-AD94-9DB191DAD4C5}</b:Guid>
    <b:Title>FOUR KEY ELEMENTS OF A SUCCESSFUL RESEARCH METHODOLOGY</b:Title>
    <b:Year>2016</b:Year>
    <b:Author>
      <b:Author>
        <b:NameList>
          <b:Person>
            <b:Last>Analytics</b:Last>
            <b:First>PortMA</b:First>
            <b:Middle>Marketing</b:Middle>
          </b:Person>
        </b:NameList>
      </b:Author>
    </b:Author>
    <b:InternetSiteTitle>http://www.eventmarketer.com</b:InternetSiteTitle>
    <b:Month>October</b:Month>
    <b:Day>28</b:Day>
    <b:URL>http://www.eventmarketer.com/partner-content/four-key-elements-of-a-successful-research-methodology/</b:URL>
    <b:YearAccessed>2018</b:YearAccessed>
    <b:MonthAccessed>January</b:MonthAccessed>
    <b:DayAccessed>5</b:DayAccessed>
    <b:RefOrder>48</b:RefOrder>
  </b:Source>
  <b:Source>
    <b:Tag>Min17</b:Tag>
    <b:SourceType>InternetSite</b:SourceType>
    <b:Guid>{6D19A4B3-B7AA-465A-961F-516C8F56B8A6}</b:Guid>
    <b:Author>
      <b:Author>
        <b:Corporate>MindTools</b:Corporate>
      </b:Author>
    </b:Author>
    <b:Title>Understanding Developmental Needs - Helping Your People Reach Peak Performance</b:Title>
    <b:InternetSiteTitle>https://www.mindtools.com</b:InternetSiteTitle>
    <b:Year>2017</b:Year>
    <b:URL>https://www.mindtools.com/pages/article/newLDR_06.htm</b:URL>
    <b:YearAccessed>2017</b:YearAccessed>
    <b:MonthAccessed>December</b:MonthAccessed>
    <b:DayAccessed>01</b:DayAccessed>
    <b:RefOrder>49</b:RefOrder>
  </b:Source>
  <b:Source>
    <b:Tag>Tat15</b:Tag>
    <b:SourceType>InternetSite</b:SourceType>
    <b:Guid>{8B4FA59D-8844-440F-B24C-A33B84229AED}</b:Guid>
    <b:Title>Top 12 Software Development Methodologies &amp; its Advantages / Disadvantages</b:Title>
    <b:Year>2015</b:Year>
    <b:Author>
      <b:Author>
        <b:Corporate>TatvaSoft</b:Corporate>
      </b:Author>
    </b:Author>
    <b:InternetSiteTitle>https://www.tatvasoft.com</b:InternetSiteTitle>
    <b:Month>April</b:Month>
    <b:Day>15</b:Day>
    <b:URL>https://www.tatvasoft.com/blog/top-12-software-development-methodologies-and-its-advantages-disadvantages/</b:URL>
    <b:ProductionCompany>TatvaSoft</b:ProductionCompany>
    <b:YearAccessed>2018</b:YearAccessed>
    <b:MonthAccessed>January</b:MonthAccessed>
    <b:DayAccessed>5</b:DayAccessed>
    <b:RefOrder>50</b:RefOrder>
  </b:Source>
  <b:Source>
    <b:Tag>SAP17</b:Tag>
    <b:SourceType>InternetSite</b:SourceType>
    <b:Guid>{5FDE545A-C580-463F-B726-A066220CEA88}</b:Guid>
    <b:Author>
      <b:Author>
        <b:Corporate>SAP SuccessFactors</b:Corporate>
      </b:Author>
    </b:Author>
    <b:Title>The Incredible Power of Company-Wide Goal Alignment &amp; Organizational Business Goals</b:Title>
    <b:InternetSiteTitle>https://www.successfactors.com</b:InternetSiteTitle>
    <b:Year>2017</b:Year>
    <b:URL>https://www.successfactors.com/en_us/lp/articles/corporate-goal-alignment.html</b:URL>
    <b:ProductionCompany>SAP</b:ProductionCompany>
    <b:YearAccessed>2017</b:YearAccessed>
    <b:MonthAccessed>December</b:MonthAccessed>
    <b:DayAccessed>6</b:DayAccessed>
    <b:RefOrder>51</b:RefOrder>
  </b:Source>
  <b:Source>
    <b:Tag>Sof17</b:Tag>
    <b:SourceType>InternetSite</b:SourceType>
    <b:Guid>{B1B8C3C4-D678-4EBF-843C-CDE4A0A5708D}</b:Guid>
    <b:Title>Software Testing Fundamentals</b:Title>
    <b:Year>2017</b:Year>
    <b:Author>
      <b:Author>
        <b:Corporate>Software Testing Fundamentals</b:Corporate>
      </b:Author>
    </b:Author>
    <b:InternetSiteTitle>http://softwaretestingfundamentals.com</b:InternetSiteTitle>
    <b:URL>http://softwaretestingfundamentals.com/differences-between-black-box-testing-and-white-box-testing/</b:URL>
    <b:YearAccessed>2018</b:YearAccessed>
    <b:MonthAccessed>January</b:MonthAccessed>
    <b:DayAccessed>13</b:DayAccessed>
    <b:RefOrder>52</b:RefOrder>
  </b:Source>
  <b:Source>
    <b:Tag>Sma1</b:Tag>
    <b:SourceType>InternetSite</b:SourceType>
    <b:Guid>{088412D1-9674-427D-AE6C-9AFF446A0435}</b:Guid>
    <b:Title>SmartTargets1</b:Title>
    <b:InternetSiteTitle>http://www.learnmarketing.net</b:InternetSiteTitle>
    <b:URL>http://www.learnmarketing.net/smart.htm</b:URL>
    <b:RefOrder>53</b:RefOrder>
  </b:Source>
  <b:Source>
    <b:Tag>pro11</b:Tag>
    <b:SourceType>InternetSite</b:SourceType>
    <b:Guid>{54A6EEF1-7D2C-49AB-8FE6-8968675E1F25}</b:Guid>
    <b:Title>project-management-the-start-the-project-journey</b:Title>
    <b:InternetSiteTitle>Open.edu</b:InternetSiteTitle>
    <b:Year>2011</b:Year>
    <b:Month>July</b:Month>
    <b:Day>14</b:Day>
    <b:URL>http://www.open.edu/openlearn/money-management/management/leadership-and-management/managing/project-management-the-start-the-project-journey/content-section-0</b:URL>
    <b:RefOrder>54</b:RefOrder>
  </b:Source>
  <b:Source>
    <b:Tag>PRI181</b:Tag>
    <b:SourceType>InternetSite</b:SourceType>
    <b:Guid>{AD13A8D3-1246-4CF4-B07C-1D1F97F39027}</b:Guid>
    <b:Title>PRINCE2 Methodology</b:Title>
    <b:Year>2018</b:Year>
    <b:Author>
      <b:Author>
        <b:Corporate>PRINCE2</b:Corporate>
      </b:Author>
    </b:Author>
    <b:InternetSiteTitle>https://www.prince2.com/</b:InternetSiteTitle>
    <b:URL>https://www.prince2.com/uk/prince2-methodology</b:URL>
    <b:YearAccessed>2018</b:YearAccessed>
    <b:MonthAccessed>January</b:MonthAccessed>
    <b:DayAccessed>12</b:DayAccessed>
    <b:RefOrder>13</b:RefOrder>
  </b:Source>
  <b:Source>
    <b:Tag>PRI18</b:Tag>
    <b:SourceType>InternetSite</b:SourceType>
    <b:Guid>{38A123FA-717E-402D-B6F9-1517EE93B8C5}</b:Guid>
    <b:Author>
      <b:Author>
        <b:Corporate>PRINCE2</b:Corporate>
      </b:Author>
    </b:Author>
    <b:Title>PRINCE2 Processes</b:Title>
    <b:InternetSiteTitle>https://www.prince2.com/</b:InternetSiteTitle>
    <b:Year>2018</b:Year>
    <b:URL>https://www.prince2.com/uk/prince2-processes</b:URL>
    <b:ProductionCompany>PRINCE2</b:ProductionCompany>
    <b:YearAccessed>2017</b:YearAccessed>
    <b:MonthAccessed>January</b:MonthAccessed>
    <b:DayAccessed>3</b:DayAccessed>
    <b:RefOrder>55</b:RefOrder>
  </b:Source>
  <b:Source>
    <b:Tag>Rea17</b:Tag>
    <b:SourceType>InternetSite</b:SourceType>
    <b:Guid>{0F79E95B-4188-4704-B943-F82AC5C06440}</b:Guid>
    <b:Title>Performance Objectives</b:Title>
    <b:Year>2017</b:Year>
    <b:Month>December</b:Month>
    <b:Day>7</b:Day>
    <b:Author>
      <b:Author>
        <b:Corporate>Ready.GOV</b:Corporate>
      </b:Author>
    </b:Author>
    <b:InternetSiteTitle>https://www.ready.gov/</b:InternetSiteTitle>
    <b:URL>https://www.ready.gov/performance-objectives</b:URL>
    <b:ProductionCompany>Ready</b:ProductionCompany>
    <b:YearAccessed>2017</b:YearAccessed>
    <b:RefOrder>56</b:RefOrder>
  </b:Source>
  <b:Source>
    <b:Tag>CIP17</b:Tag>
    <b:SourceType>InternetSite</b:SourceType>
    <b:Guid>{288CAC1D-E7F3-4883-924B-0F94501B33E1}</b:Guid>
    <b:Author>
      <b:Author>
        <b:Corporate>CIPD</b:Corporate>
      </b:Author>
    </b:Author>
    <b:Title>Performance Appraisal</b:Title>
    <b:InternetSiteTitle>https://www.cipd.co.uk</b:InternetSiteTitle>
    <b:Year>2017</b:Year>
    <b:Month>July</b:Month>
    <b:Day>27</b:Day>
    <b:URL>https://www.cipd.co.uk/knowledge/fundamentals/people/performance/appraisals-factsheet?IsSrchRes=1</b:URL>
    <b:ProductionCompany>CIPD</b:ProductionCompany>
    <b:YearAccessed>2017</b:YearAccessed>
    <b:MonthAccessed>December</b:MonthAccessed>
    <b:DayAccessed>1</b:DayAccessed>
    <b:RefOrder>57</b:RefOrder>
  </b:Source>
  <b:Source>
    <b:Tag>php</b:Tag>
    <b:SourceType>DocumentFromInternetSite</b:SourceType>
    <b:Guid>{A979EFC0-FD87-4A91-82FE-8D6555DE2FC2}</b:Guid>
    <b:Title>mysqli overview</b:Title>
    <b:Author>
      <b:Author>
        <b:Corporate>php.net</b:Corporate>
      </b:Author>
    </b:Author>
    <b:InternetSiteTitle>www.php.net</b:InternetSiteTitle>
    <b:URL>http://www.php.net/manual/en/mysqli.overview.php</b:URL>
    <b:RefOrder>58</b:RefOrder>
  </b:Source>
  <b:Source>
    <b:Tag>Dat</b:Tag>
    <b:SourceType>InternetSite</b:SourceType>
    <b:Guid>{E815B47A-6AD9-4BF4-886A-A0A69A904F83}</b:Guid>
    <b:Title>Database management system</b:Title>
    <b:InternetSiteTitle>techtarget.com</b:InternetSiteTitle>
    <b:URL>http://searchsqlserver.techtarget.com/definition/database-management-system</b:URL>
    <b:RefOrder>59</b:RefOrder>
  </b:Source>
  <b:Source>
    <b:Tag>Cli</b:Tag>
    <b:SourceType>InternetSite</b:SourceType>
    <b:Guid>{F43AB072-376E-4275-B478-2596D7EACA8F}</b:Guid>
    <b:Title>Client server network advantages and disadvantages</b:Title>
    <b:InternetSiteTitle>http://www.teach-ict.com</b:InternetSiteTitle>
    <b:URL>http://www.teach-ict.com/gcse_new/networks/peer_peer/miniweb/pg3.htm</b:URL>
    <b:RefOrder>60</b:RefOrder>
  </b:Source>
  <b:Source>
    <b:Tag>Lou07</b:Tag>
    <b:SourceType>InternetSite</b:SourceType>
    <b:Guid>{652177BC-1AEB-4B7F-B8ED-633C8FA08FCF}</b:Guid>
    <b:Title>Ten Common Database Design Mistakes</b:Title>
    <b:InternetSiteTitle>https://www.red-gate.com</b:InternetSiteTitle>
    <b:Year>2007</b:Year>
    <b:Month>February</b:Month>
    <b:Day>26</b:Day>
    <b:URL>https://www.red-gate.com/simple-talk/sql/database-administration/ten-common-database-design-mistakes/</b:URL>
    <b:Author>
      <b:Author>
        <b:NameList>
          <b:Person>
            <b:Last>Davidson</b:Last>
            <b:First>Louis</b:First>
          </b:Person>
        </b:NameList>
      </b:Author>
    </b:Author>
    <b:ProductionCompany>redgate hub</b:ProductionCompany>
    <b:YearAccessed>2018</b:YearAccessed>
    <b:MonthAccessed>February</b:MonthAccessed>
    <b:DayAccessed>11</b:DayAccessed>
    <b:RefOrder>61</b:RefOrder>
  </b:Source>
  <b:Source>
    <b:Tag>wor16</b:Tag>
    <b:SourceType>InternetSite</b:SourceType>
    <b:Guid>{A19E9FE6-FA59-478E-B9C3-143C63EEF581}</b:Guid>
    <b:Title>The 6 Project Constraints</b:Title>
    <b:InternetSiteTitle>https://resources.workfront.com/</b:InternetSiteTitle>
    <b:Year>2016</b:Year>
    <b:Month>June</b:Month>
    <b:Day>2</b:Day>
    <b:URL>https://resources.workfront.com/project-management-blog/the-6-project-constraints</b:URL>
    <b:Author>
      <b:Author>
        <b:NameList>
          <b:Person>
            <b:Last>workfront</b:Last>
          </b:Person>
        </b:NameList>
      </b:Author>
    </b:Author>
    <b:YearAccessed>2018</b:YearAccessed>
    <b:MonthAccessed>February</b:MonthAccessed>
    <b:DayAccessed>18</b:DayAccessed>
    <b:RefOrder>62</b:RefOrder>
  </b:Source>
  <b:Source>
    <b:Tag>Bri18</b:Tag>
    <b:SourceType>InternetSite</b:SourceType>
    <b:Guid>{293B7716-1EB0-4696-A49D-DAAC3B01B792}</b:Guid>
    <b:Author>
      <b:Author>
        <b:NameList>
          <b:Person>
            <b:Last>Bridges</b:Last>
            <b:First>Jennifer</b:First>
          </b:Person>
        </b:NameList>
      </b:Author>
    </b:Author>
    <b:Title>What are Project Deliverables?</b:Title>
    <b:InternetSiteTitle>https://www.projectmanager.com</b:InternetSiteTitle>
    <b:Year>2018</b:Year>
    <b:Month>August</b:Month>
    <b:Day>28</b:Day>
    <b:URL>https://www.projectmanager.com/training/what-are-project-deliverables</b:URL>
    <b:ProductionCompany>ProjectManager</b:ProductionCompany>
    <b:YearAccessed>2018</b:YearAccessed>
    <b:MonthAccessed>February</b:MonthAccessed>
    <b:DayAccessed>15</b:DayAccessed>
    <b:RefOrder>63</b:RefOrder>
  </b:Source>
  <b:Source>
    <b:Tag>Mym18</b:Tag>
    <b:SourceType>InternetSite</b:SourceType>
    <b:Guid>{C241A2B7-28C2-4210-974B-ABEA3FFA30E8}</b:Guid>
    <b:Title>Project Management Methodology</b:Title>
    <b:Year>2018</b:Year>
    <b:YearAccessed>2018</b:YearAccessed>
    <b:MonthAccessed>April</b:MonthAccessed>
    <b:DayAccessed>28</b:DayAccessed>
    <b:URL>http://www.mymanagementguide.com/basics/project-methodology-definition/</b:URL>
    <b:Author>
      <b:Author>
        <b:Corporate>Mymanagementguide.com</b:Corporate>
      </b:Author>
    </b:Author>
    <b:InternetSiteTitle>http://www.mymanagementguide.com/</b:InternetSiteTitle>
    <b:RefOrder>2</b:RefOrder>
  </b:Source>
  <b:Source>
    <b:Tag>Kri18</b:Tag>
    <b:SourceType>Report</b:SourceType>
    <b:Guid>{617804EE-7FFE-4D00-AE90-A8B94C311D08}</b:Guid>
    <b:Title>Design of Database Security Policy In Enterprise Systems</b:Title>
    <b:URL>https://www.techwell.com/sites/default/files/articles/XUS151771614file1_2.pdf</b:URL>
    <b:Publisher>Global Symphony Services</b:Publisher>
    <b:Author>
      <b:Author>
        <b:NameList>
          <b:Person>
            <b:Last>Singitam</b:Last>
            <b:First>Krishna</b:First>
            <b:Middle>R</b:Middle>
          </b:Person>
        </b:NameList>
      </b:Author>
    </b:Author>
    <b:YearAccessed>2018</b:YearAccessed>
    <b:MonthAccessed>April</b:MonthAccessed>
    <b:DayAccessed>30</b:DayAccessed>
    <b:RefOrder>9</b:RefOrder>
  </b:Source>
  <b:Source>
    <b:Tag>Par18</b:Tag>
    <b:SourceType>Report</b:SourceType>
    <b:Guid>{C00B0F07-7AA8-412E-8530-CA0A0B10B5A0}</b:Guid>
    <b:Title>Research Project Action Plan - Aims and Objectives</b:Title>
    <b:Year>2018</b:Year>
    <b:Author>
      <b:Author>
        <b:NameList>
          <b:Person>
            <b:Last>Parfrey</b:Last>
            <b:First>Luke</b:First>
          </b:Person>
        </b:NameList>
      </b:Author>
    </b:Author>
    <b:Institution>Bath College</b:Institution>
    <b:YearAccessed>2018</b:YearAccessed>
    <b:MonthAccessed>May</b:MonthAccessed>
    <b:RefOrder>8</b:RefOrder>
  </b:Source>
  <b:Source>
    <b:Tag>Uni17</b:Tag>
    <b:SourceType>InternetSite</b:SourceType>
    <b:Guid>{50578653-0747-463B-B6E2-C23A496F798C}</b:Guid>
    <b:Author>
      <b:Author>
        <b:Corporate>University Of Kent</b:Corporate>
      </b:Author>
    </b:Author>
    <b:Title>Action Planning</b:Title>
    <b:InternetSiteTitle>https://www.kent.ac.uk</b:InternetSiteTitle>
    <b:Year>2017</b:Year>
    <b:URL>https://www.kent.ac.uk/careers/sk/skillsactionplanning.htm</b:URL>
    <b:YearAccessed>2017</b:YearAccessed>
    <b:MonthAccessed>December</b:MonthAccessed>
    <b:DayAccessed>6</b:DayAccessed>
    <b:RefOrder>64</b:RefOrder>
  </b:Source>
  <b:Source>
    <b:Tag>con18</b:Tag>
    <b:SourceType>InternetSite</b:SourceType>
    <b:Guid>{C93D4773-9CAB-4402-823A-19F086D016CF}</b:Guid>
    <b:Title>configuration</b:Title>
    <b:InternetSiteTitle>https://www.webopedia.com</b:InternetSiteTitle>
    <b:Year>2018</b:Year>
    <b:URL>https://www.webopedia.com/TERM/C/configuration.html</b:URL>
    <b:YearAccessed>2018</b:YearAccessed>
    <b:MonthAccessed>April</b:MonthAccessed>
    <b:DayAccessed>25</b:DayAccessed>
    <b:RefOrder>65</b:RefOrder>
  </b:Source>
  <b:Source>
    <b:Tag>Min18</b:Tag>
    <b:SourceType>InternetSite</b:SourceType>
    <b:Guid>{CA175476-0AC7-4F5B-B252-CB825E313BA4}</b:Guid>
    <b:Author>
      <b:Author>
        <b:Corporate>Mind Tools Team</b:Corporate>
      </b:Author>
    </b:Author>
    <b:Title>Decision Matrix Analysis</b:Title>
    <b:InternetSiteTitle>https://www.mindtools.com/</b:InternetSiteTitle>
    <b:Year>2018</b:Year>
    <b:URL>https://www.mindtools.com/pages/article/newTED_03.htm</b:URL>
    <b:YearAccessed>2018</b:YearAccessed>
    <b:MonthAccessed>April</b:MonthAccessed>
    <b:DayAccessed>23</b:DayAccessed>
    <b:RefOrder>66</b:RefOrder>
  </b:Source>
  <b:Source>
    <b:Tag>dbm</b:Tag>
    <b:SourceType>InternetSite</b:SourceType>
    <b:Guid>{880E2728-DE92-4D2C-B312-910E49834F4E}</b:Guid>
    <b:Title>dbms architecture </b:Title>
    <b:InternetSiteTitle>udemy.com</b:InternetSiteTitle>
    <b:URL>https://blog.udemy.com/dbms-architecture/</b:URL>
    <b:RefOrder>67</b:RefOrder>
  </b:Source>
  <b:Source>
    <b:Tag>Tem17</b:Tag>
    <b:SourceType>InternetSite</b:SourceType>
    <b:Guid>{7B5AD498-93FC-4136-B608-DDFA639870B0}</b:Guid>
    <b:Author>
      <b:Author>
        <b:Corporate>Template.net</b:Corporate>
      </b:Author>
    </b:Author>
    <b:Title>Draft Action Plan Template</b:Title>
    <b:InternetSiteTitle>https://www.template.net/</b:InternetSiteTitle>
    <b:Year>2017</b:Year>
    <b:URL>https://images.template.net/wp-content/uploads/2015/06/Business-Action-Plan-Template.jpg</b:URL>
    <b:YearAccessed>2017</b:YearAccessed>
    <b:MonthAccessed>December</b:MonthAccessed>
    <b:DayAccessed>6</b:DayAccessed>
    <b:RefOrder>68</b:RefOrder>
  </b:Source>
  <b:Source>
    <b:Tag>Hci</b:Tag>
    <b:SourceType>InternetSite</b:SourceType>
    <b:Guid>{D3A001DB-05EC-4266-B275-EFA0BDFA995E}</b:Guid>
    <b:Title>Hci Principles in web design</b:Title>
    <b:InternetSiteTitle>www.nngroup.com</b:InternetSiteTitle>
    <b:URL>https://www.nngroup.com/courses/hci/</b:URL>
    <b:RefOrder>69</b:RefOrder>
  </b:Source>
  <b:Source>
    <b:Tag>OPM17</b:Tag>
    <b:SourceType>InternetSite</b:SourceType>
    <b:Guid>{0D8889E1-0FDC-482B-B86F-57B195111A07}</b:Guid>
    <b:Author>
      <b:Author>
        <b:Corporate>OPM.GOV</b:Corporate>
      </b:Author>
    </b:Author>
    <b:Title>Performance Management</b:Title>
    <b:InternetSiteTitle>https://www.opm.gov</b:InternetSiteTitle>
    <b:Year>2017</b:Year>
    <b:URL>https://www.opm.gov/policy-data-oversight/performance-management/overview-history/</b:URL>
    <b:ProductionCompany>United States Office of Personnael Management</b:ProductionCompany>
    <b:YearAccessed>2017</b:YearAccessed>
    <b:MonthAccessed>December</b:MonthAccessed>
    <b:DayAccessed>6</b:DayAccessed>
    <b:RefOrder>70</b:RefOrder>
  </b:Source>
  <b:Source>
    <b:Tag>Lum18</b:Tag>
    <b:SourceType>InternetSite</b:SourceType>
    <b:Guid>{F9ECC7E6-0803-4F1E-AE06-E3F893340D70}</b:Guid>
    <b:Author>
      <b:Author>
        <b:Corporate>Lumen Boundless Management</b:Corporate>
      </b:Author>
    </b:Author>
    <b:Title>Rational and Nonrational Decision Making</b:Title>
    <b:InternetSiteTitle>https://courses.lumenlearning.com/</b:InternetSiteTitle>
    <b:Year>2018</b:Year>
    <b:URL>https://courses.lumenlearning.com/boundless-management/chapter/rational-and-nonrational-decision-making/</b:URL>
    <b:YearAccessed>2018</b:YearAccessed>
    <b:MonthAccessed>April</b:MonthAccessed>
    <b:DayAccessed>23</b:DayAccessed>
    <b:RefOrder>71</b:RefOrder>
  </b:Source>
  <b:Source>
    <b:Tag>Dec181</b:Tag>
    <b:SourceType>InternetSite</b:SourceType>
    <b:Guid>{73BFE2C4-F1BD-459A-AD61-7A3B73124E57}</b:Guid>
    <b:Title>Rational decision making - The benchmark for making effective decisions</b:Title>
    <b:Year>2018</b:Year>
    <b:Author>
      <b:Author>
        <b:Corporate>Decision Innovation</b:Corporate>
      </b:Author>
    </b:Author>
    <b:InternetSiteTitle>http://www.decision-making-solutions.com/</b:InternetSiteTitle>
    <b:URL>http://www.decision-making-solutions.com/rational-decision-making.html</b:URL>
    <b:YearAccessed>2018</b:YearAccessed>
    <b:MonthAccessed>April</b:MonthAccessed>
    <b:DayAccessed>23</b:DayAccessed>
    <b:RefOrder>72</b:RefOrder>
  </b:Source>
  <b:Source>
    <b:Tag>Dec18</b:Tag>
    <b:SourceType>InternetSite</b:SourceType>
    <b:Guid>{517AB1BC-AD1F-4B96-ADFC-B6A2E2C692C3}</b:Guid>
    <b:Title>Stages In Decision Making</b:Title>
    <b:Year>2018</b:Year>
    <b:Author>
      <b:Author>
        <b:Corporate>Decision Making Confidence</b:Corporate>
      </b:Author>
    </b:Author>
    <b:InternetSiteTitle>http://www.decision-making-confidence.com</b:InternetSiteTitle>
    <b:URL>http://www.decision-making-confidence.com/stages-in-decision-making.html</b:URL>
    <b:YearAccessed>2018</b:YearAccessed>
    <b:MonthAccessed>April</b:MonthAccessed>
    <b:DayAccessed>23</b:DayAccessed>
    <b:RefOrder>73</b:RefOrder>
  </b:Source>
  <b:Source>
    <b:Tag>Web1</b:Tag>
    <b:SourceType>InternetSite</b:SourceType>
    <b:Guid>{BEE0B825-5E48-4A55-9DD6-10BA0EA00D9F}</b:Guid>
    <b:Title>Web Testing</b:Title>
    <b:InternetSiteTitle>wikipedia.org</b:InternetSiteTitle>
    <b:URL>https://en.wikipedia.org/wiki/Web_testing</b:URL>
    <b:RefOrder>74</b:RefOrder>
  </b:Source>
  <b:Source>
    <b:Tag>Web2</b:Tag>
    <b:SourceType>InternetSite</b:SourceType>
    <b:Guid>{00EBCCFE-9CB1-49E6-A9C0-D7FC12F503AF}</b:Guid>
    <b:Title>Website Requirements</b:Title>
    <b:InternetSiteTitle>usability.gov</b:InternetSiteTitle>
    <b:URL>http://www.usability.gov/how-to-and-tools/methods/requirements.html</b:URL>
    <b:RefOrder>75</b:RefOrder>
  </b:Source>
  <b:Source>
    <b:Tag>Aiz111</b:Tag>
    <b:SourceType>Report</b:SourceType>
    <b:Guid>{6A5C0216-DB16-4D61-BA5B-D246BABBB991}</b:Guid>
    <b:Author>
      <b:Author>
        <b:NameList>
          <b:Person>
            <b:Last>Ai-zhen Xie</b:Last>
            <b:First>Hong-wen</b:First>
            <b:Middle>Xia, Qi Zhu</b:Middle>
          </b:Person>
        </b:NameList>
      </b:Author>
    </b:Author>
    <b:Title>Investigating College Major Differences in the Need</b:Title>
    <b:Year>2011</b:Year>
    <b:Publisher>IEEE</b:Publisher>
    <b:City>Hangzhou, China</b:City>
    <b:Department>Multi-media</b:Department>
    <b:YearAccessed>2017</b:YearAccessed>
    <b:MonthAccessed>December</b:MonthAccessed>
    <b:DayAccessed>30</b:DayAccessed>
    <b:DOI>10.1109/ICMT.2011.6002086</b:DOI>
    <b:RefOrder>76</b:RefOrder>
  </b:Source>
  <b:Source>
    <b:Tag>Aiz11</b:Tag>
    <b:SourceType>ConferenceProceedings</b:SourceType>
    <b:Guid>{BF522F6D-066E-4AAB-B069-5F97BA65FF16}</b:Guid>
    <b:Title>Investigating college major differences in the need of mobile phone learning</b:Title>
    <b:Year>2011</b:Year>
    <b:Author>
      <b:Author>
        <b:NameList>
          <b:Person>
            <b:Last>Ai-zhen Xie</b:Last>
            <b:First>Qi</b:First>
            <b:Middle>Zhu, Hong-wen Xia</b:Middle>
          </b:Person>
        </b:NameList>
      </b:Author>
    </b:Author>
    <b:ConferenceName>2011 International Conference on Multimedia Technology</b:ConferenceName>
    <b:City>Hangzhou, China</b:City>
    <b:Publisher>IEEE</b:Publisher>
    <b:YearAccessed>2017</b:YearAccessed>
    <b:MonthAccessed>December</b:MonthAccessed>
    <b:DayAccessed>27</b:DayAccessed>
    <b:RefOrder>19</b:RefOrder>
  </b:Source>
  <b:Source>
    <b:Tag>AMA10</b:Tag>
    <b:SourceType>Report</b:SourceType>
    <b:Guid>{36FC4396-1007-4056-A774-B13B12BD9BD8}</b:Guid>
    <b:Author>
      <b:Author>
        <b:NameList>
          <b:Person>
            <b:Last>AMANDA LENHART</b:Last>
            <b:First>RICH</b:First>
            <b:Middle>LING, SCOTT CAMPBELL, KRISTEN PURCELL</b:Middle>
          </b:Person>
        </b:NameList>
      </b:Author>
    </b:Author>
    <b:Title>Teens and Mobile Phones</b:Title>
    <b:Year>2010</b:Year>
    <b:Publisher>Pew Research Center</b:Publisher>
    <b:Department>Internet &amp; Technology</b:Department>
    <b:YearAccessed>2017</b:YearAccessed>
    <b:MonthAccessed>January</b:MonthAccessed>
    <b:DayAccessed>1</b:DayAccessed>
    <b:URL>http://www.pewinternet.org/2010/04/20/teens-and-mobile-phones/</b:URL>
    <b:RefOrder>77</b:RefOrder>
  </b:Source>
  <b:Source>
    <b:Tag>And12</b:Tag>
    <b:SourceType>InternetSite</b:SourceType>
    <b:Guid>{F5EFDE73-B890-43D8-AA1E-2EBD9556C7AA}</b:Guid>
    <b:Author>
      <b:Author>
        <b:NameList>
          <b:Person>
            <b:Last>Andrews</b:Last>
            <b:First>David</b:First>
          </b:Person>
        </b:NameList>
      </b:Author>
    </b:Author>
    <b:Title>An Apple for the teacher: are iPads the future in class?</b:Title>
    <b:InternetSiteTitle>https://www.theguardian.com</b:InternetSiteTitle>
    <b:Year>2012</b:Year>
    <b:Month>August</b:Month>
    <b:Day>13</b:Day>
    <b:URL>https://www.theguardian.com/teacher-network/2012/aug/13/schools-secondary-schools</b:URL>
    <b:ProductionCompany>theguardian</b:ProductionCompany>
    <b:YearAccessed>2017</b:YearAccessed>
    <b:MonthAccessed>December</b:MonthAccessed>
    <b:DayAccessed>28</b:DayAccessed>
    <b:Medium>Web Article</b:Medium>
    <b:RefOrder>78</b:RefOrder>
  </b:Source>
  <b:Source>
    <b:Tag>And13</b:Tag>
    <b:SourceType>JournalArticle</b:SourceType>
    <b:Guid>{92F9B096-4CC0-43B9-A7CA-161DFAFE8C9A}</b:Guid>
    <b:Title>"Turn Your Cell Phones on" : Mobile Phone Polling as a Tool for Teaching Information Literacy</b:Title>
    <b:JournalName>Communications in Information Literacy</b:JournalName>
    <b:Year>2012</b:Year>
    <b:Pages>191-201</b:Pages>
    <b:Author>
      <b:Author>
        <b:NameList>
          <b:Person>
            <b:Last>Andy Burkhardt</b:Last>
            <b:First>Sarah</b:First>
            <b:Middle>Cohen</b:Middle>
          </b:Person>
        </b:NameList>
      </b:Author>
    </b:Author>
    <b:Month>February</b:Month>
    <b:Day>27</b:Day>
    <b:Publisher>Communications in Information Literacy</b:Publisher>
    <b:Volume>6</b:Volume>
    <b:Issue>2</b:Issue>
    <b:Medium>Research Article</b:Medium>
    <b:YearAccessed>2017</b:YearAccessed>
    <b:MonthAccessed>December</b:MonthAccessed>
    <b:DayAccessed>22</b:DayAccessed>
    <b:DOI>10.15760/comminfolit.2013.6.2.128</b:DOI>
    <b:RefOrder>79</b:RefOrder>
  </b:Source>
  <b:Source>
    <b:Tag>Bid15</b:Tag>
    <b:SourceType>Report</b:SourceType>
    <b:Guid>{B4DB6B80-5CC4-43B9-82AA-6A22C849E53D}</b:Guid>
    <b:Title>Guiding principals in rational and intuitive strategic decision making at a chemcials business</b:Title>
    <b:Year>2015</b:Year>
    <b:Author>
      <b:Author>
        <b:NameList>
          <b:Person>
            <b:Last>Biddulph</b:Last>
            <b:First>Sonnette</b:First>
          </b:Person>
        </b:NameList>
      </b:Author>
    </b:Author>
    <b:Publisher>Gordon Institute of Business Science</b:Publisher>
    <b:Department>Business and Science</b:Department>
    <b:Institution>University of Pretoria</b:Institution>
    <b:YearAccessed>2018</b:YearAccessed>
    <b:MonthAccessed>April</b:MonthAccessed>
    <b:DayAccessed>23</b:DayAccessed>
    <b:RefOrder>80</b:RefOrder>
  </b:Source>
  <b:Source>
    <b:Tag>Che08</b:Tag>
    <b:SourceType>ArticleInAPeriodical</b:SourceType>
    <b:Guid>{3FED8303-561C-4F91-A130-DC89A70A1FB5}</b:Guid>
    <b:Author>
      <b:Author>
        <b:NameList>
          <b:Person>
            <b:Last>Cheung</b:Last>
            <b:First>Stephen</b:First>
            <b:Middle>L.</b:Middle>
          </b:Person>
        </b:NameList>
      </b:Author>
    </b:Author>
    <b:Title>Using Mobile Phone Messaging as a Response Medium in Classroom Experiments</b:Title>
    <b:PeriodicalTitle>The Journal of Economic Education</b:PeriodicalTitle>
    <b:Year>2008</b:Year>
    <b:Pages>51-67</b:Pages>
    <b:Volume>39</b:Volume>
    <b:Issue>1</b:Issue>
    <b:YearAccessed>2017</b:YearAccessed>
    <b:MonthAccessed>December</b:MonthAccessed>
    <b:DayAccessed>27</b:DayAccessed>
    <b:DOI>https://doi.org/10.3200/JECE.39.1.51-67</b:DOI>
    <b:RefOrder>81</b:RefOrder>
  </b:Source>
  <b:Source>
    <b:Tag>Chi16</b:Tag>
    <b:SourceType>InternetSite</b:SourceType>
    <b:Guid>{912EBC60-3BEC-4551-92BA-FBDA25F43855}</b:Guid>
    <b:Author>
      <b:Author>
        <b:NameList>
          <b:Person>
            <b:Last>Chibana</b:Last>
            <b:First>Nayomi</b:First>
          </b:Person>
        </b:NameList>
      </b:Author>
    </b:Author>
    <b:Title>Colour Schemes from stunning websites</b:Title>
    <b:InternetSiteTitle>http://blog.visme.co/</b:InternetSiteTitle>
    <b:Year>2016</b:Year>
    <b:Month>September</b:Month>
    <b:Day>4</b:Day>
    <b:URL>http://blog.visme.co/website-color-schemes/</b:URL>
    <b:YearAccessed>2018</b:YearAccessed>
    <b:MonthAccessed>April</b:MonthAccessed>
    <b:DayAccessed>18</b:DayAccessed>
    <b:RefOrder>82</b:RefOrder>
  </b:Source>
  <b:Source>
    <b:Tag>Cho02</b:Tag>
    <b:SourceType>InternetSite</b:SourceType>
    <b:Guid>{7C0B004A-DCF3-4F6B-8A25-B9B6EE6A98EE}</b:Guid>
    <b:Title>What is Information Management?</b:Title>
    <b:InternetSiteTitle>What is Information Management?</b:InternetSiteTitle>
    <b:Year>2002</b:Year>
    <b:URL>http://choo.fis.utoronto.ca/Imfaq/</b:URL>
    <b:Author>
      <b:Author>
        <b:NameList>
          <b:Person>
            <b:Last>Choo</b:Last>
          </b:Person>
        </b:NameList>
      </b:Author>
    </b:Author>
    <b:YearAccessed>2018</b:YearAccessed>
    <b:MonthAccessed>April</b:MonthAccessed>
    <b:DayAccessed>27</b:DayAccessed>
    <b:RefOrder>83</b:RefOrder>
  </b:Source>
  <b:Source>
    <b:Tag>Cli09</b:Tag>
    <b:SourceType>JournalArticle</b:SourceType>
    <b:Guid>{D7C7D105-3E1E-4DC4-9821-7CAFDB523C3D}</b:Guid>
    <b:Title>MOBILE PHONES AND YOUR HEALTH</b:Title>
    <b:JournalName>Pathology </b:JournalName>
    <b:Year>2009</b:Year>
    <b:Author>
      <b:Author>
        <b:NameList>
          <b:Person>
            <b:Last>Clive G. Harper</b:Last>
            <b:First>Victor</b:First>
            <b:Middle>K. Lee</b:Middle>
          </b:Person>
        </b:NameList>
      </b:Author>
    </b:Author>
    <b:Month>July</b:Month>
    <b:Day>6</b:Day>
    <b:Publisher>Taylor Francis Online</b:Publisher>
    <b:URL>http://www.tandfonline.com/doi/abs/10.1080/00313020126296</b:URL>
    <b:RefOrder>84</b:RefOrder>
  </b:Source>
  <b:Source>
    <b:Tag>Cra09</b:Tag>
    <b:SourceType>JournalArticle</b:SourceType>
    <b:Guid>{FDBDA3A6-8C80-4718-A582-D5D8F4CF0BF3}</b:Guid>
    <b:Title>Personality and motivations associated with Facebook use</b:Title>
    <b:JournalName>Computers in Human Behavior</b:JournalName>
    <b:Year>2009</b:Year>
    <b:Pages>578–586</b:Pages>
    <b:Author>
      <b:Author>
        <b:NameList>
          <b:Person>
            <b:Last>Craig Ross</b:Last>
            <b:First>,</b:First>
            <b:Middle>Emily S. Orr , Mia Sisic , Jaime M. Arseneault , Mary G. Simmering , R. Robert Orr</b:Middle>
          </b:Person>
        </b:NameList>
      </b:Author>
    </b:Author>
    <b:Month>March</b:Month>
    <b:Volume>25</b:Volume>
    <b:Issue>2</b:Issue>
    <b:URL>http://www.sciencedirect.com/science/article/pii/S0747563208002355</b:URL>
    <b:RefOrder>85</b:RefOrder>
  </b:Source>
  <b:Source>
    <b:Tag>Der15</b:Tag>
    <b:SourceType>Book</b:SourceType>
    <b:Guid>{F86F33DC-D03A-4567-887D-2BF2975F06EF}</b:Guid>
    <b:Title>Enhancing Fieldwork Learning Using Mobile Technologies</b:Title>
    <b:Year>2015</b:Year>
    <b:Publisher>Springer</b:Publisher>
    <b:Author>
      <b:Author>
        <b:NameList>
          <b:Person>
            <b:Last>Derek France</b:Last>
            <b:First>W. Brian Whalley,</b:First>
            <b:Middle>Alice Mauchline, Victoria Powell, Katharine Welsh, Alex Lerczak Julian Park, Robert Bednarz</b:Middle>
          </b:Person>
        </b:NameList>
      </b:Author>
    </b:Author>
    <b:YearAccessed>2017</b:YearAccessed>
    <b:MonthAccessed>December</b:MonthAccessed>
    <b:DayAccessed>01</b:DayAccessed>
    <b:DOI>10.1007/978-3-319-20967-8</b:DOI>
    <b:CountryRegion>UK</b:CountryRegion>
    <b:RefOrder>86</b:RefOrder>
  </b:Source>
  <b:Source>
    <b:Tag>Det10</b:Tag>
    <b:SourceType>JournalArticle</b:SourceType>
    <b:Guid>{4D0E9D8F-F968-497C-8B0A-38BCF1913ADC}</b:Guid>
    <b:Title>Information management</b:Title>
    <b:Year>2010</b:Year>
    <b:Month>April</b:Month>
    <b:Author>
      <b:Author>
        <b:NameList>
          <b:Person>
            <b:Last>Detlor</b:Last>
            <b:First>Brian</b:First>
          </b:Person>
        </b:NameList>
      </b:Author>
    </b:Author>
    <b:JournalName>International Journal of Information Management</b:JournalName>
    <b:Pages>103-108</b:Pages>
    <b:Publisher>Elsevier</b:Publisher>
    <b:Volume>30</b:Volume>
    <b:Issue>2</b:Issue>
    <b:YearAccessed>2018</b:YearAccessed>
    <b:MonthAccessed>April</b:MonthAccessed>
    <b:DayAccessed>26</b:DayAccessed>
    <b:DOI>https://doi-org.ezproxy1.bath.ac.uk/10.1016/j.ijinfomgt.2009.12.001</b:DOI>
    <b:RefOrder>87</b:RefOrder>
  </b:Source>
  <b:Source>
    <b:Tag>Dir13</b:Tag>
    <b:SourceType>ArticleInAPeriodical</b:SourceType>
    <b:Guid>{F44B86A9-ACD4-45A3-B6B6-08EABEA77E60}</b:Guid>
    <b:Title>The acceptance of Tablet-PCs in classroom instruction: The teachers’ perspectives</b:Title>
    <b:Year>2013</b:Year>
    <b:Pages>525-534</b:Pages>
    <b:Publisher>Elesevier</b:Publisher>
    <b:Author>
      <b:Author>
        <b:NameList>
          <b:Person>
            <b:Last>Dirk Ifenthaler</b:Last>
            <b:First>Volker</b:First>
            <b:Middle>Schweinbenz</b:Middle>
          </b:Person>
        </b:NameList>
      </b:Author>
    </b:Author>
    <b:PeriodicalTitle>Computers in Human Behavior</b:PeriodicalTitle>
    <b:Month>May</b:Month>
    <b:Volume>29</b:Volume>
    <b:Issue>3</b:Issue>
    <b:YearAccessed>2017</b:YearAccessed>
    <b:MonthAccessed>Decembber</b:MonthAccessed>
    <b:DayAccessed>28</b:DayAccessed>
    <b:DOI>https://doi.org/10.1016/j.chb.2012.11.004</b:DOI>
    <b:RefOrder>88</b:RefOrder>
  </b:Source>
  <b:Source>
    <b:Tag>Dmi14</b:Tag>
    <b:SourceType>JournalArticle</b:SourceType>
    <b:Guid>{5BDA94BE-D2EB-437C-8D2E-FCEFA28C5992}</b:Guid>
    <b:Title>Professional development for iPad integration in general education: Staying ahead of the curve</b:Title>
    <b:Year>2014</b:Year>
    <b:City>New York</b:City>
    <b:Publisher>Springer Science &amp; Business Media</b:Publisher>
    <b:YearAccessed>2017</b:YearAccessed>
    <b:MonthAccessed>December</b:MonthAccessed>
    <b:DayAccessed>28</b:DayAccessed>
    <b:DOI>10.1007/s10639-014-9316-x</b:DOI>
    <b:Author>
      <b:Author>
        <b:NameList>
          <b:Person>
            <b:Last>Dmitri Psiropoulos</b:Last>
            <b:First>Sandy</b:First>
            <b:Middle>Barr, Claire Eriksson, Shauna Fletcher, Jace Hargis, Cathy Cavanaugh</b:Middle>
          </b:Person>
        </b:NameList>
      </b:Author>
    </b:Author>
    <b:Month>March</b:Month>
    <b:Day>7</b:Day>
    <b:RefOrder>89</b:RefOrder>
  </b:Source>
  <b:Source>
    <b:Tag>Dow15</b:Tag>
    <b:SourceType>InternetSite</b:SourceType>
    <b:Guid>{F198CE83-4E58-4BE6-ADAA-F213E89F0D73}</b:Guid>
    <b:Title>Schools that ban mobile phones see better academic results</b:Title>
    <b:Year>2015</b:Year>
    <b:Author>
      <b:Author>
        <b:NameList>
          <b:Person>
            <b:Last>Doward</b:Last>
            <b:First>Jamie</b:First>
          </b:Person>
        </b:NameList>
      </b:Author>
    </b:Author>
    <b:InternetSiteTitle>www.theguardian.com</b:InternetSiteTitle>
    <b:Month>May</b:Month>
    <b:Day>16</b:Day>
    <b:URL>https://www.theguardian.com/education/2015/may/16/schools-mobile-phones-academic-results</b:URL>
    <b:ProductionCompany>theguardian</b:ProductionCompany>
    <b:YearAccessed>2017</b:YearAccessed>
    <b:MonthAccessed>December</b:MonthAccessed>
    <b:DayAccessed>22</b:DayAccessed>
    <b:RefOrder>4</b:RefOrder>
  </b:Source>
  <b:Source>
    <b:Tag>Cha13</b:Tag>
    <b:SourceType>JournalArticle</b:SourceType>
    <b:Guid>{0DF06135-FB36-48C6-8E11-B66AD7FB8B6C}</b:Guid>
    <b:Title>Characteristics of Israeli School Teachers in Computer-based Learning Environments</b:Title>
    <b:Year>2013</b:Year>
    <b:Publisher>The Journal Of Educators Online</b:Publisher>
    <b:YearAccessed>2017</b:YearAccessed>
    <b:MonthAccessed>December</b:MonthAccessed>
    <b:DayAccessed>26</b:DayAccessed>
    <b:URL>https://www.thejeo.com/archive/archive/2013_101/magen_nagerpdf</b:URL>
    <b:Author>
      <b:Author>
        <b:NameList>
          <b:Person>
            <b:Last>Dr. Noga Magen-Nagar</b:Last>
            <b:First>Dr.</b:First>
            <b:Middle>Bracha Peled</b:Middle>
          </b:Person>
        </b:NameList>
      </b:Author>
    </b:Author>
    <b:RefOrder>90</b:RefOrder>
  </b:Source>
  <b:Source>
    <b:Tag>Eli08</b:Tag>
    <b:SourceType>Report</b:SourceType>
    <b:Guid>{0933CDCD-22F9-40DA-BBF1-52C23C5B124C}</b:Guid>
    <b:Title>Defying a cultural taboo: using mobile phones for learning in secondary schools</b:Title>
    <b:Year>2008</b:Year>
    <b:Author>
      <b:Author>
        <b:NameList>
          <b:Person>
            <b:Last>Elizabeth Hartnell-Young</b:Last>
            <b:First>Nadja</b:First>
            <b:Middle>Heym</b:Middle>
          </b:Person>
        </b:NameList>
      </b:Author>
    </b:Author>
    <b:Institution>The University of Nottingham</b:Institution>
    <b:Comments>Presented at BERA Annual Conference, Edinburgh, 2008</b:Comments>
    <b:YearAccessed>2017</b:YearAccessed>
    <b:MonthAccessed>December</b:MonthAccessed>
    <b:DayAccessed>28</b:DayAccessed>
    <b:URL>http://39lu337z51l1zjr1i1ntpio4.wpengine.netdna-cdn.com/wp-content/uploads/2015/12/HartnellYoung_BERA2008.pdf</b:URL>
    <b:RefOrder>91</b:RefOrder>
  </b:Source>
  <b:Source>
    <b:Tag>Est15</b:Tag>
    <b:SourceType>BookSection</b:SourceType>
    <b:Guid>{D12F8125-C0AA-4167-A62B-FFA200365507}</b:Guid>
    <b:Title>Mobile Learning: Effective Strategies for K-12 Learning Environments</b:Title>
    <b:Year>2015</b:Year>
    <b:Publisher>IGI Global</b:Publisher>
    <b:Author>
      <b:Author>
        <b:NameList>
          <b:Person>
            <b:Last>Esther Ntuli</b:Last>
            <b:First>Sylvia</b:First>
            <b:Middle>Suh</b:Middle>
          </b:Person>
        </b:NameList>
      </b:Author>
      <b:BookAuthor>
        <b:NameList>
          <b:Person>
            <b:Last>Keengwe</b:Last>
            <b:First>Jared</b:First>
          </b:Person>
        </b:NameList>
      </b:BookAuthor>
    </b:Author>
    <b:BookTitle>Promoting Active Learning through the Integration of Mobile and Ubiquitous Technologies</b:BookTitle>
    <b:Pages>135-154</b:Pages>
    <b:YearAccessed>2017</b:YearAccessed>
    <b:MonthAccessed>December</b:MonthAccessed>
    <b:DayAccessed>28</b:DayAccessed>
    <b:DOI>10.4018/978-1-4666-6343-5.ch008</b:DOI>
    <b:RefOrder>92</b:RefOrder>
  </b:Source>
  <b:Source>
    <b:Tag>FMo07</b:Tag>
    <b:SourceType>ArticleInAPeriodical</b:SourceType>
    <b:Guid>{9CCE29C0-7291-40BB-A874-047240EC25BB}</b:Guid>
    <b:Author>
      <b:Author>
        <b:NameList>
          <b:Person>
            <b:Last>F.Motiwalla</b:Last>
            <b:First>Luvai</b:First>
          </b:Person>
        </b:NameList>
      </b:Author>
    </b:Author>
    <b:Title>Mobile learning: A framework and evaluation</b:Title>
    <b:PeriodicalTitle>Computers &amp; Education</b:PeriodicalTitle>
    <b:Year>2007</b:Year>
    <b:Month>November</b:Month>
    <b:Pages>581-596</b:Pages>
    <b:Publisher>Elsevier</b:Publisher>
    <b:Volume>49</b:Volume>
    <b:Issue>3</b:Issue>
    <b:YearAccessed>2017</b:YearAccessed>
    <b:MonthAccessed>December</b:MonthAccessed>
    <b:DayAccessed>27</b:DayAccessed>
    <b:DOI>https://doi.org/10.1016/j.compedu.2005.10.011</b:DOI>
    <b:RefOrder>93</b:RefOrder>
  </b:Source>
  <b:Source>
    <b:Tag>Fis07</b:Tag>
    <b:SourceType>Book</b:SourceType>
    <b:Guid>{B717D4CF-102B-4029-9289-3A97446A482D}</b:Guid>
    <b:Title>Software Verification and Validation An Engineering and Scientific Approach</b:Title>
    <b:Year>2007</b:Year>
    <b:Author>
      <b:Author>
        <b:NameList>
          <b:Person>
            <b:Last>Fisher</b:Last>
            <b:First>Marcus</b:First>
            <b:Middle>S.</b:Middle>
          </b:Person>
        </b:NameList>
      </b:Author>
    </b:Author>
    <b:Publisher>Springer</b:Publisher>
    <b:CountryRegion>USA</b:CountryRegion>
    <b:YearAccessed>2018</b:YearAccessed>
    <b:MonthAccessed>January</b:MonthAccessed>
    <b:DayAccessed>15</b:DayAccessed>
    <b:RefOrder>94</b:RefOrder>
  </b:Source>
  <b:Source>
    <b:Tag>Fun18</b:Tag>
    <b:SourceType>InternetSite</b:SourceType>
    <b:Guid>{D41947F6-7D83-4735-B490-41C34D13166E}</b:Guid>
    <b:Author>
      <b:Author>
        <b:NameList>
          <b:Person>
            <b:Last>Fundamentals</b:Last>
            <b:First>Software</b:First>
            <b:Middle>Testing</b:Middle>
          </b:Person>
        </b:NameList>
      </b:Author>
    </b:Author>
    <b:Title>Black Box Testing</b:Title>
    <b:InternetSiteTitle>http://softwaretestingfundamentals.com/</b:InternetSiteTitle>
    <b:Year>2018</b:Year>
    <b:URL>http://softwaretestingfundamentals.com/black-box-testing/</b:URL>
    <b:YearAccessed>2018</b:YearAccessed>
    <b:MonthAccessed>April</b:MonthAccessed>
    <b:DayAccessed>20</b:DayAccessed>
    <b:RefOrder>95</b:RefOrder>
  </b:Source>
  <b:Source>
    <b:Tag>Gwo11</b:Tag>
    <b:SourceType>ArticleInAPeriodical</b:SourceType>
    <b:Guid>{4567832D-11F8-4717-A788-6B73AA6175FD}</b:Guid>
    <b:Author>
      <b:Author>
        <b:NameList>
          <b:Person>
            <b:Last>Gwo-Jen Hwang</b:Last>
            <b:First>Hsun-Fang</b:First>
            <b:Middle>Chang</b:Middle>
          </b:Person>
        </b:NameList>
      </b:Author>
    </b:Author>
    <b:Title>A formative assessment-based mobile learning approach to improving the learning attitudes and achievements of students</b:Title>
    <b:PeriodicalTitle>Computers &amp; Education</b:PeriodicalTitle>
    <b:Year>2011</b:Year>
    <b:Month>May</b:Month>
    <b:Pages>1023-1031</b:Pages>
    <b:Publisher>Elsevier</b:Publisher>
    <b:Volume>56</b:Volume>
    <b:Issue>4</b:Issue>
    <b:YearAccessed>2017</b:YearAccessed>
    <b:MonthAccessed>December</b:MonthAccessed>
    <b:DayAccessed>27</b:DayAccessed>
    <b:DOI>https://doi.org/10.1016/j.compedu.2010.12.002</b:DOI>
    <b:RefOrder>96</b:RefOrder>
  </b:Source>
  <b:Source>
    <b:Tag>Hig13</b:Tag>
    <b:SourceType>InternetSite</b:SourceType>
    <b:Guid>{087FFD7D-3722-415B-8A96-2804E9D73227}</b:Guid>
    <b:Author>
      <b:Author>
        <b:NameList>
          <b:Person>
            <b:Last>Higgins</b:Last>
            <b:First>Josh</b:First>
          </b:Person>
        </b:NameList>
      </b:Author>
    </b:Author>
    <b:Title>More schools use cellphones as learning tools</b:Title>
    <b:InternetSiteTitle>https://www.usatoday.com</b:InternetSiteTitle>
    <b:Year>2013</b:Year>
    <b:Month>August</b:Month>
    <b:Day>7</b:Day>
    <b:URL>https://www.usatoday.com/story/tech/personal/2013/08/07/views-shift-on-cell-phones-in-schools/2607381/</b:URL>
    <b:ProductionCompany>USA Today</b:ProductionCompany>
    <b:YearAccessed>2017</b:YearAccessed>
    <b:MonthAccessed>December</b:MonthAccessed>
    <b:DayAccessed>27</b:DayAccessed>
    <b:RefOrder>97</b:RefOrder>
  </b:Source>
  <b:Source>
    <b:Tag>Hok09</b:Tag>
    <b:SourceType>BookSection</b:SourceType>
    <b:Guid>{319E4793-93CE-4744-B959-30005707E7D7}</b:Guid>
    <b:Title>Designing Learning Activities with Mobile Technologies</b:Title>
    <b:Year>2009</b:Year>
    <b:Pages>1-20</b:Pages>
    <b:Author>
      <b:Author>
        <b:NameList>
          <b:Person>
            <b:Last>Hokyoung Ryu</b:Last>
            <b:First>David</b:First>
            <b:Middle>Parsons</b:Middle>
          </b:Person>
        </b:NameList>
      </b:Author>
      <b:BookAuthor>
        <b:NameList>
          <b:Person>
            <b:Last>Hokyoung Ryu</b:Last>
            <b:First>David</b:First>
            <b:Middle>Parsons</b:Middle>
          </b:Person>
        </b:NameList>
      </b:BookAuthor>
    </b:Author>
    <b:BookTitle>Innovative Mobile Learning: Techniques and Technologies</b:BookTitle>
    <b:Publisher>IGI Global</b:Publisher>
    <b:CountryRegion>New Zealand</b:CountryRegion>
    <b:YearAccessed>2017</b:YearAccessed>
    <b:MonthAccessed>December</b:MonthAccessed>
    <b:DayAccessed>28</b:DayAccessed>
    <b:DOI>10.4018/978-1-60566-062-2.ch001</b:DOI>
    <b:RefOrder>11</b:RefOrder>
  </b:Source>
  <b:Source>
    <b:Tag>Hsi16</b:Tag>
    <b:SourceType>ArticleInAPeriodical</b:SourceType>
    <b:Guid>{FBC7D833-F8DC-4C22-A714-95D1C362BB1B}</b:Guid>
    <b:Author>
      <b:Author>
        <b:NameList>
          <b:Person>
            <b:Last>Hsieh</b:Last>
            <b:First>Sara</b:First>
            <b:Middle>H.</b:Middle>
          </b:Person>
        </b:NameList>
      </b:Author>
    </b:Author>
    <b:Title>Computers in Human Behavior</b:Title>
    <b:PeriodicalTitle>Playfulness in mobile instant messaging: Examining the influence of emoticons and text messaging on social interaction</b:PeriodicalTitle>
    <b:Year>2016</b:Year>
    <b:Month>December</b:Month>
    <b:Day>22</b:Day>
    <b:Pages>405-414</b:Pages>
    <b:URL>http://doi.org.ezproxy1.bath.ac.uk/10.1016/j.chb.2016.12.052</b:URL>
    <b:RefOrder>98</b:RefOrder>
  </b:Source>
  <b:Source>
    <b:Tag>Ism13</b:Tag>
    <b:SourceType>JournalArticle</b:SourceType>
    <b:Guid>{4AD24509-E071-4FB1-B098-011136F14272}</b:Guid>
    <b:Author>
      <b:Author>
        <b:NameList>
          <b:Person>
            <b:Last>Ismail</b:Last>
            <b:First>Issham</b:First>
          </b:Person>
        </b:NameList>
      </b:Author>
    </b:Author>
    <b:Title>Teaching via Mobile Phone: A Case Study On Malaysian Teachers Technology Acceptance and Readiness</b:Title>
    <b:Year>2013</b:Year>
    <b:Publisher>The Journal of Educators Online</b:Publisher>
    <b:YearAccessed>2017</b:YearAccessed>
    <b:MonthAccessed>December</b:MonthAccessed>
    <b:DayAccessed>27</b:DayAccessed>
    <b:URL>https://www.thejeo.com/archive/archive/2013_101/ismailpdf</b:URL>
    <b:RefOrder>99</b:RefOrder>
  </b:Source>
  <b:Source>
    <b:Tag>Jac14</b:Tag>
    <b:SourceType>JournalArticle</b:SourceType>
    <b:Guid>{BEAEB9C7-EC4F-49A6-813A-A868CA56D337}</b:Guid>
    <b:Title>The added value of a gaming context and intelligent adaptation for a mobile learning application for vocabulary learning</b:Title>
    <b:JournalName>Computers &amp; Education</b:JournalName>
    <b:Year>2014</b:Year>
    <b:Pages>119-130</b:Pages>
    <b:Author>
      <b:Author>
        <b:NameList>
          <b:Person>
            <b:Last>Jacobijn Sandberg</b:Last>
            <b:First>Marinus</b:First>
            <b:Middle>Maris, Pepijn Hoogendoorn</b:Middle>
          </b:Person>
        </b:NameList>
      </b:Author>
    </b:Author>
    <b:City>Amsterdamn</b:City>
    <b:Month>July</b:Month>
    <b:Publisher>Elsevier</b:Publisher>
    <b:Volume>76</b:Volume>
    <b:YearAccessed>2017</b:YearAccessed>
    <b:MonthAccessed>December</b:MonthAccessed>
    <b:DayAccessed>24</b:DayAccessed>
    <b:DOI>https://doi-org.ezproxy1.bath.ac.uk/10.1016/j.compedu.2014.03.006</b:DOI>
    <b:RefOrder>100</b:RefOrder>
  </b:Source>
  <b:Source>
    <b:Tag>Jef13</b:Tag>
    <b:SourceType>JournalArticle</b:SourceType>
    <b:Guid>{26E4F4B8-BC47-4A01-BF3E-85692E3F8165}</b:Guid>
    <b:Author>
      <b:Author>
        <b:NameList>
          <b:Person>
            <b:Last>Jefery H. Kuznekoff</b:Last>
            <b:First>Scott</b:First>
            <b:Middle>Titsworth</b:Middle>
          </b:Person>
        </b:NameList>
      </b:Author>
    </b:Author>
    <b:Title>The Impact of Mobile Phone Usage on Student Learning</b:Title>
    <b:JournalName>Communication Education</b:JournalName>
    <b:Year>2013</b:Year>
    <b:Pages>233-252</b:Pages>
    <b:Month>July</b:Month>
    <b:Publisher>Routledge</b:Publisher>
    <b:Volume>62</b:Volume>
    <b:Issue>3</b:Issue>
    <b:DOI>10.1080/03634523.2013.767917</b:DOI>
    <b:RefOrder>101</b:RefOrder>
  </b:Source>
  <b:Source>
    <b:Tag>Jef15</b:Tag>
    <b:SourceType>InternetSite</b:SourceType>
    <b:Guid>{568EC4C2-59D7-46A3-9AD6-078E1BCE5D62}</b:Guid>
    <b:Author>
      <b:Author>
        <b:NameList>
          <b:Person>
            <b:Last>Jeffreys</b:Last>
            <b:First>Branwen</b:First>
          </b:Person>
        </b:NameList>
      </b:Author>
    </b:Author>
    <b:Title>Can a smartphone be a tool for learning?</b:Title>
    <b:InternetSiteTitle>http://www.bbc.co.uk</b:InternetSiteTitle>
    <b:Year>2015</b:Year>
    <b:Month>September</b:Month>
    <b:Day>29</b:Day>
    <b:URL>http://www.bbc.co.uk/news/education-34389063</b:URL>
    <b:ProductionCompany>BBC NEWS</b:ProductionCompany>
    <b:YearAccessed>2017</b:YearAccessed>
    <b:MonthAccessed>December</b:MonthAccessed>
    <b:DayAccessed>27</b:DayAccessed>
    <b:RefOrder>102</b:RefOrder>
  </b:Source>
  <b:Source>
    <b:Tag>Kat13</b:Tag>
    <b:SourceType>JournalArticle</b:SourceType>
    <b:Guid>{CBB51C92-D21D-46F0-B83F-EB0EDDA9C8F5}</b:Guid>
    <b:Title>Enhancing fieldwork learning with technology: practitioner's perspectives</b:Title>
    <b:Year>2013</b:Year>
    <b:Publisher>Taylor Francis Online</b:Publisher>
    <b:Author>
      <b:Author>
        <b:NameList>
          <b:Person>
            <b:Last>Katharine E.Welsh</b:Last>
            <b:First>Alice</b:First>
            <b:Middle>L.Mauchline, Julian R.Park, W.Brian Whalley, Derek France</b:Middle>
          </b:Person>
        </b:NameList>
      </b:Author>
    </b:Author>
    <b:JournalName>Journal of Geography in Higher Education</b:JournalName>
    <b:Pages>399-415</b:Pages>
    <b:Month>May</b:Month>
    <b:Volume>37</b:Volume>
    <b:Issue>3</b:Issue>
    <b:YearAccessed>2017</b:YearAccessed>
    <b:MonthAccessed>December</b:MonthAccessed>
    <b:DayAccessed>30</b:DayAccessed>
    <b:DOI>https://doi.org/10.1080/03098265.2013.792042</b:DOI>
    <b:RefOrder>16</b:RefOrder>
  </b:Source>
  <b:Source>
    <b:Tag>Lar11</b:Tag>
    <b:SourceType>JournalArticle</b:SourceType>
    <b:Guid>{188E514C-107C-40E9-9155-F58E5AE8AE4D}</b:Guid>
    <b:Title>An Empirical Examination of the Educational Impact of Text Message-Induced Task Switching in the Classroom: Educational Implications and Strategies to Enhance Learning</b:Title>
    <b:JournalName>Educational psychology. Journal of Educational Psychologists</b:JournalName>
    <b:Year>2011</b:Year>
    <b:Pages>163-177</b:Pages>
    <b:Author>
      <b:Author>
        <b:NameList>
          <b:Person>
            <b:Last>Larry D. Rosen</b:Last>
            <b:First>Alex</b:First>
            <b:Middle>F. Lim, L. Mark Carrier, and Nancy A. Cheever</b:Middle>
          </b:Person>
        </b:NameList>
      </b:Author>
    </b:Author>
    <b:Volume>17</b:Volume>
    <b:Issue>2</b:Issue>
    <b:YearAccessed>2017</b:YearAccessed>
    <b:MonthAccessed>January</b:MonthAccessed>
    <b:DayAccessed>1</b:DayAccessed>
    <b:DOI>http://dx.doi.org/10.5093/ed2011v17n2a4</b:DOI>
    <b:RefOrder>103</b:RefOrder>
  </b:Source>
  <b:Source>
    <b:Tag>LuZ12</b:Tag>
    <b:SourceType>Book</b:SourceType>
    <b:Guid>{C8E2F9A3-B764-42EB-8222-C91F0381AE8B}</b:Guid>
    <b:Author>
      <b:Author>
        <b:NameList>
          <b:Person>
            <b:Last>Lu</b:Last>
            <b:First>Zhongyu</b:First>
            <b:Middle>(Joan)</b:Middle>
          </b:Person>
        </b:NameList>
      </b:Author>
    </b:Author>
    <b:Title>Learning with Mobile Technologies, Handheld Devices, and Smart Phones: Innovative Methods</b:Title>
    <b:Year>2012</b:Year>
    <b:City>Huddersfield</b:City>
    <b:Institution>University of Huddersfield</b:Institution>
    <b:Pages>Chapters: 2,4,6,11,12</b:Pages>
    <b:YearAccessed>2017</b:YearAccessed>
    <b:MonthAccessed>December</b:MonthAccessed>
    <b:DayAccessed>28</b:DayAccessed>
    <b:DOI>10.4018/978-1-4666-0936-5</b:DOI>
    <b:CountryRegion>United Kingdom</b:CountryRegion>
    <b:RefOrder>104</b:RefOrder>
  </b:Source>
  <b:Source>
    <b:Tag>Den16</b:Tag>
    <b:SourceType>InternetSite</b:SourceType>
    <b:Guid>{14DBE1B9-DC60-44B8-A32A-8BCA8B88E46F}</b:Guid>
    <b:Title>9 Website Design Standards For 2017</b:Title>
    <b:InternetSiteTitle>https://www.forbes.com/</b:InternetSiteTitle>
    <b:Year>2016</b:Year>
    <b:Month>July</b:Month>
    <b:Day>18</b:Day>
    <b:URL>https://www.forbes.com/sites/denispinsky/2016/07/18/website-standards/#582399d63641</b:URL>
    <b:YearAccessed>2018</b:YearAccessed>
    <b:MonthAccessed>April</b:MonthAccessed>
    <b:DayAccessed>2</b:DayAccessed>
    <b:Author>
      <b:Author>
        <b:NameList>
          <b:Person>
            <b:Last>Pinsky</b:Last>
            <b:First>Denis</b:First>
          </b:Person>
        </b:NameList>
      </b:Author>
    </b:Author>
    <b:RefOrder>105</b:RefOrder>
  </b:Source>
  <b:Source>
    <b:Tag>Rou17</b:Tag>
    <b:SourceType>InternetSite</b:SourceType>
    <b:Guid>{ADD90602-1146-4FE6-BC21-4A87860D875E}</b:Guid>
    <b:Author>
      <b:Author>
        <b:NameList>
          <b:Person>
            <b:Last>Rouse</b:Last>
            <b:First>Margaret</b:First>
          </b:Person>
        </b:NameList>
      </b:Author>
      <b:Editor>
        <b:NameList>
          <b:Person>
            <b:Last>Allan Leake</b:Last>
            <b:First>Adam</b:First>
            <b:Middle>Hughes</b:Middle>
          </b:Person>
        </b:NameList>
      </b:Editor>
    </b:Author>
    <b:Title>Databases(DB)</b:Title>
    <b:InternetSiteTitle>techtarget.com</b:InternetSiteTitle>
    <b:Year>2017</b:Year>
    <b:Month>February</b:Month>
    <b:URL>http://searchsqlserver.techtarget.com/definition/database</b:URL>
    <b:YearAccessed>2017</b:YearAccessed>
    <b:MonthAccessed>November</b:MonthAccessed>
    <b:DayAccessed>9</b:DayAccessed>
    <b:RefOrder>106</b:RefOrder>
  </b:Source>
  <b:Source>
    <b:Tag>Mar</b:Tag>
    <b:SourceType>InternetSite</b:SourceType>
    <b:Guid>{759F4577-7D75-4710-BEE0-DAF8133C01CF}</b:Guid>
    <b:Author>
      <b:Author>
        <b:NameList>
          <b:Person>
            <b:Last>Rouse</b:Last>
            <b:First>Margaret</b:First>
          </b:Person>
        </b:NameList>
      </b:Author>
    </b:Author>
    <b:Title>Protocols</b:Title>
    <b:InternetSiteTitle>whatIs.com</b:InternetSiteTitle>
    <b:URL>http://searchnetworking.techtarget.com/definition/protocol</b:URL>
    <b:RefOrder>107</b:RefOrder>
  </b:Source>
  <b:Source>
    <b:Tag>Mar13</b:Tag>
    <b:SourceType>Report</b:SourceType>
    <b:Guid>{3ABBCA17-8941-441C-A2DD-1C8221FEA26D}</b:Guid>
    <b:Title>DEFINITION MYSQL</b:Title>
    <b:Year>September 2013</b:Year>
    <b:URL>http://searchenterpriselinux.techtarget.com/definition/MySQL</b:URL>
    <b:Publisher>WhatIs.com</b:Publisher>
    <b:Author>
      <b:Author>
        <b:NameList>
          <b:Person>
            <b:Last>Rouse</b:Last>
            <b:First>Margaret</b:First>
          </b:Person>
        </b:NameList>
      </b:Author>
    </b:Author>
    <b:RefOrder>108</b:RefOrder>
  </b:Source>
  <b:Source>
    <b:Tag>Sak14</b:Tag>
    <b:SourceType>JournalArticle</b:SourceType>
    <b:Guid>{ECDEF089-ED41-42C2-B315-D97A48E1E4F9}</b:Guid>
    <b:Title>Integrating mobile phones into teaching and learning: A case study of teacher training through professional development workshops</b:Title>
    <b:Year>2014</b:Year>
    <b:Month>January</b:Month>
    <b:Day>27</b:Day>
    <b:Pages>173-189</b:Pages>
    <b:Publisher>Wiley Online Library</b:Publisher>
    <b:Issue>1</b:Issue>
    <b:YearAccessed>2017</b:YearAccessed>
    <b:MonthAccessed>December</b:MonthAccessed>
    <b:DayAccessed>22</b:DayAccessed>
    <b:DOI>10.1111/bjet.12131</b:DOI>
    <b:Author>
      <b:Author>
        <b:NameList>
          <b:Person>
            <b:Last>Sakunthala Y. Ekanayake</b:Last>
            <b:First>Jocelyn</b:First>
            <b:Middle>Wishart</b:Middle>
          </b:Person>
        </b:NameList>
      </b:Author>
    </b:Author>
    <b:JournalName>BJET British Journal Of Educational Technology</b:JournalName>
    <b:RefOrder>6</b:RefOrder>
  </b:Source>
  <b:Source>
    <b:Tag>Sam17</b:Tag>
    <b:SourceType>InternetSite</b:SourceType>
    <b:Guid>{40149EF9-9095-40C6-BBE4-0E66C0C40627}</b:Guid>
    <b:Author>
      <b:Author>
        <b:NameList>
          <b:Person>
            <b:Last>Samuel</b:Last>
            <b:First>Henry</b:First>
          </b:Person>
        </b:NameList>
      </b:Author>
    </b:Author>
    <b:Title>France to impose total ban on mobile phones in schools</b:Title>
    <b:InternetSiteTitle>http://www.telegraph.co.uk/news</b:InternetSiteTitle>
    <b:Year>2017</b:Year>
    <b:Month>December</b:Month>
    <b:Day>17</b:Day>
    <b:URL>http://www.telegraph.co.uk/news/2017/12/11/france-impose-total-ban-mobile-phones-schools/</b:URL>
    <b:ProductionCompany>The Telegraph News</b:ProductionCompany>
    <b:YearAccessed>2017</b:YearAccessed>
    <b:MonthAccessed>December</b:MonthAccessed>
    <b:DayAccessed>27</b:DayAccessed>
    <b:Medium>News Article</b:Medium>
    <b:RefOrder>5</b:RefOrder>
  </b:Source>
  <b:Source>
    <b:Tag>Ser09</b:Tag>
    <b:SourceType>InternetSite</b:SourceType>
    <b:Guid>{0154A47E-6F96-4EA2-AA3C-2200AECA92EA}</b:Guid>
    <b:Title>Website Copyright</b:Title>
    <b:Year>2009</b:Year>
    <b:Author>
      <b:Author>
        <b:NameList>
          <b:Person>
            <b:Last>Service</b:Last>
            <b:First>UK</b:First>
            <b:Middle>Copyright</b:Middle>
          </b:Person>
        </b:NameList>
      </b:Author>
    </b:Author>
    <b:InternetSiteTitle>https://www.copyrightservice.co.uk/</b:InternetSiteTitle>
    <b:Month>February</b:Month>
    <b:Day>20</b:Day>
    <b:URL>https://www.copyrightservice.co.uk/protect/p11_web_design_copyright</b:URL>
    <b:YearAccessed>2018</b:YearAccessed>
    <b:MonthAccessed>April</b:MonthAccessed>
    <b:DayAccessed>28</b:DayAccessed>
    <b:RefOrder>109</b:RefOrder>
  </b:Source>
  <b:Source>
    <b:Tag>Sha12</b:Tag>
    <b:SourceType>InternetSite</b:SourceType>
    <b:Guid>{E0E65F46-7854-4814-B17E-B845A382B7E8}</b:Guid>
    <b:Author>
      <b:Author>
        <b:NameList>
          <b:Person>
            <b:Last>Shane</b:Last>
            <b:First>Brian</b:First>
          </b:Person>
        </b:NameList>
      </b:Author>
    </b:Author>
    <b:Title>Schools use smart devices to help make kids smarter</b:Title>
    <b:InternetSiteTitle>https://www.usatoday.com</b:InternetSiteTitle>
    <b:Year>2012</b:Year>
    <b:Month>December</b:Month>
    <b:Day>27</b:Day>
    <b:URL>https://www.usatoday.com/story/news/nation/2012/12/27/students-use-cellphones-as-part-of-classroom-lessons/1794883/</b:URL>
    <b:ProductionCompany>USA Today</b:ProductionCompany>
    <b:YearAccessed>2017</b:YearAccessed>
    <b:MonthAccessed>December</b:MonthAccessed>
    <b:DayAccessed>27</b:DayAccessed>
    <b:RefOrder>110</b:RefOrder>
  </b:Source>
  <b:Source>
    <b:Tag>Sri05</b:Tag>
    <b:SourceType>ArticleInAPeriodical</b:SourceType>
    <b:Guid>{E1AB44F9-DAAA-40D8-9E84-7F30C1F5A4C4}</b:Guid>
    <b:Title>Behaviour &amp; Information Technology</b:Title>
    <b:Year>2005</b:Year>
    <b:PeriodicalTitle>Mobile Phones and the evolution of social behaviour</b:PeriodicalTitle>
    <b:Author>
      <b:Author>
        <b:NameList>
          <b:Person>
            <b:Last>Srivastava</b:Last>
            <b:First>L</b:First>
          </b:Person>
        </b:NameList>
      </b:Author>
    </b:Author>
    <b:URL>http://dx.doi.org/10.1080/01449290512331321910</b:URL>
    <b:DOI>10.1080/01449290512331321910</b:DOI>
    <b:RefOrder>111</b:RefOrder>
  </b:Source>
  <b:Source>
    <b:Tag>STI09</b:Tag>
    <b:SourceType>ArticleInAPeriodical</b:SourceType>
    <b:Guid>{40840715-2234-4D09-8F9E-E1B06C5E7A0E}</b:Guid>
    <b:Title>Using SMS text messaging for teaching and data</b:Title>
    <b:PeriodicalTitle>Behavior Research Methods</b:PeriodicalTitle>
    <b:Year>2009</b:Year>
    <b:Month>August</b:Month>
    <b:Pages>675-681</b:Pages>
    <b:Author>
      <b:Author>
        <b:NameList>
          <b:Person>
            <b:Last>STIAN REIMERS</b:Last>
            <b:First>NEIL</b:First>
            <b:Middle>STEWART</b:Middle>
          </b:Person>
        </b:NameList>
      </b:Author>
    </b:Author>
    <b:Publisher>Society for Computers in Psychology</b:Publisher>
    <b:Volume>41</b:Volume>
    <b:Issue>3</b:Issue>
    <b:YearAccessed>2017</b:YearAccessed>
    <b:MonthAccessed>December</b:MonthAccessed>
    <b:DayAccessed>27</b:DayAccessed>
    <b:DOI>10.3758/BRM.41.3.675</b:DOI>
    <b:RefOrder>112</b:RefOrder>
  </b:Source>
  <b:Source>
    <b:Tag>Woi11</b:Tag>
    <b:SourceType>ArticleInAPeriodical</b:SourceType>
    <b:Guid>{14CA579C-EDA8-4AE5-993D-C5E5F04A9A5B}</b:Guid>
    <b:Title>A Model for Ethical Decision Making in Business: Reasoning, Intuition, and Rational Moral Principles</b:Title>
    <b:Year>2011</b:Year>
    <b:Publisher>Springer Netherlands</b:Publisher>
    <b:PeriodicalTitle>Journal of Business Ethics</b:PeriodicalTitle>
    <b:Author>
      <b:Author>
        <b:NameList>
          <b:Person>
            <b:Last>Woiceshyn</b:Last>
            <b:First>Janna</b:First>
          </b:Person>
        </b:NameList>
      </b:Author>
    </b:Author>
    <b:JournalName>Journal of Business Ethics</b:JournalName>
    <b:Volume>104</b:Volume>
    <b:Issue>3</b:Issue>
    <b:YearAccessed>2018</b:YearAccessed>
    <b:MonthAccessed>April</b:MonthAccessed>
    <b:DayAccessed>23</b:DayAccessed>
    <b:URL>https://doi.org/10.1007/s10551-011-0910-1</b:URL>
    <b:DOI>https://doi.org/10.1007/s10551-011-0910-1</b:DOI>
    <b:RefOrder>113</b:RefOrder>
  </b:Source>
  <b:Source>
    <b:Tag>Zah17</b:Tag>
    <b:SourceType>InternetSite</b:SourceType>
    <b:Guid>{2823FB24-C75C-4E54-AFA2-1B507AC1FB92}</b:Guid>
    <b:Author>
      <b:Author>
        <b:NameList>
          <b:Person>
            <b:Last>Zahorsky</b:Last>
            <b:First>Darrell</b:First>
          </b:Person>
        </b:NameList>
      </b:Author>
    </b:Author>
    <b:Title>5 Elements of a SMART Business Goal</b:Title>
    <b:InternetSiteTitle>https://www.thebalance.com/</b:InternetSiteTitle>
    <b:Year>2017</b:Year>
    <b:Month>June</b:Month>
    <b:Day>28</b:Day>
    <b:URL>https://www.thebalance.com/elements-of-a-smart-business-goal-2951530</b:URL>
    <b:ProductionCompany>the balance</b:ProductionCompany>
    <b:YearAccessed>2017</b:YearAccessed>
    <b:MonthAccessed>December</b:MonthAccessed>
    <b:DayAccessed>7</b:DayAccessed>
    <b:RefOrder>114</b:RefOrder>
  </b:Source>
  <b:Source>
    <b:Tag>Xri05</b:Tag>
    <b:SourceType>JournalArticle</b:SourceType>
    <b:Guid>{285F84D3-F8B6-4499-816B-ED6E042EAB83}</b:Guid>
    <b:Title>When fingers do the talking: a study of text messaging</b:Title>
    <b:JournalName>Interacting with Computers</b:JournalName>
    <b:Year>2005</b:Year>
    <b:Pages>Pages 167–185</b:Pages>
    <b:Author>
      <b:Author>
        <b:NameList>
          <b:Person>
            <b:Last>Xristine Faulkner</b:Last>
            <b:First>,</b:First>
            <b:Middle>Fintan Culwin</b:Middle>
          </b:Person>
        </b:NameList>
      </b:Author>
    </b:Author>
    <b:Month>March</b:Month>
    <b:Publisher>ScienceDirect</b:Publisher>
    <b:Volume>17</b:Volume>
    <b:Issue>2</b:Issue>
    <b:URL>http://www.sciencedirect.com/science/article/pii/S0953543804001468</b:URL>
    <b:RefOrder>115</b:RefOrder>
  </b:Source>
  <b:Source>
    <b:Tag>HCI</b:Tag>
    <b:SourceType>InternetSite</b:SourceType>
    <b:Guid>{F02C6231-A5CB-4E87-B50E-AE6B81E413D9}</b:Guid>
    <b:Title>HCI Design Principles</b:Title>
    <b:InternetSiteTitle>Postech</b:InternetSiteTitle>
    <b:URL>http://nlp.postech.ac.kr/Course/mlprinc.html</b:URL>
    <b:RefOrder>116</b:RefOrder>
  </b:Source>
  <b:Source>
    <b:Tag>HCI1</b:Tag>
    <b:SourceType>InternetSite</b:SourceType>
    <b:Guid>{63C2CA26-0A3D-4DFF-90BD-BF08917F5063}</b:Guid>
    <b:Title>HCI principles</b:Title>
    <b:InternetSiteTitle>http://myweb.lmu.edu</b:InternetSiteTitle>
    <b:URL>http://myweb.lmu.edu/dondi/share/ixd/principles.pdf</b:URL>
    <b:RefOrder>117</b:RefOrder>
  </b:Source>
  <b:Source>
    <b:Tag>Luk18</b:Tag>
    <b:SourceType>Report</b:SourceType>
    <b:Guid>{C45C68EF-33D0-4D3D-ABA1-F5BBC40EF98C}</b:Guid>
    <b:Title>Research Methods A2</b:Title>
    <b:City>Bath</b:City>
    <b:Author>
      <b:Author>
        <b:NameList>
          <b:Person>
            <b:Last>Parfrey</b:Last>
            <b:First>Luke</b:First>
          </b:Person>
        </b:NameList>
      </b:Author>
    </b:Author>
    <b:Department>IT</b:Department>
    <b:Institution>Bath College</b:Institution>
    <b:YearAccessed>2018</b:YearAccessed>
    <b:RefOrder>3</b:RefOrder>
  </b:Source>
  <b:Source>
    <b:Tag>Par181</b:Tag>
    <b:SourceType>Report</b:SourceType>
    <b:Guid>{67467934-A687-4A15-8B5E-4DDFDA33C4F8}</b:Guid>
    <b:Author>
      <b:Author>
        <b:NameList>
          <b:Person>
            <b:Last>Parfrey</b:Last>
            <b:First>Luke</b:First>
          </b:Person>
        </b:NameList>
      </b:Author>
    </b:Author>
    <b:Title>Research Project Log</b:Title>
    <b:Year>2018</b:Year>
    <b:City>Bath</b:City>
    <b:Department>IT</b:Department>
    <b:Institution>Bath College</b:Institution>
    <b:YearAccessed>2018</b:YearAccessed>
    <b:RefOrder>1</b:RefOrder>
  </b:Source>
  <b:Source>
    <b:Tag>Pro97</b:Tag>
    <b:SourceType>JournalArticle</b:SourceType>
    <b:Guid>{CECD325D-D0A9-4CA2-A4D3-5EDDB44EE893}</b:Guid>
    <b:Title>The importance of human factors in planning the requirements capture stage of a project</b:Title>
    <b:Year>1997</b:Year>
    <b:Publisher>Elsevier</b:Publisher>
    <b:Author>
      <b:Author>
        <b:NameList>
          <b:Person>
            <b:Last>Prodromos D Chatzoglou</b:Last>
            <b:First>Linda</b:First>
            <b:Middle>AMacaulay</b:Middle>
          </b:Person>
        </b:NameList>
      </b:Author>
    </b:Author>
    <b:JournalName>International Journal of Project Management</b:JournalName>
    <b:Pages>39-53</b:Pages>
    <b:Volume>15</b:Volume>
    <b:Issue>1</b:Issue>
    <b:YearAccessed>2018</b:YearAccessed>
    <b:MonthAccessed>January</b:MonthAccessed>
    <b:DayAccessed>12</b:DayAccessed>
    <b:DOI>https://doi-org.ezproxy1.bath.ac.uk/10.1016/S0263-7863(96)00038-5</b:DOI>
    <b:RefOrder>7</b:RefOrder>
  </b:Source>
  <b:Source>
    <b:Tag>Bat15</b:Tag>
    <b:SourceType>Report</b:SourceType>
    <b:Guid>{C56538BE-48EF-47A9-87EF-5265CFCF2431}</b:Guid>
    <b:Title>Brand Guidelines</b:Title>
    <b:Year>2015</b:Year>
    <b:Author>
      <b:Author>
        <b:Corporate>Bath College</b:Corporate>
      </b:Author>
    </b:Author>
    <b:Publisher>Bath College</b:Publisher>
    <b:City>Bath</b:City>
    <b:Institution>Bath College</b:Institution>
    <b:YearAccessed>2018</b:YearAccessed>
    <b:RefOrder>12</b:RefOrder>
  </b:Source>
  <b:Source>
    <b:Tag>Res18</b:Tag>
    <b:SourceType>InternetSite</b:SourceType>
    <b:Guid>{3003AD82-28B5-4298-829B-201159E16E56}</b:Guid>
    <b:Title>Data Analysis</b:Title>
    <b:Year>2018</b:Year>
    <b:Author>
      <b:Author>
        <b:Corporate>Research Methodology</b:Corporate>
      </b:Author>
    </b:Author>
    <b:InternetSiteTitle>https://research-methodology.net/</b:InternetSiteTitle>
    <b:URL>https://research-methodology.net/research-methods/data-analysis/</b:URL>
    <b:YearAccessed>2018</b:YearAccessed>
    <b:MonthAccessed>May</b:MonthAccessed>
    <b:DayAccessed>5</b:DayAccessed>
    <b:RefOrder>15</b:RefOrder>
  </b:Source>
  <b:Source>
    <b:Tag>Kev13</b:Tag>
    <b:SourceType>JournalArticle</b:SourceType>
    <b:Guid>{282C6EE4-27D1-467E-ADD7-69B71AE8CBE5}</b:Guid>
    <b:Title>Cell Phones in the Classroom: Teachers’ Perspectives of Inclusion, Benefits, and Barriers</b:Title>
    <b:Year>2013</b:Year>
    <b:Publisher>Taylor Francis Online</b:Publisher>
    <b:JournalName>Computers in the schools : Interdisciplinary Journal of Practice, Theory, and Applied Research</b:JournalName>
    <b:Pages>295-308</b:Pages>
    <b:Author>
      <b:Author>
        <b:NameList>
          <b:Person>
            <b:Last>Kevin M. Thomas</b:Last>
            <b:First>Blanche</b:First>
            <b:Middle>W. O’Bannon, Natalie Bolton</b:Middle>
          </b:Person>
        </b:NameList>
      </b:Author>
    </b:Author>
    <b:Month>December</b:Month>
    <b:Volume>30</b:Volume>
    <b:Issue>4</b:Issue>
    <b:YearAccessed>2017</b:YearAccessed>
    <b:MonthAccessed>January</b:MonthAccessed>
    <b:DayAccessed>1</b:DayAccessed>
    <b:DOI>https://doi-org.ezproxy1.bath.ac.uk/10.1080/07380569.2013.844637</b:DOI>
    <b:RefOrder>17</b:RefOrder>
  </b:Source>
  <b:Source>
    <b:Tag>SPE10</b:Tag>
    <b:SourceType>Report</b:SourceType>
    <b:Guid>{A93752E1-A688-40CB-B2F0-1BD9302D6318}</b:Guid>
    <b:Title>How Today's Students are Leveraging Emerging Technologies for Learning</b:Title>
    <b:Year>2010</b:Year>
    <b:Author>
      <b:Author>
        <b:Corporate>SPEAK UP</b:Corporate>
      </b:Author>
    </b:Author>
    <b:Publisher>Project Tomorrow</b:Publisher>
    <b:YearAccessed>2017</b:YearAccessed>
    <b:MonthAccessed>December</b:MonthAccessed>
    <b:DayAccessed>28</b:DayAccessed>
    <b:URL>http://www.tomorrow.org/speakup/pdfs/SU10_3EofEducation%28Students%29.pdf</b:URL>
    <b:RefOrder>20</b:RefOrder>
  </b:Source>
  <b:Source>
    <b:Tag>Nor15</b:Tag>
    <b:SourceType>BookSection</b:SourceType>
    <b:Guid>{2F5DCA56-A311-42ED-9D7F-451C9EC19BD6}</b:Guid>
    <b:Title>Implications of Mobile Devices in a Bachelor of Education Program</b:Title>
    <b:Year>2015</b:Year>
    <b:Pages>98-115</b:Pages>
    <b:Author>
      <b:Author>
        <b:NameList>
          <b:Person>
            <b:Last>Norman Vaughan</b:Last>
            <b:First>Kimberley</b:First>
            <b:Middle>Lawrence</b:Middle>
          </b:Person>
        </b:NameList>
      </b:Author>
      <b:BookAuthor>
        <b:NameList>
          <b:Person>
            <b:Last>Keengwe</b:Last>
            <b:First>Jared</b:First>
          </b:Person>
        </b:NameList>
      </b:BookAuthor>
    </b:Author>
    <b:BookTitle>Promoting Active Learning through the Integration of Mobile and Ubiquitous Technologies</b:BookTitle>
    <b:Publisher>IGI Global</b:Publisher>
    <b:YearAccessed>2017</b:YearAccessed>
    <b:MonthAccessed>December</b:MonthAccessed>
    <b:DayAccessed>28</b:DayAccessed>
    <b:DOI>10.4018/978-1-4666-6343-5.ch006</b:DOI>
    <b:RefOrder>18</b:RefOrder>
  </b:Source>
  <b:Source>
    <b:Tag>Tha18</b:Tag>
    <b:SourceType>Film</b:SourceType>
    <b:Guid>{6B4C1917-32EC-4431-BCC2-3416B82ABC21}</b:Guid>
    <b:Title>create a Quiz Website using PHP and MySQL</b:Title>
    <b:URL>https://www.youtube.com/watch?v=veVZRLwfe6</b:URL>
    <b:Author>
      <b:ProducerName>
        <b:NameList>
          <b:Person>
            <b:Last>Technical</b:Last>
            <b:First>Thapa</b:First>
          </b:Person>
        </b:NameList>
      </b:ProducerName>
    </b:Author>
    <b:ProductionCompany>Thapa Technical</b:ProductionCompany>
    <b:Medium>Video</b:Medium>
    <b:YearAccessed>2018</b:YearAccessed>
    <b:MonthAccessed>March</b:MonthAccessed>
    <b:DayAccessed>25</b:DayAccessed>
    <b:RefOrder>118</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35DEAE6800F55B42A4CFB6F088C3BA10" ma:contentTypeVersion="1" ma:contentTypeDescription="Create a new document." ma:contentTypeScope="" ma:versionID="ad389c24c8db9de20ccb8b4bcf4fc729">
  <xsd:schema xmlns:xsd="http://www.w3.org/2001/XMLSchema" xmlns:xs="http://www.w3.org/2001/XMLSchema" xmlns:p="http://schemas.microsoft.com/office/2006/metadata/properties" xmlns:ns2="eaa3ff45-b8cf-4542-9ffe-dbfbe2fb56e7" targetNamespace="http://schemas.microsoft.com/office/2006/metadata/properties" ma:root="true" ma:fieldsID="38fd05f2ca66feb32b3f83836283cb5a" ns2:_="">
    <xsd:import namespace="eaa3ff45-b8cf-4542-9ffe-dbfbe2fb56e7"/>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a3ff45-b8cf-4542-9ffe-dbfbe2fb56e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3AE4ADC-D632-40A7-A0C1-0481BB069C4F}"/>
</file>

<file path=customXml/itemProps2.xml><?xml version="1.0" encoding="utf-8"?>
<ds:datastoreItem xmlns:ds="http://schemas.openxmlformats.org/officeDocument/2006/customXml" ds:itemID="{42309C24-793C-4601-8CD1-B54A0D7D42B8}"/>
</file>

<file path=customXml/itemProps3.xml><?xml version="1.0" encoding="utf-8"?>
<ds:datastoreItem xmlns:ds="http://schemas.openxmlformats.org/officeDocument/2006/customXml" ds:itemID="{7B0445C3-EB34-4AE7-A30B-7EF4877E6F19}"/>
</file>

<file path=customXml/itemProps4.xml><?xml version="1.0" encoding="utf-8"?>
<ds:datastoreItem xmlns:ds="http://schemas.openxmlformats.org/officeDocument/2006/customXml" ds:itemID="{89200225-F541-4651-850E-4CD3112026CF}"/>
</file>

<file path=customXml/itemProps5.xml><?xml version="1.0" encoding="utf-8"?>
<ds:datastoreItem xmlns:ds="http://schemas.openxmlformats.org/officeDocument/2006/customXml" ds:itemID="{2C0EC380-B905-4CC6-BC72-911ABC43EB1D}"/>
</file>

<file path=docProps/app.xml><?xml version="1.0" encoding="utf-8"?>
<Properties xmlns="http://schemas.openxmlformats.org/officeDocument/2006/extended-properties" xmlns:vt="http://schemas.openxmlformats.org/officeDocument/2006/docPropsVTypes">
  <Template>Banded design (blank)</Template>
  <TotalTime>1</TotalTime>
  <Pages>191</Pages>
  <Words>28518</Words>
  <Characters>162557</Characters>
  <Application>Microsoft Office Word</Application>
  <DocSecurity>0</DocSecurity>
  <Lines>1354</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PAR13135837</dc:creator>
  <cp:lastModifiedBy>Brian Bentham</cp:lastModifiedBy>
  <cp:revision>2</cp:revision>
  <cp:lastPrinted>2018-02-22T15:43:00Z</cp:lastPrinted>
  <dcterms:created xsi:type="dcterms:W3CDTF">2019-10-15T10:50:00Z</dcterms:created>
  <dcterms:modified xsi:type="dcterms:W3CDTF">2019-10-15T10:50:00Z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0x01010035DEAE6800F55B42A4CFB6F088C3BA10</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_dlc_DocIdItemGuid">
    <vt:lpwstr>e53bafe7-bbba-4b06-b1fe-768aae5fd063</vt:lpwstr>
  </property>
</Properties>
</file>